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29CF3354" w:rsidR="009E79E9" w:rsidRDefault="009E79E9">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9E79E9" w:rsidRPr="00C667E9" w:rsidRDefault="009E79E9">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29CF3354" w:rsidR="009E79E9" w:rsidRDefault="009E79E9">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9E79E9" w:rsidRPr="00C667E9" w:rsidRDefault="009E79E9">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9E79E9" w:rsidRDefault="009E79E9">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9E79E9" w:rsidRPr="00D97F7F" w:rsidRDefault="009E79E9">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9E79E9" w:rsidRDefault="009E79E9">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9E79E9" w:rsidRPr="00D97F7F" w:rsidRDefault="009E79E9">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9E79E9" w:rsidRPr="0079200C" w:rsidRDefault="009E79E9">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9E79E9" w:rsidRPr="0079200C" w:rsidRDefault="009E79E9">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9E79E9" w:rsidRPr="0079200C" w:rsidRDefault="009E79E9">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9E79E9" w:rsidRPr="0079200C" w:rsidRDefault="009E79E9">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sdt>
      <w:sdtPr>
        <w:id w:val="-174116292"/>
        <w:docPartObj>
          <w:docPartGallery w:val="Table of Contents"/>
          <w:docPartUnique/>
        </w:docPartObj>
      </w:sdtPr>
      <w:sdtEndPr>
        <w:rPr>
          <w:rFonts w:ascii="Arial" w:eastAsia="Times New Roman" w:hAnsi="Arial" w:cs="Times New Roman"/>
          <w:b/>
          <w:bCs/>
          <w:noProof/>
          <w:color w:val="auto"/>
          <w:sz w:val="20"/>
          <w:szCs w:val="20"/>
          <w:lang w:val="de-CH" w:eastAsia="de-CH"/>
        </w:rPr>
      </w:sdtEndPr>
      <w:sdtContent>
        <w:p w14:paraId="210BB4F1" w14:textId="04263F4D" w:rsidR="00974BA4" w:rsidRPr="00B27E1B" w:rsidRDefault="00974BA4">
          <w:pPr>
            <w:pStyle w:val="TOCHeading"/>
            <w:rPr>
              <w:rFonts w:ascii="Arial" w:hAnsi="Arial" w:cs="Arial"/>
            </w:rPr>
          </w:pPr>
          <w:r w:rsidRPr="00B27E1B">
            <w:rPr>
              <w:rFonts w:ascii="Arial" w:hAnsi="Arial" w:cs="Arial"/>
            </w:rPr>
            <w:t>Inhaltsverzeichnis</w:t>
          </w:r>
        </w:p>
        <w:p w14:paraId="03C02C0B" w14:textId="77777777" w:rsidR="00B6281C" w:rsidRDefault="00974BA4">
          <w:pPr>
            <w:pStyle w:val="TOC1"/>
            <w:rPr>
              <w:rFonts w:asciiTheme="minorHAnsi" w:eastAsiaTheme="minorEastAsia" w:hAnsiTheme="minorHAnsi" w:cstheme="minorBidi"/>
              <w:sz w:val="22"/>
              <w:szCs w:val="22"/>
              <w:lang w:eastAsia="de-CH"/>
            </w:rPr>
          </w:pPr>
          <w:r>
            <w:fldChar w:fldCharType="begin"/>
          </w:r>
          <w:r>
            <w:instrText xml:space="preserve"> TOC \o "1-3" \h \z \u </w:instrText>
          </w:r>
          <w:r>
            <w:fldChar w:fldCharType="separate"/>
          </w:r>
          <w:hyperlink w:anchor="_Toc500589075" w:history="1">
            <w:r w:rsidR="00B6281C" w:rsidRPr="00746B77">
              <w:rPr>
                <w:rStyle w:val="Hyperlink"/>
              </w:rPr>
              <w:t>1 Ziel</w:t>
            </w:r>
            <w:r w:rsidR="00B6281C">
              <w:rPr>
                <w:webHidden/>
              </w:rPr>
              <w:tab/>
            </w:r>
            <w:r w:rsidR="00B6281C">
              <w:rPr>
                <w:webHidden/>
              </w:rPr>
              <w:fldChar w:fldCharType="begin"/>
            </w:r>
            <w:r w:rsidR="00B6281C">
              <w:rPr>
                <w:webHidden/>
              </w:rPr>
              <w:instrText xml:space="preserve"> PAGEREF _Toc500589075 \h </w:instrText>
            </w:r>
            <w:r w:rsidR="00B6281C">
              <w:rPr>
                <w:webHidden/>
              </w:rPr>
            </w:r>
            <w:r w:rsidR="00B6281C">
              <w:rPr>
                <w:webHidden/>
              </w:rPr>
              <w:fldChar w:fldCharType="separate"/>
            </w:r>
            <w:r w:rsidR="00B6281C">
              <w:rPr>
                <w:webHidden/>
              </w:rPr>
              <w:t>4</w:t>
            </w:r>
            <w:r w:rsidR="00B6281C">
              <w:rPr>
                <w:webHidden/>
              </w:rPr>
              <w:fldChar w:fldCharType="end"/>
            </w:r>
          </w:hyperlink>
        </w:p>
        <w:p w14:paraId="7E665039" w14:textId="77777777" w:rsidR="00B6281C" w:rsidRDefault="00B6281C">
          <w:pPr>
            <w:pStyle w:val="TOC1"/>
            <w:rPr>
              <w:rFonts w:asciiTheme="minorHAnsi" w:eastAsiaTheme="minorEastAsia" w:hAnsiTheme="minorHAnsi" w:cstheme="minorBidi"/>
              <w:sz w:val="22"/>
              <w:szCs w:val="22"/>
              <w:lang w:eastAsia="de-CH"/>
            </w:rPr>
          </w:pPr>
          <w:hyperlink w:anchor="_Toc500589076" w:history="1">
            <w:r w:rsidRPr="00746B77">
              <w:rPr>
                <w:rStyle w:val="Hyperlink"/>
              </w:rPr>
              <w:t>2 Analyse</w:t>
            </w:r>
            <w:r>
              <w:rPr>
                <w:webHidden/>
              </w:rPr>
              <w:tab/>
            </w:r>
            <w:r>
              <w:rPr>
                <w:webHidden/>
              </w:rPr>
              <w:fldChar w:fldCharType="begin"/>
            </w:r>
            <w:r>
              <w:rPr>
                <w:webHidden/>
              </w:rPr>
              <w:instrText xml:space="preserve"> PAGEREF _Toc500589076 \h </w:instrText>
            </w:r>
            <w:r>
              <w:rPr>
                <w:webHidden/>
              </w:rPr>
            </w:r>
            <w:r>
              <w:rPr>
                <w:webHidden/>
              </w:rPr>
              <w:fldChar w:fldCharType="separate"/>
            </w:r>
            <w:r>
              <w:rPr>
                <w:webHidden/>
              </w:rPr>
              <w:t>5</w:t>
            </w:r>
            <w:r>
              <w:rPr>
                <w:webHidden/>
              </w:rPr>
              <w:fldChar w:fldCharType="end"/>
            </w:r>
          </w:hyperlink>
        </w:p>
        <w:p w14:paraId="36209DAF" w14:textId="77777777" w:rsidR="00B6281C" w:rsidRDefault="00B6281C">
          <w:pPr>
            <w:pStyle w:val="TOC1"/>
            <w:rPr>
              <w:rFonts w:asciiTheme="minorHAnsi" w:eastAsiaTheme="minorEastAsia" w:hAnsiTheme="minorHAnsi" w:cstheme="minorBidi"/>
              <w:sz w:val="22"/>
              <w:szCs w:val="22"/>
              <w:lang w:eastAsia="de-CH"/>
            </w:rPr>
          </w:pPr>
          <w:hyperlink w:anchor="_Toc500589077" w:history="1">
            <w:r w:rsidRPr="00746B77">
              <w:rPr>
                <w:rStyle w:val="Hyperlink"/>
              </w:rPr>
              <w:t>3</w:t>
            </w:r>
            <w:r>
              <w:rPr>
                <w:webHidden/>
              </w:rPr>
              <w:tab/>
            </w:r>
            <w:r>
              <w:rPr>
                <w:webHidden/>
              </w:rPr>
              <w:fldChar w:fldCharType="begin"/>
            </w:r>
            <w:r>
              <w:rPr>
                <w:webHidden/>
              </w:rPr>
              <w:instrText xml:space="preserve"> PAGEREF _Toc500589077 \h </w:instrText>
            </w:r>
            <w:r>
              <w:rPr>
                <w:webHidden/>
              </w:rPr>
            </w:r>
            <w:r>
              <w:rPr>
                <w:webHidden/>
              </w:rPr>
              <w:fldChar w:fldCharType="separate"/>
            </w:r>
            <w:r>
              <w:rPr>
                <w:webHidden/>
              </w:rPr>
              <w:t>15</w:t>
            </w:r>
            <w:r>
              <w:rPr>
                <w:webHidden/>
              </w:rPr>
              <w:fldChar w:fldCharType="end"/>
            </w:r>
          </w:hyperlink>
        </w:p>
        <w:p w14:paraId="1C4E0989" w14:textId="77777777" w:rsidR="00B6281C" w:rsidRDefault="00B6281C">
          <w:pPr>
            <w:pStyle w:val="TOC1"/>
            <w:rPr>
              <w:rFonts w:asciiTheme="minorHAnsi" w:eastAsiaTheme="minorEastAsia" w:hAnsiTheme="minorHAnsi" w:cstheme="minorBidi"/>
              <w:sz w:val="22"/>
              <w:szCs w:val="22"/>
              <w:lang w:eastAsia="de-CH"/>
            </w:rPr>
          </w:pPr>
          <w:hyperlink w:anchor="_Toc500589078" w:history="1">
            <w:r w:rsidRPr="00746B77">
              <w:rPr>
                <w:rStyle w:val="Hyperlink"/>
              </w:rPr>
              <w:t>Softwareentwurf</w:t>
            </w:r>
            <w:r>
              <w:rPr>
                <w:webHidden/>
              </w:rPr>
              <w:tab/>
            </w:r>
            <w:r>
              <w:rPr>
                <w:webHidden/>
              </w:rPr>
              <w:fldChar w:fldCharType="begin"/>
            </w:r>
            <w:r>
              <w:rPr>
                <w:webHidden/>
              </w:rPr>
              <w:instrText xml:space="preserve"> PAGEREF _Toc500589078 \h </w:instrText>
            </w:r>
            <w:r>
              <w:rPr>
                <w:webHidden/>
              </w:rPr>
            </w:r>
            <w:r>
              <w:rPr>
                <w:webHidden/>
              </w:rPr>
              <w:fldChar w:fldCharType="separate"/>
            </w:r>
            <w:r>
              <w:rPr>
                <w:webHidden/>
              </w:rPr>
              <w:t>16</w:t>
            </w:r>
            <w:r>
              <w:rPr>
                <w:webHidden/>
              </w:rPr>
              <w:fldChar w:fldCharType="end"/>
            </w:r>
          </w:hyperlink>
        </w:p>
        <w:p w14:paraId="78D080C4" w14:textId="77777777" w:rsidR="00B6281C" w:rsidRDefault="00B6281C">
          <w:pPr>
            <w:pStyle w:val="TOC3"/>
            <w:rPr>
              <w:rFonts w:asciiTheme="minorHAnsi" w:eastAsiaTheme="minorEastAsia" w:hAnsiTheme="minorHAnsi" w:cstheme="minorBidi"/>
              <w:noProof/>
              <w:sz w:val="22"/>
              <w:szCs w:val="22"/>
            </w:rPr>
          </w:pPr>
          <w:hyperlink w:anchor="_Toc500589079" w:history="1">
            <w:r w:rsidRPr="00746B77">
              <w:rPr>
                <w:rStyle w:val="Hyperlink"/>
                <w:noProof/>
              </w:rPr>
              <w:t>1.1.1</w:t>
            </w:r>
            <w:r>
              <w:rPr>
                <w:rFonts w:asciiTheme="minorHAnsi" w:eastAsiaTheme="minorEastAsia" w:hAnsiTheme="minorHAnsi" w:cstheme="minorBidi"/>
                <w:noProof/>
                <w:sz w:val="22"/>
                <w:szCs w:val="22"/>
              </w:rPr>
              <w:tab/>
            </w:r>
            <w:r w:rsidRPr="00746B77">
              <w:rPr>
                <w:rStyle w:val="Hyperlink"/>
                <w:noProof/>
              </w:rPr>
              <w:t>Manuelle Tests</w:t>
            </w:r>
            <w:r>
              <w:rPr>
                <w:noProof/>
                <w:webHidden/>
              </w:rPr>
              <w:tab/>
            </w:r>
            <w:r>
              <w:rPr>
                <w:noProof/>
                <w:webHidden/>
              </w:rPr>
              <w:fldChar w:fldCharType="begin"/>
            </w:r>
            <w:r>
              <w:rPr>
                <w:noProof/>
                <w:webHidden/>
              </w:rPr>
              <w:instrText xml:space="preserve"> PAGEREF _Toc500589079 \h </w:instrText>
            </w:r>
            <w:r>
              <w:rPr>
                <w:noProof/>
                <w:webHidden/>
              </w:rPr>
            </w:r>
            <w:r>
              <w:rPr>
                <w:noProof/>
                <w:webHidden/>
              </w:rPr>
              <w:fldChar w:fldCharType="separate"/>
            </w:r>
            <w:r>
              <w:rPr>
                <w:noProof/>
                <w:webHidden/>
              </w:rPr>
              <w:t>38</w:t>
            </w:r>
            <w:r>
              <w:rPr>
                <w:noProof/>
                <w:webHidden/>
              </w:rPr>
              <w:fldChar w:fldCharType="end"/>
            </w:r>
          </w:hyperlink>
        </w:p>
        <w:p w14:paraId="71E8E1A7" w14:textId="77777777" w:rsidR="00B6281C" w:rsidRDefault="00B6281C">
          <w:pPr>
            <w:pStyle w:val="TOC1"/>
            <w:rPr>
              <w:rFonts w:asciiTheme="minorHAnsi" w:eastAsiaTheme="minorEastAsia" w:hAnsiTheme="minorHAnsi" w:cstheme="minorBidi"/>
              <w:sz w:val="22"/>
              <w:szCs w:val="22"/>
              <w:lang w:eastAsia="de-CH"/>
            </w:rPr>
          </w:pPr>
          <w:hyperlink w:anchor="_Toc500589080" w:history="1">
            <w:r w:rsidRPr="00746B77">
              <w:rPr>
                <w:rStyle w:val="Hyperlink"/>
              </w:rPr>
              <w:t>4 Implementation</w:t>
            </w:r>
            <w:r>
              <w:rPr>
                <w:webHidden/>
              </w:rPr>
              <w:tab/>
            </w:r>
            <w:r>
              <w:rPr>
                <w:webHidden/>
              </w:rPr>
              <w:fldChar w:fldCharType="begin"/>
            </w:r>
            <w:r>
              <w:rPr>
                <w:webHidden/>
              </w:rPr>
              <w:instrText xml:space="preserve"> PAGEREF _Toc500589080 \h </w:instrText>
            </w:r>
            <w:r>
              <w:rPr>
                <w:webHidden/>
              </w:rPr>
            </w:r>
            <w:r>
              <w:rPr>
                <w:webHidden/>
              </w:rPr>
              <w:fldChar w:fldCharType="separate"/>
            </w:r>
            <w:r>
              <w:rPr>
                <w:webHidden/>
              </w:rPr>
              <w:t>46</w:t>
            </w:r>
            <w:r>
              <w:rPr>
                <w:webHidden/>
              </w:rPr>
              <w:fldChar w:fldCharType="end"/>
            </w:r>
          </w:hyperlink>
        </w:p>
        <w:p w14:paraId="0E25A6A7" w14:textId="77777777" w:rsidR="00B6281C" w:rsidRDefault="00B6281C">
          <w:pPr>
            <w:pStyle w:val="TOC1"/>
            <w:rPr>
              <w:rFonts w:asciiTheme="minorHAnsi" w:eastAsiaTheme="minorEastAsia" w:hAnsiTheme="minorHAnsi" w:cstheme="minorBidi"/>
              <w:sz w:val="22"/>
              <w:szCs w:val="22"/>
              <w:lang w:eastAsia="de-CH"/>
            </w:rPr>
          </w:pPr>
          <w:hyperlink w:anchor="_Toc500589081" w:history="1">
            <w:r w:rsidRPr="00746B77">
              <w:rPr>
                <w:rStyle w:val="Hyperlink"/>
              </w:rPr>
              <w:t>Technische Infrastruktur</w:t>
            </w:r>
            <w:r>
              <w:rPr>
                <w:webHidden/>
              </w:rPr>
              <w:tab/>
            </w:r>
            <w:r>
              <w:rPr>
                <w:webHidden/>
              </w:rPr>
              <w:fldChar w:fldCharType="begin"/>
            </w:r>
            <w:r>
              <w:rPr>
                <w:webHidden/>
              </w:rPr>
              <w:instrText xml:space="preserve"> PAGEREF _Toc500589081 \h </w:instrText>
            </w:r>
            <w:r>
              <w:rPr>
                <w:webHidden/>
              </w:rPr>
            </w:r>
            <w:r>
              <w:rPr>
                <w:webHidden/>
              </w:rPr>
              <w:fldChar w:fldCharType="separate"/>
            </w:r>
            <w:r>
              <w:rPr>
                <w:webHidden/>
              </w:rPr>
              <w:t>46</w:t>
            </w:r>
            <w:r>
              <w:rPr>
                <w:webHidden/>
              </w:rPr>
              <w:fldChar w:fldCharType="end"/>
            </w:r>
          </w:hyperlink>
        </w:p>
        <w:p w14:paraId="55770632" w14:textId="77777777" w:rsidR="00B6281C" w:rsidRDefault="00B6281C">
          <w:pPr>
            <w:pStyle w:val="TOC1"/>
            <w:rPr>
              <w:rFonts w:asciiTheme="minorHAnsi" w:eastAsiaTheme="minorEastAsia" w:hAnsiTheme="minorHAnsi" w:cstheme="minorBidi"/>
              <w:sz w:val="22"/>
              <w:szCs w:val="22"/>
              <w:lang w:eastAsia="de-CH"/>
            </w:rPr>
          </w:pPr>
          <w:hyperlink w:anchor="_Toc500589082" w:history="1">
            <w:r w:rsidRPr="00746B77">
              <w:rPr>
                <w:rStyle w:val="Hyperlink"/>
              </w:rPr>
              <w:t>Konfiguration</w:t>
            </w:r>
            <w:r>
              <w:rPr>
                <w:webHidden/>
              </w:rPr>
              <w:tab/>
            </w:r>
            <w:r>
              <w:rPr>
                <w:webHidden/>
              </w:rPr>
              <w:fldChar w:fldCharType="begin"/>
            </w:r>
            <w:r>
              <w:rPr>
                <w:webHidden/>
              </w:rPr>
              <w:instrText xml:space="preserve"> PAGEREF _Toc500589082 \h </w:instrText>
            </w:r>
            <w:r>
              <w:rPr>
                <w:webHidden/>
              </w:rPr>
            </w:r>
            <w:r>
              <w:rPr>
                <w:webHidden/>
              </w:rPr>
              <w:fldChar w:fldCharType="separate"/>
            </w:r>
            <w:r>
              <w:rPr>
                <w:webHidden/>
              </w:rPr>
              <w:t>46</w:t>
            </w:r>
            <w:r>
              <w:rPr>
                <w:webHidden/>
              </w:rPr>
              <w:fldChar w:fldCharType="end"/>
            </w:r>
          </w:hyperlink>
        </w:p>
        <w:p w14:paraId="5235887A" w14:textId="77777777" w:rsidR="00B6281C" w:rsidRDefault="00B6281C">
          <w:pPr>
            <w:pStyle w:val="TOC1"/>
            <w:rPr>
              <w:rFonts w:asciiTheme="minorHAnsi" w:eastAsiaTheme="minorEastAsia" w:hAnsiTheme="minorHAnsi" w:cstheme="minorBidi"/>
              <w:sz w:val="22"/>
              <w:szCs w:val="22"/>
              <w:lang w:eastAsia="de-CH"/>
            </w:rPr>
          </w:pPr>
          <w:hyperlink w:anchor="_Toc500589083" w:history="1">
            <w:r w:rsidRPr="00746B77">
              <w:rPr>
                <w:rStyle w:val="Hyperlink"/>
              </w:rPr>
              <w:t>5 Test</w:t>
            </w:r>
            <w:r>
              <w:rPr>
                <w:webHidden/>
              </w:rPr>
              <w:tab/>
            </w:r>
            <w:r>
              <w:rPr>
                <w:webHidden/>
              </w:rPr>
              <w:fldChar w:fldCharType="begin"/>
            </w:r>
            <w:r>
              <w:rPr>
                <w:webHidden/>
              </w:rPr>
              <w:instrText xml:space="preserve"> PAGEREF _Toc500589083 \h </w:instrText>
            </w:r>
            <w:r>
              <w:rPr>
                <w:webHidden/>
              </w:rPr>
            </w:r>
            <w:r>
              <w:rPr>
                <w:webHidden/>
              </w:rPr>
              <w:fldChar w:fldCharType="separate"/>
            </w:r>
            <w:r>
              <w:rPr>
                <w:webHidden/>
              </w:rPr>
              <w:t>47</w:t>
            </w:r>
            <w:r>
              <w:rPr>
                <w:webHidden/>
              </w:rPr>
              <w:fldChar w:fldCharType="end"/>
            </w:r>
          </w:hyperlink>
        </w:p>
        <w:p w14:paraId="6AC181C4" w14:textId="77777777" w:rsidR="00B6281C" w:rsidRDefault="00B6281C">
          <w:pPr>
            <w:pStyle w:val="TOC1"/>
            <w:rPr>
              <w:rFonts w:asciiTheme="minorHAnsi" w:eastAsiaTheme="minorEastAsia" w:hAnsiTheme="minorHAnsi" w:cstheme="minorBidi"/>
              <w:sz w:val="22"/>
              <w:szCs w:val="22"/>
              <w:lang w:eastAsia="de-CH"/>
            </w:rPr>
          </w:pPr>
          <w:hyperlink w:anchor="_Toc500589084" w:history="1">
            <w:r w:rsidRPr="00746B77">
              <w:rPr>
                <w:rStyle w:val="Hyperlink"/>
              </w:rPr>
              <w:t>6 Implementation</w:t>
            </w:r>
            <w:r>
              <w:rPr>
                <w:webHidden/>
              </w:rPr>
              <w:tab/>
            </w:r>
            <w:r>
              <w:rPr>
                <w:webHidden/>
              </w:rPr>
              <w:fldChar w:fldCharType="begin"/>
            </w:r>
            <w:r>
              <w:rPr>
                <w:webHidden/>
              </w:rPr>
              <w:instrText xml:space="preserve"> PAGEREF _Toc500589084 \h </w:instrText>
            </w:r>
            <w:r>
              <w:rPr>
                <w:webHidden/>
              </w:rPr>
            </w:r>
            <w:r>
              <w:rPr>
                <w:webHidden/>
              </w:rPr>
              <w:fldChar w:fldCharType="separate"/>
            </w:r>
            <w:r>
              <w:rPr>
                <w:webHidden/>
              </w:rPr>
              <w:t>47</w:t>
            </w:r>
            <w:r>
              <w:rPr>
                <w:webHidden/>
              </w:rPr>
              <w:fldChar w:fldCharType="end"/>
            </w:r>
          </w:hyperlink>
        </w:p>
        <w:p w14:paraId="1C9C270E" w14:textId="77777777" w:rsidR="00B6281C" w:rsidRDefault="00B6281C">
          <w:pPr>
            <w:pStyle w:val="TOC1"/>
            <w:rPr>
              <w:rFonts w:asciiTheme="minorHAnsi" w:eastAsiaTheme="minorEastAsia" w:hAnsiTheme="minorHAnsi" w:cstheme="minorBidi"/>
              <w:sz w:val="22"/>
              <w:szCs w:val="22"/>
              <w:lang w:eastAsia="de-CH"/>
            </w:rPr>
          </w:pPr>
          <w:hyperlink w:anchor="_Toc500589085" w:history="1">
            <w:r w:rsidRPr="00746B77">
              <w:rPr>
                <w:rStyle w:val="Hyperlink"/>
              </w:rPr>
              <w:t>7 AJAX Technologie</w:t>
            </w:r>
            <w:r>
              <w:rPr>
                <w:webHidden/>
              </w:rPr>
              <w:tab/>
            </w:r>
            <w:r>
              <w:rPr>
                <w:webHidden/>
              </w:rPr>
              <w:fldChar w:fldCharType="begin"/>
            </w:r>
            <w:r>
              <w:rPr>
                <w:webHidden/>
              </w:rPr>
              <w:instrText xml:space="preserve"> PAGEREF _Toc500589085 \h </w:instrText>
            </w:r>
            <w:r>
              <w:rPr>
                <w:webHidden/>
              </w:rPr>
            </w:r>
            <w:r>
              <w:rPr>
                <w:webHidden/>
              </w:rPr>
              <w:fldChar w:fldCharType="separate"/>
            </w:r>
            <w:r>
              <w:rPr>
                <w:webHidden/>
              </w:rPr>
              <w:t>48</w:t>
            </w:r>
            <w:r>
              <w:rPr>
                <w:webHidden/>
              </w:rPr>
              <w:fldChar w:fldCharType="end"/>
            </w:r>
          </w:hyperlink>
        </w:p>
        <w:p w14:paraId="2D92F850" w14:textId="77777777" w:rsidR="00B6281C" w:rsidRDefault="00B6281C">
          <w:pPr>
            <w:pStyle w:val="TOC1"/>
            <w:rPr>
              <w:rFonts w:asciiTheme="minorHAnsi" w:eastAsiaTheme="minorEastAsia" w:hAnsiTheme="minorHAnsi" w:cstheme="minorBidi"/>
              <w:sz w:val="22"/>
              <w:szCs w:val="22"/>
              <w:lang w:eastAsia="de-CH"/>
            </w:rPr>
          </w:pPr>
          <w:hyperlink w:anchor="_Toc500589086" w:history="1">
            <w:r w:rsidRPr="00746B77">
              <w:rPr>
                <w:rStyle w:val="Hyperlink"/>
              </w:rPr>
              <w:t>6 Evaluierungsbericht</w:t>
            </w:r>
            <w:r>
              <w:rPr>
                <w:webHidden/>
              </w:rPr>
              <w:tab/>
            </w:r>
            <w:r>
              <w:rPr>
                <w:webHidden/>
              </w:rPr>
              <w:fldChar w:fldCharType="begin"/>
            </w:r>
            <w:r>
              <w:rPr>
                <w:webHidden/>
              </w:rPr>
              <w:instrText xml:space="preserve"> PAGEREF _Toc500589086 \h </w:instrText>
            </w:r>
            <w:r>
              <w:rPr>
                <w:webHidden/>
              </w:rPr>
            </w:r>
            <w:r>
              <w:rPr>
                <w:webHidden/>
              </w:rPr>
              <w:fldChar w:fldCharType="separate"/>
            </w:r>
            <w:r>
              <w:rPr>
                <w:webHidden/>
              </w:rPr>
              <w:t>49</w:t>
            </w:r>
            <w:r>
              <w:rPr>
                <w:webHidden/>
              </w:rPr>
              <w:fldChar w:fldCharType="end"/>
            </w:r>
          </w:hyperlink>
        </w:p>
        <w:p w14:paraId="7A4CDFB0" w14:textId="77777777" w:rsidR="00B6281C" w:rsidRDefault="00B6281C">
          <w:pPr>
            <w:pStyle w:val="TOC1"/>
            <w:rPr>
              <w:rFonts w:asciiTheme="minorHAnsi" w:eastAsiaTheme="minorEastAsia" w:hAnsiTheme="minorHAnsi" w:cstheme="minorBidi"/>
              <w:sz w:val="22"/>
              <w:szCs w:val="22"/>
              <w:lang w:eastAsia="de-CH"/>
            </w:rPr>
          </w:pPr>
          <w:hyperlink w:anchor="_Toc500589087" w:history="1">
            <w:r w:rsidRPr="00746B77">
              <w:rPr>
                <w:rStyle w:val="Hyperlink"/>
              </w:rPr>
              <w:t>Literaturverzeichnis</w:t>
            </w:r>
            <w:r>
              <w:rPr>
                <w:webHidden/>
              </w:rPr>
              <w:tab/>
            </w:r>
            <w:r>
              <w:rPr>
                <w:webHidden/>
              </w:rPr>
              <w:fldChar w:fldCharType="begin"/>
            </w:r>
            <w:r>
              <w:rPr>
                <w:webHidden/>
              </w:rPr>
              <w:instrText xml:space="preserve"> PAGEREF _Toc500589087 \h </w:instrText>
            </w:r>
            <w:r>
              <w:rPr>
                <w:webHidden/>
              </w:rPr>
            </w:r>
            <w:r>
              <w:rPr>
                <w:webHidden/>
              </w:rPr>
              <w:fldChar w:fldCharType="separate"/>
            </w:r>
            <w:r>
              <w:rPr>
                <w:webHidden/>
              </w:rPr>
              <w:t>50</w:t>
            </w:r>
            <w:r>
              <w:rPr>
                <w:webHidden/>
              </w:rPr>
              <w:fldChar w:fldCharType="end"/>
            </w:r>
          </w:hyperlink>
        </w:p>
        <w:p w14:paraId="592933D4" w14:textId="5333E149" w:rsidR="00974BA4" w:rsidRDefault="00974BA4">
          <w:r>
            <w:rPr>
              <w:b/>
              <w:bCs/>
              <w:noProof/>
            </w:rPr>
            <w:fldChar w:fldCharType="end"/>
          </w:r>
        </w:p>
      </w:sdtContent>
    </w:sdt>
    <w:p w14:paraId="5CCD8E92" w14:textId="0A6819D2" w:rsidR="00212050" w:rsidRDefault="00212050" w:rsidP="00CD6CCD"/>
    <w:p w14:paraId="56B33F31" w14:textId="77777777" w:rsidR="008D6E38" w:rsidRPr="00974BA4" w:rsidRDefault="008D6E38" w:rsidP="00CD6CCD">
      <w:pPr>
        <w:rPr>
          <w:lang w:val="en-US"/>
        </w:rPr>
      </w:pPr>
    </w:p>
    <w:p w14:paraId="3A1FA3F5" w14:textId="77777777" w:rsidR="00047366" w:rsidRDefault="00047366">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54E363D6" w14:textId="61C0BD00" w:rsidR="00212050" w:rsidRPr="00E91B4B" w:rsidRDefault="00B27E1B" w:rsidP="00CD6CCD">
      <w:pPr>
        <w:rPr>
          <w:rFonts w:eastAsiaTheme="majorEastAsia" w:cs="Arial"/>
          <w:color w:val="2E74B5" w:themeColor="accent1" w:themeShade="BF"/>
          <w:sz w:val="32"/>
          <w:szCs w:val="32"/>
          <w:lang w:val="en-US" w:eastAsia="en-US"/>
        </w:rPr>
      </w:pPr>
      <w:r w:rsidRPr="00E91B4B">
        <w:rPr>
          <w:rFonts w:eastAsiaTheme="majorEastAsia" w:cs="Arial"/>
          <w:color w:val="2E74B5" w:themeColor="accent1" w:themeShade="BF"/>
          <w:sz w:val="32"/>
          <w:szCs w:val="32"/>
          <w:lang w:val="en-US" w:eastAsia="en-US"/>
        </w:rPr>
        <w:lastRenderedPageBreak/>
        <w:t>Abbildungsverzeichnis</w:t>
      </w:r>
    </w:p>
    <w:p w14:paraId="58264C2F" w14:textId="77777777" w:rsidR="00B6281C" w:rsidRDefault="00B27E1B">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"Abbildung" </w:instrText>
      </w:r>
      <w:r>
        <w:rPr>
          <w:lang w:val="en-US"/>
        </w:rPr>
        <w:fldChar w:fldCharType="separate"/>
      </w:r>
      <w:hyperlink w:anchor="_Toc500589088" w:history="1">
        <w:r w:rsidR="00B6281C" w:rsidRPr="00351260">
          <w:rPr>
            <w:rStyle w:val="Hyperlink"/>
            <w:rFonts w:cs="Arial"/>
            <w:noProof/>
          </w:rPr>
          <w:t>Abbildung 1 UseCase-Diagramm</w:t>
        </w:r>
        <w:r w:rsidR="00B6281C">
          <w:rPr>
            <w:noProof/>
            <w:webHidden/>
          </w:rPr>
          <w:tab/>
        </w:r>
        <w:r w:rsidR="00B6281C">
          <w:rPr>
            <w:noProof/>
            <w:webHidden/>
          </w:rPr>
          <w:fldChar w:fldCharType="begin"/>
        </w:r>
        <w:r w:rsidR="00B6281C">
          <w:rPr>
            <w:noProof/>
            <w:webHidden/>
          </w:rPr>
          <w:instrText xml:space="preserve"> PAGEREF _Toc500589088 \h </w:instrText>
        </w:r>
        <w:r w:rsidR="00B6281C">
          <w:rPr>
            <w:noProof/>
            <w:webHidden/>
          </w:rPr>
        </w:r>
        <w:r w:rsidR="00B6281C">
          <w:rPr>
            <w:noProof/>
            <w:webHidden/>
          </w:rPr>
          <w:fldChar w:fldCharType="separate"/>
        </w:r>
        <w:r w:rsidR="00B6281C">
          <w:rPr>
            <w:noProof/>
            <w:webHidden/>
          </w:rPr>
          <w:t>5</w:t>
        </w:r>
        <w:r w:rsidR="00B6281C">
          <w:rPr>
            <w:noProof/>
            <w:webHidden/>
          </w:rPr>
          <w:fldChar w:fldCharType="end"/>
        </w:r>
      </w:hyperlink>
    </w:p>
    <w:p w14:paraId="50459CA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89" w:history="1">
        <w:r w:rsidRPr="00351260">
          <w:rPr>
            <w:rStyle w:val="Hyperlink"/>
            <w:rFonts w:cs="Arial"/>
            <w:noProof/>
          </w:rPr>
          <w:t>Abbildung 2 Fachklassenmodell</w:t>
        </w:r>
        <w:r>
          <w:rPr>
            <w:noProof/>
            <w:webHidden/>
          </w:rPr>
          <w:tab/>
        </w:r>
        <w:r>
          <w:rPr>
            <w:noProof/>
            <w:webHidden/>
          </w:rPr>
          <w:fldChar w:fldCharType="begin"/>
        </w:r>
        <w:r>
          <w:rPr>
            <w:noProof/>
            <w:webHidden/>
          </w:rPr>
          <w:instrText xml:space="preserve"> PAGEREF _Toc500589089 \h </w:instrText>
        </w:r>
        <w:r>
          <w:rPr>
            <w:noProof/>
            <w:webHidden/>
          </w:rPr>
        </w:r>
        <w:r>
          <w:rPr>
            <w:noProof/>
            <w:webHidden/>
          </w:rPr>
          <w:fldChar w:fldCharType="separate"/>
        </w:r>
        <w:r>
          <w:rPr>
            <w:noProof/>
            <w:webHidden/>
          </w:rPr>
          <w:t>15</w:t>
        </w:r>
        <w:r>
          <w:rPr>
            <w:noProof/>
            <w:webHidden/>
          </w:rPr>
          <w:fldChar w:fldCharType="end"/>
        </w:r>
      </w:hyperlink>
    </w:p>
    <w:p w14:paraId="1996F2D5" w14:textId="77777777" w:rsidR="00B6281C" w:rsidRDefault="00B6281C">
      <w:pPr>
        <w:pStyle w:val="TableofFigures"/>
        <w:tabs>
          <w:tab w:val="right" w:leader="dot" w:pos="8636"/>
        </w:tabs>
        <w:rPr>
          <w:rFonts w:eastAsiaTheme="minorEastAsia" w:cstheme="minorBidi"/>
          <w:smallCaps w:val="0"/>
          <w:noProof/>
          <w:sz w:val="22"/>
          <w:szCs w:val="22"/>
        </w:rPr>
      </w:pPr>
      <w:hyperlink r:id="rId9" w:anchor="_Toc500589090" w:history="1">
        <w:r w:rsidRPr="00351260">
          <w:rPr>
            <w:rStyle w:val="Hyperlink"/>
            <w:rFonts w:cs="Arial"/>
            <w:noProof/>
          </w:rPr>
          <w:t>Abbildung 3 MVC-Muster JSF</w:t>
        </w:r>
        <w:r>
          <w:rPr>
            <w:noProof/>
            <w:webHidden/>
          </w:rPr>
          <w:tab/>
        </w:r>
        <w:r>
          <w:rPr>
            <w:noProof/>
            <w:webHidden/>
          </w:rPr>
          <w:fldChar w:fldCharType="begin"/>
        </w:r>
        <w:r>
          <w:rPr>
            <w:noProof/>
            <w:webHidden/>
          </w:rPr>
          <w:instrText xml:space="preserve"> PAGEREF _Toc500589090 \h </w:instrText>
        </w:r>
        <w:r>
          <w:rPr>
            <w:noProof/>
            <w:webHidden/>
          </w:rPr>
        </w:r>
        <w:r>
          <w:rPr>
            <w:noProof/>
            <w:webHidden/>
          </w:rPr>
          <w:fldChar w:fldCharType="separate"/>
        </w:r>
        <w:r>
          <w:rPr>
            <w:noProof/>
            <w:webHidden/>
          </w:rPr>
          <w:t>16</w:t>
        </w:r>
        <w:r>
          <w:rPr>
            <w:noProof/>
            <w:webHidden/>
          </w:rPr>
          <w:fldChar w:fldCharType="end"/>
        </w:r>
      </w:hyperlink>
    </w:p>
    <w:p w14:paraId="4EEE922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1" w:history="1">
        <w:r w:rsidRPr="00351260">
          <w:rPr>
            <w:rStyle w:val="Hyperlink"/>
            <w:rFonts w:cs="Arial"/>
            <w:noProof/>
          </w:rPr>
          <w:t>Abbildung 4 Package-Struktur</w:t>
        </w:r>
        <w:r>
          <w:rPr>
            <w:noProof/>
            <w:webHidden/>
          </w:rPr>
          <w:tab/>
        </w:r>
        <w:r>
          <w:rPr>
            <w:noProof/>
            <w:webHidden/>
          </w:rPr>
          <w:fldChar w:fldCharType="begin"/>
        </w:r>
        <w:r>
          <w:rPr>
            <w:noProof/>
            <w:webHidden/>
          </w:rPr>
          <w:instrText xml:space="preserve"> PAGEREF _Toc500589091 \h </w:instrText>
        </w:r>
        <w:r>
          <w:rPr>
            <w:noProof/>
            <w:webHidden/>
          </w:rPr>
        </w:r>
        <w:r>
          <w:rPr>
            <w:noProof/>
            <w:webHidden/>
          </w:rPr>
          <w:fldChar w:fldCharType="separate"/>
        </w:r>
        <w:r>
          <w:rPr>
            <w:noProof/>
            <w:webHidden/>
          </w:rPr>
          <w:t>18</w:t>
        </w:r>
        <w:r>
          <w:rPr>
            <w:noProof/>
            <w:webHidden/>
          </w:rPr>
          <w:fldChar w:fldCharType="end"/>
        </w:r>
      </w:hyperlink>
    </w:p>
    <w:p w14:paraId="31697B3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2" w:history="1">
        <w:r w:rsidRPr="00351260">
          <w:rPr>
            <w:rStyle w:val="Hyperlink"/>
            <w:rFonts w:cs="Arial"/>
            <w:noProof/>
          </w:rPr>
          <w:t>Abbildung 5 Klassendiagramm package ffhs.onlineshop (Controllers)</w:t>
        </w:r>
        <w:r>
          <w:rPr>
            <w:noProof/>
            <w:webHidden/>
          </w:rPr>
          <w:tab/>
        </w:r>
        <w:r>
          <w:rPr>
            <w:noProof/>
            <w:webHidden/>
          </w:rPr>
          <w:fldChar w:fldCharType="begin"/>
        </w:r>
        <w:r>
          <w:rPr>
            <w:noProof/>
            <w:webHidden/>
          </w:rPr>
          <w:instrText xml:space="preserve"> PAGEREF _Toc500589092 \h </w:instrText>
        </w:r>
        <w:r>
          <w:rPr>
            <w:noProof/>
            <w:webHidden/>
          </w:rPr>
        </w:r>
        <w:r>
          <w:rPr>
            <w:noProof/>
            <w:webHidden/>
          </w:rPr>
          <w:fldChar w:fldCharType="separate"/>
        </w:r>
        <w:r>
          <w:rPr>
            <w:noProof/>
            <w:webHidden/>
          </w:rPr>
          <w:t>19</w:t>
        </w:r>
        <w:r>
          <w:rPr>
            <w:noProof/>
            <w:webHidden/>
          </w:rPr>
          <w:fldChar w:fldCharType="end"/>
        </w:r>
      </w:hyperlink>
    </w:p>
    <w:p w14:paraId="36A7FA4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3" w:history="1">
        <w:r w:rsidRPr="00351260">
          <w:rPr>
            <w:rStyle w:val="Hyperlink"/>
            <w:rFonts w:cs="Arial"/>
            <w:noProof/>
          </w:rPr>
          <w:t>Abbildung 6 Klassendiagramm package ffhs.onlineshop.model (Models)</w:t>
        </w:r>
        <w:r>
          <w:rPr>
            <w:noProof/>
            <w:webHidden/>
          </w:rPr>
          <w:tab/>
        </w:r>
        <w:r>
          <w:rPr>
            <w:noProof/>
            <w:webHidden/>
          </w:rPr>
          <w:fldChar w:fldCharType="begin"/>
        </w:r>
        <w:r>
          <w:rPr>
            <w:noProof/>
            <w:webHidden/>
          </w:rPr>
          <w:instrText xml:space="preserve"> PAGEREF _Toc500589093 \h </w:instrText>
        </w:r>
        <w:r>
          <w:rPr>
            <w:noProof/>
            <w:webHidden/>
          </w:rPr>
        </w:r>
        <w:r>
          <w:rPr>
            <w:noProof/>
            <w:webHidden/>
          </w:rPr>
          <w:fldChar w:fldCharType="separate"/>
        </w:r>
        <w:r>
          <w:rPr>
            <w:noProof/>
            <w:webHidden/>
          </w:rPr>
          <w:t>20</w:t>
        </w:r>
        <w:r>
          <w:rPr>
            <w:noProof/>
            <w:webHidden/>
          </w:rPr>
          <w:fldChar w:fldCharType="end"/>
        </w:r>
      </w:hyperlink>
    </w:p>
    <w:p w14:paraId="6538D90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4" w:history="1">
        <w:r w:rsidRPr="00351260">
          <w:rPr>
            <w:rStyle w:val="Hyperlink"/>
            <w:rFonts w:cs="Arial"/>
            <w:noProof/>
          </w:rPr>
          <w:t>Abbildung 7 Klassendiagramm ffhs.onlineshop.repository (Repositories)</w:t>
        </w:r>
        <w:r>
          <w:rPr>
            <w:noProof/>
            <w:webHidden/>
          </w:rPr>
          <w:tab/>
        </w:r>
        <w:r>
          <w:rPr>
            <w:noProof/>
            <w:webHidden/>
          </w:rPr>
          <w:fldChar w:fldCharType="begin"/>
        </w:r>
        <w:r>
          <w:rPr>
            <w:noProof/>
            <w:webHidden/>
          </w:rPr>
          <w:instrText xml:space="preserve"> PAGEREF _Toc500589094 \h </w:instrText>
        </w:r>
        <w:r>
          <w:rPr>
            <w:noProof/>
            <w:webHidden/>
          </w:rPr>
        </w:r>
        <w:r>
          <w:rPr>
            <w:noProof/>
            <w:webHidden/>
          </w:rPr>
          <w:fldChar w:fldCharType="separate"/>
        </w:r>
        <w:r>
          <w:rPr>
            <w:noProof/>
            <w:webHidden/>
          </w:rPr>
          <w:t>21</w:t>
        </w:r>
        <w:r>
          <w:rPr>
            <w:noProof/>
            <w:webHidden/>
          </w:rPr>
          <w:fldChar w:fldCharType="end"/>
        </w:r>
      </w:hyperlink>
    </w:p>
    <w:p w14:paraId="50EA783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5" w:history="1">
        <w:r w:rsidRPr="00351260">
          <w:rPr>
            <w:rStyle w:val="Hyperlink"/>
            <w:rFonts w:cs="Arial"/>
            <w:noProof/>
          </w:rPr>
          <w:t>Abbildung 8 Diagramm Datenbank-Schema</w:t>
        </w:r>
        <w:r>
          <w:rPr>
            <w:noProof/>
            <w:webHidden/>
          </w:rPr>
          <w:tab/>
        </w:r>
        <w:r>
          <w:rPr>
            <w:noProof/>
            <w:webHidden/>
          </w:rPr>
          <w:fldChar w:fldCharType="begin"/>
        </w:r>
        <w:r>
          <w:rPr>
            <w:noProof/>
            <w:webHidden/>
          </w:rPr>
          <w:instrText xml:space="preserve"> PAGEREF _Toc500589095 \h </w:instrText>
        </w:r>
        <w:r>
          <w:rPr>
            <w:noProof/>
            <w:webHidden/>
          </w:rPr>
        </w:r>
        <w:r>
          <w:rPr>
            <w:noProof/>
            <w:webHidden/>
          </w:rPr>
          <w:fldChar w:fldCharType="separate"/>
        </w:r>
        <w:r>
          <w:rPr>
            <w:noProof/>
            <w:webHidden/>
          </w:rPr>
          <w:t>21</w:t>
        </w:r>
        <w:r>
          <w:rPr>
            <w:noProof/>
            <w:webHidden/>
          </w:rPr>
          <w:fldChar w:fldCharType="end"/>
        </w:r>
      </w:hyperlink>
    </w:p>
    <w:p w14:paraId="4E13E42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6" w:history="1">
        <w:r w:rsidRPr="00351260">
          <w:rPr>
            <w:rStyle w:val="Hyperlink"/>
            <w:rFonts w:cs="Arial"/>
            <w:noProof/>
          </w:rPr>
          <w:t>Abbildung 9 GUI Produktseite</w:t>
        </w:r>
        <w:r>
          <w:rPr>
            <w:noProof/>
            <w:webHidden/>
          </w:rPr>
          <w:tab/>
        </w:r>
        <w:r>
          <w:rPr>
            <w:noProof/>
            <w:webHidden/>
          </w:rPr>
          <w:fldChar w:fldCharType="begin"/>
        </w:r>
        <w:r>
          <w:rPr>
            <w:noProof/>
            <w:webHidden/>
          </w:rPr>
          <w:instrText xml:space="preserve"> PAGEREF _Toc500589096 \h </w:instrText>
        </w:r>
        <w:r>
          <w:rPr>
            <w:noProof/>
            <w:webHidden/>
          </w:rPr>
        </w:r>
        <w:r>
          <w:rPr>
            <w:noProof/>
            <w:webHidden/>
          </w:rPr>
          <w:fldChar w:fldCharType="separate"/>
        </w:r>
        <w:r>
          <w:rPr>
            <w:noProof/>
            <w:webHidden/>
          </w:rPr>
          <w:t>23</w:t>
        </w:r>
        <w:r>
          <w:rPr>
            <w:noProof/>
            <w:webHidden/>
          </w:rPr>
          <w:fldChar w:fldCharType="end"/>
        </w:r>
      </w:hyperlink>
    </w:p>
    <w:p w14:paraId="6C2468C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7" w:history="1">
        <w:r w:rsidRPr="00351260">
          <w:rPr>
            <w:rStyle w:val="Hyperlink"/>
            <w:rFonts w:cs="Arial"/>
            <w:noProof/>
          </w:rPr>
          <w:t>Abbildung 10 GUI Produktdetail</w:t>
        </w:r>
        <w:r>
          <w:rPr>
            <w:noProof/>
            <w:webHidden/>
          </w:rPr>
          <w:tab/>
        </w:r>
        <w:r>
          <w:rPr>
            <w:noProof/>
            <w:webHidden/>
          </w:rPr>
          <w:fldChar w:fldCharType="begin"/>
        </w:r>
        <w:r>
          <w:rPr>
            <w:noProof/>
            <w:webHidden/>
          </w:rPr>
          <w:instrText xml:space="preserve"> PAGEREF _Toc500589097 \h </w:instrText>
        </w:r>
        <w:r>
          <w:rPr>
            <w:noProof/>
            <w:webHidden/>
          </w:rPr>
        </w:r>
        <w:r>
          <w:rPr>
            <w:noProof/>
            <w:webHidden/>
          </w:rPr>
          <w:fldChar w:fldCharType="separate"/>
        </w:r>
        <w:r>
          <w:rPr>
            <w:noProof/>
            <w:webHidden/>
          </w:rPr>
          <w:t>24</w:t>
        </w:r>
        <w:r>
          <w:rPr>
            <w:noProof/>
            <w:webHidden/>
          </w:rPr>
          <w:fldChar w:fldCharType="end"/>
        </w:r>
      </w:hyperlink>
    </w:p>
    <w:p w14:paraId="4BD4BED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8" w:history="1">
        <w:r w:rsidRPr="00351260">
          <w:rPr>
            <w:rStyle w:val="Hyperlink"/>
            <w:rFonts w:cs="Arial"/>
            <w:noProof/>
          </w:rPr>
          <w:t>Abbildung 11 GUI Registrieren</w:t>
        </w:r>
        <w:r>
          <w:rPr>
            <w:noProof/>
            <w:webHidden/>
          </w:rPr>
          <w:tab/>
        </w:r>
        <w:r>
          <w:rPr>
            <w:noProof/>
            <w:webHidden/>
          </w:rPr>
          <w:fldChar w:fldCharType="begin"/>
        </w:r>
        <w:r>
          <w:rPr>
            <w:noProof/>
            <w:webHidden/>
          </w:rPr>
          <w:instrText xml:space="preserve"> PAGEREF _Toc500589098 \h </w:instrText>
        </w:r>
        <w:r>
          <w:rPr>
            <w:noProof/>
            <w:webHidden/>
          </w:rPr>
        </w:r>
        <w:r>
          <w:rPr>
            <w:noProof/>
            <w:webHidden/>
          </w:rPr>
          <w:fldChar w:fldCharType="separate"/>
        </w:r>
        <w:r>
          <w:rPr>
            <w:noProof/>
            <w:webHidden/>
          </w:rPr>
          <w:t>25</w:t>
        </w:r>
        <w:r>
          <w:rPr>
            <w:noProof/>
            <w:webHidden/>
          </w:rPr>
          <w:fldChar w:fldCharType="end"/>
        </w:r>
      </w:hyperlink>
    </w:p>
    <w:p w14:paraId="3BA9ED1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9" w:history="1">
        <w:r w:rsidRPr="00351260">
          <w:rPr>
            <w:rStyle w:val="Hyperlink"/>
            <w:rFonts w:cs="Arial"/>
            <w:noProof/>
          </w:rPr>
          <w:t>Abbildung 12 GUI Einloggen</w:t>
        </w:r>
        <w:r>
          <w:rPr>
            <w:noProof/>
            <w:webHidden/>
          </w:rPr>
          <w:tab/>
        </w:r>
        <w:r>
          <w:rPr>
            <w:noProof/>
            <w:webHidden/>
          </w:rPr>
          <w:fldChar w:fldCharType="begin"/>
        </w:r>
        <w:r>
          <w:rPr>
            <w:noProof/>
            <w:webHidden/>
          </w:rPr>
          <w:instrText xml:space="preserve"> PAGEREF _Toc500589099 \h </w:instrText>
        </w:r>
        <w:r>
          <w:rPr>
            <w:noProof/>
            <w:webHidden/>
          </w:rPr>
        </w:r>
        <w:r>
          <w:rPr>
            <w:noProof/>
            <w:webHidden/>
          </w:rPr>
          <w:fldChar w:fldCharType="separate"/>
        </w:r>
        <w:r>
          <w:rPr>
            <w:noProof/>
            <w:webHidden/>
          </w:rPr>
          <w:t>26</w:t>
        </w:r>
        <w:r>
          <w:rPr>
            <w:noProof/>
            <w:webHidden/>
          </w:rPr>
          <w:fldChar w:fldCharType="end"/>
        </w:r>
      </w:hyperlink>
    </w:p>
    <w:p w14:paraId="00F93A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0" w:history="1">
        <w:r w:rsidRPr="00351260">
          <w:rPr>
            <w:rStyle w:val="Hyperlink"/>
            <w:rFonts w:cs="Arial"/>
            <w:noProof/>
          </w:rPr>
          <w:t>Abbildung 13 GUI Meine Adresse</w:t>
        </w:r>
        <w:r>
          <w:rPr>
            <w:noProof/>
            <w:webHidden/>
          </w:rPr>
          <w:tab/>
        </w:r>
        <w:r>
          <w:rPr>
            <w:noProof/>
            <w:webHidden/>
          </w:rPr>
          <w:fldChar w:fldCharType="begin"/>
        </w:r>
        <w:r>
          <w:rPr>
            <w:noProof/>
            <w:webHidden/>
          </w:rPr>
          <w:instrText xml:space="preserve"> PAGEREF _Toc500589100 \h </w:instrText>
        </w:r>
        <w:r>
          <w:rPr>
            <w:noProof/>
            <w:webHidden/>
          </w:rPr>
        </w:r>
        <w:r>
          <w:rPr>
            <w:noProof/>
            <w:webHidden/>
          </w:rPr>
          <w:fldChar w:fldCharType="separate"/>
        </w:r>
        <w:r>
          <w:rPr>
            <w:noProof/>
            <w:webHidden/>
          </w:rPr>
          <w:t>27</w:t>
        </w:r>
        <w:r>
          <w:rPr>
            <w:noProof/>
            <w:webHidden/>
          </w:rPr>
          <w:fldChar w:fldCharType="end"/>
        </w:r>
      </w:hyperlink>
    </w:p>
    <w:p w14:paraId="74486A6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1" w:history="1">
        <w:r w:rsidRPr="00351260">
          <w:rPr>
            <w:rStyle w:val="Hyperlink"/>
            <w:rFonts w:cs="Arial"/>
            <w:noProof/>
          </w:rPr>
          <w:t>Abbildung 14 GUI Meine Adresse bearbeiten</w:t>
        </w:r>
        <w:r>
          <w:rPr>
            <w:noProof/>
            <w:webHidden/>
          </w:rPr>
          <w:tab/>
        </w:r>
        <w:r>
          <w:rPr>
            <w:noProof/>
            <w:webHidden/>
          </w:rPr>
          <w:fldChar w:fldCharType="begin"/>
        </w:r>
        <w:r>
          <w:rPr>
            <w:noProof/>
            <w:webHidden/>
          </w:rPr>
          <w:instrText xml:space="preserve"> PAGEREF _Toc500589101 \h </w:instrText>
        </w:r>
        <w:r>
          <w:rPr>
            <w:noProof/>
            <w:webHidden/>
          </w:rPr>
        </w:r>
        <w:r>
          <w:rPr>
            <w:noProof/>
            <w:webHidden/>
          </w:rPr>
          <w:fldChar w:fldCharType="separate"/>
        </w:r>
        <w:r>
          <w:rPr>
            <w:noProof/>
            <w:webHidden/>
          </w:rPr>
          <w:t>28</w:t>
        </w:r>
        <w:r>
          <w:rPr>
            <w:noProof/>
            <w:webHidden/>
          </w:rPr>
          <w:fldChar w:fldCharType="end"/>
        </w:r>
      </w:hyperlink>
    </w:p>
    <w:p w14:paraId="19278F5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2" w:history="1">
        <w:r w:rsidRPr="00351260">
          <w:rPr>
            <w:rStyle w:val="Hyperlink"/>
            <w:rFonts w:cs="Arial"/>
            <w:noProof/>
          </w:rPr>
          <w:t>Abbildung 15 GUI Meine Einkäufe</w:t>
        </w:r>
        <w:r>
          <w:rPr>
            <w:noProof/>
            <w:webHidden/>
          </w:rPr>
          <w:tab/>
        </w:r>
        <w:r>
          <w:rPr>
            <w:noProof/>
            <w:webHidden/>
          </w:rPr>
          <w:fldChar w:fldCharType="begin"/>
        </w:r>
        <w:r>
          <w:rPr>
            <w:noProof/>
            <w:webHidden/>
          </w:rPr>
          <w:instrText xml:space="preserve"> PAGEREF _Toc500589102 \h </w:instrText>
        </w:r>
        <w:r>
          <w:rPr>
            <w:noProof/>
            <w:webHidden/>
          </w:rPr>
        </w:r>
        <w:r>
          <w:rPr>
            <w:noProof/>
            <w:webHidden/>
          </w:rPr>
          <w:fldChar w:fldCharType="separate"/>
        </w:r>
        <w:r>
          <w:rPr>
            <w:noProof/>
            <w:webHidden/>
          </w:rPr>
          <w:t>29</w:t>
        </w:r>
        <w:r>
          <w:rPr>
            <w:noProof/>
            <w:webHidden/>
          </w:rPr>
          <w:fldChar w:fldCharType="end"/>
        </w:r>
      </w:hyperlink>
    </w:p>
    <w:p w14:paraId="1DB30DB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3" w:history="1">
        <w:r w:rsidRPr="00351260">
          <w:rPr>
            <w:rStyle w:val="Hyperlink"/>
            <w:rFonts w:cs="Arial"/>
            <w:noProof/>
          </w:rPr>
          <w:t>Abbildung 16 GUI Bewertung abgeben</w:t>
        </w:r>
        <w:r>
          <w:rPr>
            <w:noProof/>
            <w:webHidden/>
          </w:rPr>
          <w:tab/>
        </w:r>
        <w:r>
          <w:rPr>
            <w:noProof/>
            <w:webHidden/>
          </w:rPr>
          <w:fldChar w:fldCharType="begin"/>
        </w:r>
        <w:r>
          <w:rPr>
            <w:noProof/>
            <w:webHidden/>
          </w:rPr>
          <w:instrText xml:space="preserve"> PAGEREF _Toc500589103 \h </w:instrText>
        </w:r>
        <w:r>
          <w:rPr>
            <w:noProof/>
            <w:webHidden/>
          </w:rPr>
        </w:r>
        <w:r>
          <w:rPr>
            <w:noProof/>
            <w:webHidden/>
          </w:rPr>
          <w:fldChar w:fldCharType="separate"/>
        </w:r>
        <w:r>
          <w:rPr>
            <w:noProof/>
            <w:webHidden/>
          </w:rPr>
          <w:t>30</w:t>
        </w:r>
        <w:r>
          <w:rPr>
            <w:noProof/>
            <w:webHidden/>
          </w:rPr>
          <w:fldChar w:fldCharType="end"/>
        </w:r>
      </w:hyperlink>
    </w:p>
    <w:p w14:paraId="792305A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4" w:history="1">
        <w:r w:rsidRPr="00351260">
          <w:rPr>
            <w:rStyle w:val="Hyperlink"/>
            <w:rFonts w:cs="Arial"/>
            <w:noProof/>
          </w:rPr>
          <w:t>Abbildung 17 GUI Meine Angebote</w:t>
        </w:r>
        <w:r>
          <w:rPr>
            <w:noProof/>
            <w:webHidden/>
          </w:rPr>
          <w:tab/>
        </w:r>
        <w:r>
          <w:rPr>
            <w:noProof/>
            <w:webHidden/>
          </w:rPr>
          <w:fldChar w:fldCharType="begin"/>
        </w:r>
        <w:r>
          <w:rPr>
            <w:noProof/>
            <w:webHidden/>
          </w:rPr>
          <w:instrText xml:space="preserve"> PAGEREF _Toc500589104 \h </w:instrText>
        </w:r>
        <w:r>
          <w:rPr>
            <w:noProof/>
            <w:webHidden/>
          </w:rPr>
        </w:r>
        <w:r>
          <w:rPr>
            <w:noProof/>
            <w:webHidden/>
          </w:rPr>
          <w:fldChar w:fldCharType="separate"/>
        </w:r>
        <w:r>
          <w:rPr>
            <w:noProof/>
            <w:webHidden/>
          </w:rPr>
          <w:t>31</w:t>
        </w:r>
        <w:r>
          <w:rPr>
            <w:noProof/>
            <w:webHidden/>
          </w:rPr>
          <w:fldChar w:fldCharType="end"/>
        </w:r>
      </w:hyperlink>
    </w:p>
    <w:p w14:paraId="4F9C59B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5" w:history="1">
        <w:r w:rsidRPr="00351260">
          <w:rPr>
            <w:rStyle w:val="Hyperlink"/>
            <w:rFonts w:cs="Arial"/>
            <w:noProof/>
          </w:rPr>
          <w:t>Abbildung 18 GUI Verkaufen</w:t>
        </w:r>
        <w:r>
          <w:rPr>
            <w:noProof/>
            <w:webHidden/>
          </w:rPr>
          <w:tab/>
        </w:r>
        <w:r>
          <w:rPr>
            <w:noProof/>
            <w:webHidden/>
          </w:rPr>
          <w:fldChar w:fldCharType="begin"/>
        </w:r>
        <w:r>
          <w:rPr>
            <w:noProof/>
            <w:webHidden/>
          </w:rPr>
          <w:instrText xml:space="preserve"> PAGEREF _Toc500589105 \h </w:instrText>
        </w:r>
        <w:r>
          <w:rPr>
            <w:noProof/>
            <w:webHidden/>
          </w:rPr>
        </w:r>
        <w:r>
          <w:rPr>
            <w:noProof/>
            <w:webHidden/>
          </w:rPr>
          <w:fldChar w:fldCharType="separate"/>
        </w:r>
        <w:r>
          <w:rPr>
            <w:noProof/>
            <w:webHidden/>
          </w:rPr>
          <w:t>32</w:t>
        </w:r>
        <w:r>
          <w:rPr>
            <w:noProof/>
            <w:webHidden/>
          </w:rPr>
          <w:fldChar w:fldCharType="end"/>
        </w:r>
      </w:hyperlink>
    </w:p>
    <w:p w14:paraId="3C29B18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6" w:history="1">
        <w:r w:rsidRPr="00351260">
          <w:rPr>
            <w:rStyle w:val="Hyperlink"/>
            <w:rFonts w:cs="Arial"/>
            <w:noProof/>
          </w:rPr>
          <w:t>Abbildung 19 GUI Kein Zugriff</w:t>
        </w:r>
        <w:r>
          <w:rPr>
            <w:noProof/>
            <w:webHidden/>
          </w:rPr>
          <w:tab/>
        </w:r>
        <w:r>
          <w:rPr>
            <w:noProof/>
            <w:webHidden/>
          </w:rPr>
          <w:fldChar w:fldCharType="begin"/>
        </w:r>
        <w:r>
          <w:rPr>
            <w:noProof/>
            <w:webHidden/>
          </w:rPr>
          <w:instrText xml:space="preserve"> PAGEREF _Toc500589106 \h </w:instrText>
        </w:r>
        <w:r>
          <w:rPr>
            <w:noProof/>
            <w:webHidden/>
          </w:rPr>
        </w:r>
        <w:r>
          <w:rPr>
            <w:noProof/>
            <w:webHidden/>
          </w:rPr>
          <w:fldChar w:fldCharType="separate"/>
        </w:r>
        <w:r>
          <w:rPr>
            <w:noProof/>
            <w:webHidden/>
          </w:rPr>
          <w:t>33</w:t>
        </w:r>
        <w:r>
          <w:rPr>
            <w:noProof/>
            <w:webHidden/>
          </w:rPr>
          <w:fldChar w:fldCharType="end"/>
        </w:r>
      </w:hyperlink>
    </w:p>
    <w:p w14:paraId="268CFDF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7" w:history="1">
        <w:r w:rsidRPr="00351260">
          <w:rPr>
            <w:rStyle w:val="Hyperlink"/>
            <w:rFonts w:cs="Arial"/>
            <w:noProof/>
          </w:rPr>
          <w:t>Abbildung 20 GUI Verwaltung Kategorien</w:t>
        </w:r>
        <w:r>
          <w:rPr>
            <w:noProof/>
            <w:webHidden/>
          </w:rPr>
          <w:tab/>
        </w:r>
        <w:r>
          <w:rPr>
            <w:noProof/>
            <w:webHidden/>
          </w:rPr>
          <w:fldChar w:fldCharType="begin"/>
        </w:r>
        <w:r>
          <w:rPr>
            <w:noProof/>
            <w:webHidden/>
          </w:rPr>
          <w:instrText xml:space="preserve"> PAGEREF _Toc500589107 \h </w:instrText>
        </w:r>
        <w:r>
          <w:rPr>
            <w:noProof/>
            <w:webHidden/>
          </w:rPr>
        </w:r>
        <w:r>
          <w:rPr>
            <w:noProof/>
            <w:webHidden/>
          </w:rPr>
          <w:fldChar w:fldCharType="separate"/>
        </w:r>
        <w:r>
          <w:rPr>
            <w:noProof/>
            <w:webHidden/>
          </w:rPr>
          <w:t>34</w:t>
        </w:r>
        <w:r>
          <w:rPr>
            <w:noProof/>
            <w:webHidden/>
          </w:rPr>
          <w:fldChar w:fldCharType="end"/>
        </w:r>
      </w:hyperlink>
    </w:p>
    <w:p w14:paraId="09F77F6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8" w:history="1">
        <w:r w:rsidRPr="00351260">
          <w:rPr>
            <w:rStyle w:val="Hyperlink"/>
            <w:rFonts w:cs="Arial"/>
            <w:noProof/>
          </w:rPr>
          <w:t>Abbildung 21 GUI Verwaltung Kategorien - Validerungs-Besipiel</w:t>
        </w:r>
        <w:r>
          <w:rPr>
            <w:noProof/>
            <w:webHidden/>
          </w:rPr>
          <w:tab/>
        </w:r>
        <w:r>
          <w:rPr>
            <w:noProof/>
            <w:webHidden/>
          </w:rPr>
          <w:fldChar w:fldCharType="begin"/>
        </w:r>
        <w:r>
          <w:rPr>
            <w:noProof/>
            <w:webHidden/>
          </w:rPr>
          <w:instrText xml:space="preserve"> PAGEREF _Toc500589108 \h </w:instrText>
        </w:r>
        <w:r>
          <w:rPr>
            <w:noProof/>
            <w:webHidden/>
          </w:rPr>
        </w:r>
        <w:r>
          <w:rPr>
            <w:noProof/>
            <w:webHidden/>
          </w:rPr>
          <w:fldChar w:fldCharType="separate"/>
        </w:r>
        <w:r>
          <w:rPr>
            <w:noProof/>
            <w:webHidden/>
          </w:rPr>
          <w:t>35</w:t>
        </w:r>
        <w:r>
          <w:rPr>
            <w:noProof/>
            <w:webHidden/>
          </w:rPr>
          <w:fldChar w:fldCharType="end"/>
        </w:r>
      </w:hyperlink>
    </w:p>
    <w:p w14:paraId="76DEDB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9" w:history="1">
        <w:r w:rsidRPr="00351260">
          <w:rPr>
            <w:rStyle w:val="Hyperlink"/>
            <w:rFonts w:cs="Arial"/>
            <w:noProof/>
          </w:rPr>
          <w:t>Abbildung 22 GUI Verwaltung Zustand</w:t>
        </w:r>
        <w:r>
          <w:rPr>
            <w:noProof/>
            <w:webHidden/>
          </w:rPr>
          <w:tab/>
        </w:r>
        <w:r>
          <w:rPr>
            <w:noProof/>
            <w:webHidden/>
          </w:rPr>
          <w:fldChar w:fldCharType="begin"/>
        </w:r>
        <w:r>
          <w:rPr>
            <w:noProof/>
            <w:webHidden/>
          </w:rPr>
          <w:instrText xml:space="preserve"> PAGEREF _Toc500589109 \h </w:instrText>
        </w:r>
        <w:r>
          <w:rPr>
            <w:noProof/>
            <w:webHidden/>
          </w:rPr>
        </w:r>
        <w:r>
          <w:rPr>
            <w:noProof/>
            <w:webHidden/>
          </w:rPr>
          <w:fldChar w:fldCharType="separate"/>
        </w:r>
        <w:r>
          <w:rPr>
            <w:noProof/>
            <w:webHidden/>
          </w:rPr>
          <w:t>36</w:t>
        </w:r>
        <w:r>
          <w:rPr>
            <w:noProof/>
            <w:webHidden/>
          </w:rPr>
          <w:fldChar w:fldCharType="end"/>
        </w:r>
      </w:hyperlink>
    </w:p>
    <w:p w14:paraId="5E9A4B6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0" w:history="1">
        <w:r w:rsidRPr="00351260">
          <w:rPr>
            <w:rStyle w:val="Hyperlink"/>
            <w:rFonts w:cs="Arial"/>
            <w:noProof/>
          </w:rPr>
          <w:t>Abbildung 23 GUI Abgemeldet</w:t>
        </w:r>
        <w:r>
          <w:rPr>
            <w:noProof/>
            <w:webHidden/>
          </w:rPr>
          <w:tab/>
        </w:r>
        <w:r>
          <w:rPr>
            <w:noProof/>
            <w:webHidden/>
          </w:rPr>
          <w:fldChar w:fldCharType="begin"/>
        </w:r>
        <w:r>
          <w:rPr>
            <w:noProof/>
            <w:webHidden/>
          </w:rPr>
          <w:instrText xml:space="preserve"> PAGEREF _Toc500589110 \h </w:instrText>
        </w:r>
        <w:r>
          <w:rPr>
            <w:noProof/>
            <w:webHidden/>
          </w:rPr>
        </w:r>
        <w:r>
          <w:rPr>
            <w:noProof/>
            <w:webHidden/>
          </w:rPr>
          <w:fldChar w:fldCharType="separate"/>
        </w:r>
        <w:r>
          <w:rPr>
            <w:noProof/>
            <w:webHidden/>
          </w:rPr>
          <w:t>37</w:t>
        </w:r>
        <w:r>
          <w:rPr>
            <w:noProof/>
            <w:webHidden/>
          </w:rPr>
          <w:fldChar w:fldCharType="end"/>
        </w:r>
      </w:hyperlink>
    </w:p>
    <w:p w14:paraId="604A8BE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1" w:history="1">
        <w:r w:rsidRPr="00351260">
          <w:rPr>
            <w:rStyle w:val="Hyperlink"/>
            <w:rFonts w:cs="Arial"/>
            <w:noProof/>
          </w:rPr>
          <w:t>Abbildung 24 Spring Security Abhängigkeiten in pom.xml</w:t>
        </w:r>
        <w:r>
          <w:rPr>
            <w:noProof/>
            <w:webHidden/>
          </w:rPr>
          <w:tab/>
        </w:r>
        <w:r>
          <w:rPr>
            <w:noProof/>
            <w:webHidden/>
          </w:rPr>
          <w:fldChar w:fldCharType="begin"/>
        </w:r>
        <w:r>
          <w:rPr>
            <w:noProof/>
            <w:webHidden/>
          </w:rPr>
          <w:instrText xml:space="preserve"> PAGEREF _Toc500589111 \h </w:instrText>
        </w:r>
        <w:r>
          <w:rPr>
            <w:noProof/>
            <w:webHidden/>
          </w:rPr>
        </w:r>
        <w:r>
          <w:rPr>
            <w:noProof/>
            <w:webHidden/>
          </w:rPr>
          <w:fldChar w:fldCharType="separate"/>
        </w:r>
        <w:r>
          <w:rPr>
            <w:noProof/>
            <w:webHidden/>
          </w:rPr>
          <w:t>48</w:t>
        </w:r>
        <w:r>
          <w:rPr>
            <w:noProof/>
            <w:webHidden/>
          </w:rPr>
          <w:fldChar w:fldCharType="end"/>
        </w:r>
      </w:hyperlink>
    </w:p>
    <w:p w14:paraId="3279D8B1" w14:textId="77777777" w:rsidR="00212050" w:rsidRPr="00974BA4" w:rsidRDefault="00B27E1B" w:rsidP="00CD6CCD">
      <w:pPr>
        <w:rPr>
          <w:lang w:val="en-US"/>
        </w:rPr>
      </w:pPr>
      <w:r>
        <w:rPr>
          <w:lang w:val="en-US"/>
        </w:rPr>
        <w:fldChar w:fldCharType="end"/>
      </w:r>
    </w:p>
    <w:p w14:paraId="077AD0E0" w14:textId="77777777" w:rsidR="00212050" w:rsidRPr="00974BA4" w:rsidRDefault="00212050" w:rsidP="00CD6CCD">
      <w:pPr>
        <w:rPr>
          <w:lang w:val="en-US"/>
        </w:rPr>
      </w:pPr>
    </w:p>
    <w:p w14:paraId="0DABDB4C" w14:textId="77777777" w:rsidR="00212050" w:rsidRPr="00974BA4" w:rsidRDefault="00212050" w:rsidP="00CD6CCD">
      <w:pPr>
        <w:rPr>
          <w:lang w:val="en-US"/>
        </w:rPr>
      </w:pPr>
    </w:p>
    <w:p w14:paraId="00D34216" w14:textId="77777777" w:rsidR="00B6281C" w:rsidRDefault="00B6281C">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1508B5C0" w14:textId="065EE065" w:rsidR="00212050" w:rsidRPr="00F0395A" w:rsidRDefault="00886461" w:rsidP="00CD6CCD">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lastRenderedPageBreak/>
        <w:t>Tabellenverzeichnis</w:t>
      </w:r>
    </w:p>
    <w:p w14:paraId="2B336365" w14:textId="77777777" w:rsidR="00B6281C" w:rsidRDefault="00017261">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500589112" w:history="1">
        <w:r w:rsidR="00B6281C" w:rsidRPr="008046FF">
          <w:rPr>
            <w:rStyle w:val="Hyperlink"/>
            <w:rFonts w:cs="Arial"/>
            <w:noProof/>
          </w:rPr>
          <w:t>Tabelle 1 Registrieren (UseCase 1)</w:t>
        </w:r>
        <w:r w:rsidR="00B6281C">
          <w:rPr>
            <w:noProof/>
            <w:webHidden/>
          </w:rPr>
          <w:tab/>
        </w:r>
        <w:r w:rsidR="00B6281C">
          <w:rPr>
            <w:noProof/>
            <w:webHidden/>
          </w:rPr>
          <w:fldChar w:fldCharType="begin"/>
        </w:r>
        <w:r w:rsidR="00B6281C">
          <w:rPr>
            <w:noProof/>
            <w:webHidden/>
          </w:rPr>
          <w:instrText xml:space="preserve"> PAGEREF _Toc500589112 \h </w:instrText>
        </w:r>
        <w:r w:rsidR="00B6281C">
          <w:rPr>
            <w:noProof/>
            <w:webHidden/>
          </w:rPr>
        </w:r>
        <w:r w:rsidR="00B6281C">
          <w:rPr>
            <w:noProof/>
            <w:webHidden/>
          </w:rPr>
          <w:fldChar w:fldCharType="separate"/>
        </w:r>
        <w:r w:rsidR="00B6281C">
          <w:rPr>
            <w:noProof/>
            <w:webHidden/>
          </w:rPr>
          <w:t>6</w:t>
        </w:r>
        <w:r w:rsidR="00B6281C">
          <w:rPr>
            <w:noProof/>
            <w:webHidden/>
          </w:rPr>
          <w:fldChar w:fldCharType="end"/>
        </w:r>
      </w:hyperlink>
    </w:p>
    <w:p w14:paraId="6D78EB2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3" w:history="1">
        <w:r w:rsidRPr="008046FF">
          <w:rPr>
            <w:rStyle w:val="Hyperlink"/>
            <w:rFonts w:cs="Arial"/>
            <w:noProof/>
          </w:rPr>
          <w:t>Tabelle 2 Anmelden (UseCase 2)</w:t>
        </w:r>
        <w:r>
          <w:rPr>
            <w:noProof/>
            <w:webHidden/>
          </w:rPr>
          <w:tab/>
        </w:r>
        <w:r>
          <w:rPr>
            <w:noProof/>
            <w:webHidden/>
          </w:rPr>
          <w:fldChar w:fldCharType="begin"/>
        </w:r>
        <w:r>
          <w:rPr>
            <w:noProof/>
            <w:webHidden/>
          </w:rPr>
          <w:instrText xml:space="preserve"> PAGEREF _Toc500589113 \h </w:instrText>
        </w:r>
        <w:r>
          <w:rPr>
            <w:noProof/>
            <w:webHidden/>
          </w:rPr>
        </w:r>
        <w:r>
          <w:rPr>
            <w:noProof/>
            <w:webHidden/>
          </w:rPr>
          <w:fldChar w:fldCharType="separate"/>
        </w:r>
        <w:r>
          <w:rPr>
            <w:noProof/>
            <w:webHidden/>
          </w:rPr>
          <w:t>6</w:t>
        </w:r>
        <w:r>
          <w:rPr>
            <w:noProof/>
            <w:webHidden/>
          </w:rPr>
          <w:fldChar w:fldCharType="end"/>
        </w:r>
      </w:hyperlink>
    </w:p>
    <w:p w14:paraId="52E1889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4" w:history="1">
        <w:r w:rsidRPr="008046FF">
          <w:rPr>
            <w:rStyle w:val="Hyperlink"/>
            <w:rFonts w:cs="Arial"/>
            <w:noProof/>
          </w:rPr>
          <w:t>Tabelle 3 Abmelden (UseCase 3)</w:t>
        </w:r>
        <w:r>
          <w:rPr>
            <w:noProof/>
            <w:webHidden/>
          </w:rPr>
          <w:tab/>
        </w:r>
        <w:r>
          <w:rPr>
            <w:noProof/>
            <w:webHidden/>
          </w:rPr>
          <w:fldChar w:fldCharType="begin"/>
        </w:r>
        <w:r>
          <w:rPr>
            <w:noProof/>
            <w:webHidden/>
          </w:rPr>
          <w:instrText xml:space="preserve"> PAGEREF _Toc500589114 \h </w:instrText>
        </w:r>
        <w:r>
          <w:rPr>
            <w:noProof/>
            <w:webHidden/>
          </w:rPr>
        </w:r>
        <w:r>
          <w:rPr>
            <w:noProof/>
            <w:webHidden/>
          </w:rPr>
          <w:fldChar w:fldCharType="separate"/>
        </w:r>
        <w:r>
          <w:rPr>
            <w:noProof/>
            <w:webHidden/>
          </w:rPr>
          <w:t>7</w:t>
        </w:r>
        <w:r>
          <w:rPr>
            <w:noProof/>
            <w:webHidden/>
          </w:rPr>
          <w:fldChar w:fldCharType="end"/>
        </w:r>
      </w:hyperlink>
    </w:p>
    <w:p w14:paraId="3140D70D"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5" w:history="1">
        <w:r w:rsidRPr="008046FF">
          <w:rPr>
            <w:rStyle w:val="Hyperlink"/>
            <w:rFonts w:cs="Arial"/>
            <w:noProof/>
          </w:rPr>
          <w:t>Tabelle 4 Produktübersicht anschauen (UseCase 4)</w:t>
        </w:r>
        <w:r>
          <w:rPr>
            <w:noProof/>
            <w:webHidden/>
          </w:rPr>
          <w:tab/>
        </w:r>
        <w:r>
          <w:rPr>
            <w:noProof/>
            <w:webHidden/>
          </w:rPr>
          <w:fldChar w:fldCharType="begin"/>
        </w:r>
        <w:r>
          <w:rPr>
            <w:noProof/>
            <w:webHidden/>
          </w:rPr>
          <w:instrText xml:space="preserve"> PAGEREF _Toc500589115 \h </w:instrText>
        </w:r>
        <w:r>
          <w:rPr>
            <w:noProof/>
            <w:webHidden/>
          </w:rPr>
        </w:r>
        <w:r>
          <w:rPr>
            <w:noProof/>
            <w:webHidden/>
          </w:rPr>
          <w:fldChar w:fldCharType="separate"/>
        </w:r>
        <w:r>
          <w:rPr>
            <w:noProof/>
            <w:webHidden/>
          </w:rPr>
          <w:t>7</w:t>
        </w:r>
        <w:r>
          <w:rPr>
            <w:noProof/>
            <w:webHidden/>
          </w:rPr>
          <w:fldChar w:fldCharType="end"/>
        </w:r>
      </w:hyperlink>
    </w:p>
    <w:p w14:paraId="1F86E64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6" w:history="1">
        <w:r w:rsidRPr="008046FF">
          <w:rPr>
            <w:rStyle w:val="Hyperlink"/>
            <w:rFonts w:cs="Arial"/>
            <w:noProof/>
          </w:rPr>
          <w:t>Tabelle 5 Produkt-Detail anschauen (UseCase 5)</w:t>
        </w:r>
        <w:r>
          <w:rPr>
            <w:noProof/>
            <w:webHidden/>
          </w:rPr>
          <w:tab/>
        </w:r>
        <w:r>
          <w:rPr>
            <w:noProof/>
            <w:webHidden/>
          </w:rPr>
          <w:fldChar w:fldCharType="begin"/>
        </w:r>
        <w:r>
          <w:rPr>
            <w:noProof/>
            <w:webHidden/>
          </w:rPr>
          <w:instrText xml:space="preserve"> PAGEREF _Toc500589116 \h </w:instrText>
        </w:r>
        <w:r>
          <w:rPr>
            <w:noProof/>
            <w:webHidden/>
          </w:rPr>
        </w:r>
        <w:r>
          <w:rPr>
            <w:noProof/>
            <w:webHidden/>
          </w:rPr>
          <w:fldChar w:fldCharType="separate"/>
        </w:r>
        <w:r>
          <w:rPr>
            <w:noProof/>
            <w:webHidden/>
          </w:rPr>
          <w:t>7</w:t>
        </w:r>
        <w:r>
          <w:rPr>
            <w:noProof/>
            <w:webHidden/>
          </w:rPr>
          <w:fldChar w:fldCharType="end"/>
        </w:r>
      </w:hyperlink>
    </w:p>
    <w:p w14:paraId="153D733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7" w:history="1">
        <w:r w:rsidRPr="008046FF">
          <w:rPr>
            <w:rStyle w:val="Hyperlink"/>
            <w:rFonts w:cs="Arial"/>
            <w:noProof/>
          </w:rPr>
          <w:t>Tabelle 6 Verkäufer-Infos und Bewertungen anschauen (UseCase 6)</w:t>
        </w:r>
        <w:r>
          <w:rPr>
            <w:noProof/>
            <w:webHidden/>
          </w:rPr>
          <w:tab/>
        </w:r>
        <w:r>
          <w:rPr>
            <w:noProof/>
            <w:webHidden/>
          </w:rPr>
          <w:fldChar w:fldCharType="begin"/>
        </w:r>
        <w:r>
          <w:rPr>
            <w:noProof/>
            <w:webHidden/>
          </w:rPr>
          <w:instrText xml:space="preserve"> PAGEREF _Toc500589117 \h </w:instrText>
        </w:r>
        <w:r>
          <w:rPr>
            <w:noProof/>
            <w:webHidden/>
          </w:rPr>
        </w:r>
        <w:r>
          <w:rPr>
            <w:noProof/>
            <w:webHidden/>
          </w:rPr>
          <w:fldChar w:fldCharType="separate"/>
        </w:r>
        <w:r>
          <w:rPr>
            <w:noProof/>
            <w:webHidden/>
          </w:rPr>
          <w:t>8</w:t>
        </w:r>
        <w:r>
          <w:rPr>
            <w:noProof/>
            <w:webHidden/>
          </w:rPr>
          <w:fldChar w:fldCharType="end"/>
        </w:r>
      </w:hyperlink>
    </w:p>
    <w:p w14:paraId="7178A4C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8" w:history="1">
        <w:r w:rsidRPr="008046FF">
          <w:rPr>
            <w:rStyle w:val="Hyperlink"/>
            <w:rFonts w:cs="Arial"/>
            <w:noProof/>
          </w:rPr>
          <w:t>Tabelle 7 Produkt suchen (UseCase 7)</w:t>
        </w:r>
        <w:r>
          <w:rPr>
            <w:noProof/>
            <w:webHidden/>
          </w:rPr>
          <w:tab/>
        </w:r>
        <w:r>
          <w:rPr>
            <w:noProof/>
            <w:webHidden/>
          </w:rPr>
          <w:fldChar w:fldCharType="begin"/>
        </w:r>
        <w:r>
          <w:rPr>
            <w:noProof/>
            <w:webHidden/>
          </w:rPr>
          <w:instrText xml:space="preserve"> PAGEREF _Toc500589118 \h </w:instrText>
        </w:r>
        <w:r>
          <w:rPr>
            <w:noProof/>
            <w:webHidden/>
          </w:rPr>
        </w:r>
        <w:r>
          <w:rPr>
            <w:noProof/>
            <w:webHidden/>
          </w:rPr>
          <w:fldChar w:fldCharType="separate"/>
        </w:r>
        <w:r>
          <w:rPr>
            <w:noProof/>
            <w:webHidden/>
          </w:rPr>
          <w:t>8</w:t>
        </w:r>
        <w:r>
          <w:rPr>
            <w:noProof/>
            <w:webHidden/>
          </w:rPr>
          <w:fldChar w:fldCharType="end"/>
        </w:r>
      </w:hyperlink>
    </w:p>
    <w:p w14:paraId="3C56EDF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9" w:history="1">
        <w:r w:rsidRPr="008046FF">
          <w:rPr>
            <w:rStyle w:val="Hyperlink"/>
            <w:rFonts w:cs="Arial"/>
            <w:noProof/>
          </w:rPr>
          <w:t>Tabelle 8 Produkt kaufen (UseCase 8)</w:t>
        </w:r>
        <w:r>
          <w:rPr>
            <w:noProof/>
            <w:webHidden/>
          </w:rPr>
          <w:tab/>
        </w:r>
        <w:r>
          <w:rPr>
            <w:noProof/>
            <w:webHidden/>
          </w:rPr>
          <w:fldChar w:fldCharType="begin"/>
        </w:r>
        <w:r>
          <w:rPr>
            <w:noProof/>
            <w:webHidden/>
          </w:rPr>
          <w:instrText xml:space="preserve"> PAGEREF _Toc500589119 \h </w:instrText>
        </w:r>
        <w:r>
          <w:rPr>
            <w:noProof/>
            <w:webHidden/>
          </w:rPr>
        </w:r>
        <w:r>
          <w:rPr>
            <w:noProof/>
            <w:webHidden/>
          </w:rPr>
          <w:fldChar w:fldCharType="separate"/>
        </w:r>
        <w:r>
          <w:rPr>
            <w:noProof/>
            <w:webHidden/>
          </w:rPr>
          <w:t>9</w:t>
        </w:r>
        <w:r>
          <w:rPr>
            <w:noProof/>
            <w:webHidden/>
          </w:rPr>
          <w:fldChar w:fldCharType="end"/>
        </w:r>
      </w:hyperlink>
    </w:p>
    <w:p w14:paraId="6DF3FE0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0" w:history="1">
        <w:r w:rsidRPr="008046FF">
          <w:rPr>
            <w:rStyle w:val="Hyperlink"/>
            <w:rFonts w:cs="Arial"/>
            <w:noProof/>
          </w:rPr>
          <w:t>Tabelle 9 Registrierungsdaten ändern (UseCase 9)</w:t>
        </w:r>
        <w:r>
          <w:rPr>
            <w:noProof/>
            <w:webHidden/>
          </w:rPr>
          <w:tab/>
        </w:r>
        <w:r>
          <w:rPr>
            <w:noProof/>
            <w:webHidden/>
          </w:rPr>
          <w:fldChar w:fldCharType="begin"/>
        </w:r>
        <w:r>
          <w:rPr>
            <w:noProof/>
            <w:webHidden/>
          </w:rPr>
          <w:instrText xml:space="preserve"> PAGEREF _Toc500589120 \h </w:instrText>
        </w:r>
        <w:r>
          <w:rPr>
            <w:noProof/>
            <w:webHidden/>
          </w:rPr>
        </w:r>
        <w:r>
          <w:rPr>
            <w:noProof/>
            <w:webHidden/>
          </w:rPr>
          <w:fldChar w:fldCharType="separate"/>
        </w:r>
        <w:r>
          <w:rPr>
            <w:noProof/>
            <w:webHidden/>
          </w:rPr>
          <w:t>9</w:t>
        </w:r>
        <w:r>
          <w:rPr>
            <w:noProof/>
            <w:webHidden/>
          </w:rPr>
          <w:fldChar w:fldCharType="end"/>
        </w:r>
      </w:hyperlink>
    </w:p>
    <w:p w14:paraId="446683C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1" w:history="1">
        <w:r w:rsidRPr="008046FF">
          <w:rPr>
            <w:rStyle w:val="Hyperlink"/>
            <w:rFonts w:cs="Arial"/>
            <w:noProof/>
          </w:rPr>
          <w:t>Tabelle 10 Einkaufsübersicht anschauen (UseCase 10)</w:t>
        </w:r>
        <w:r>
          <w:rPr>
            <w:noProof/>
            <w:webHidden/>
          </w:rPr>
          <w:tab/>
        </w:r>
        <w:r>
          <w:rPr>
            <w:noProof/>
            <w:webHidden/>
          </w:rPr>
          <w:fldChar w:fldCharType="begin"/>
        </w:r>
        <w:r>
          <w:rPr>
            <w:noProof/>
            <w:webHidden/>
          </w:rPr>
          <w:instrText xml:space="preserve"> PAGEREF _Toc500589121 \h </w:instrText>
        </w:r>
        <w:r>
          <w:rPr>
            <w:noProof/>
            <w:webHidden/>
          </w:rPr>
        </w:r>
        <w:r>
          <w:rPr>
            <w:noProof/>
            <w:webHidden/>
          </w:rPr>
          <w:fldChar w:fldCharType="separate"/>
        </w:r>
        <w:r>
          <w:rPr>
            <w:noProof/>
            <w:webHidden/>
          </w:rPr>
          <w:t>9</w:t>
        </w:r>
        <w:r>
          <w:rPr>
            <w:noProof/>
            <w:webHidden/>
          </w:rPr>
          <w:fldChar w:fldCharType="end"/>
        </w:r>
      </w:hyperlink>
    </w:p>
    <w:p w14:paraId="2BDA4CB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2" w:history="1">
        <w:r w:rsidRPr="008046FF">
          <w:rPr>
            <w:rStyle w:val="Hyperlink"/>
            <w:rFonts w:cs="Arial"/>
            <w:noProof/>
          </w:rPr>
          <w:t>Tabelle 11 Einkauf bewerten (UseCase 11)</w:t>
        </w:r>
        <w:r>
          <w:rPr>
            <w:noProof/>
            <w:webHidden/>
          </w:rPr>
          <w:tab/>
        </w:r>
        <w:r>
          <w:rPr>
            <w:noProof/>
            <w:webHidden/>
          </w:rPr>
          <w:fldChar w:fldCharType="begin"/>
        </w:r>
        <w:r>
          <w:rPr>
            <w:noProof/>
            <w:webHidden/>
          </w:rPr>
          <w:instrText xml:space="preserve"> PAGEREF _Toc500589122 \h </w:instrText>
        </w:r>
        <w:r>
          <w:rPr>
            <w:noProof/>
            <w:webHidden/>
          </w:rPr>
        </w:r>
        <w:r>
          <w:rPr>
            <w:noProof/>
            <w:webHidden/>
          </w:rPr>
          <w:fldChar w:fldCharType="separate"/>
        </w:r>
        <w:r>
          <w:rPr>
            <w:noProof/>
            <w:webHidden/>
          </w:rPr>
          <w:t>10</w:t>
        </w:r>
        <w:r>
          <w:rPr>
            <w:noProof/>
            <w:webHidden/>
          </w:rPr>
          <w:fldChar w:fldCharType="end"/>
        </w:r>
      </w:hyperlink>
    </w:p>
    <w:p w14:paraId="70BE307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3" w:history="1">
        <w:r w:rsidRPr="008046FF">
          <w:rPr>
            <w:rStyle w:val="Hyperlink"/>
            <w:rFonts w:cs="Arial"/>
            <w:noProof/>
          </w:rPr>
          <w:t>Tabelle 12 Angebotsübersicht anschauen (UseCase 12)</w:t>
        </w:r>
        <w:r>
          <w:rPr>
            <w:noProof/>
            <w:webHidden/>
          </w:rPr>
          <w:tab/>
        </w:r>
        <w:r>
          <w:rPr>
            <w:noProof/>
            <w:webHidden/>
          </w:rPr>
          <w:fldChar w:fldCharType="begin"/>
        </w:r>
        <w:r>
          <w:rPr>
            <w:noProof/>
            <w:webHidden/>
          </w:rPr>
          <w:instrText xml:space="preserve"> PAGEREF _Toc500589123 \h </w:instrText>
        </w:r>
        <w:r>
          <w:rPr>
            <w:noProof/>
            <w:webHidden/>
          </w:rPr>
        </w:r>
        <w:r>
          <w:rPr>
            <w:noProof/>
            <w:webHidden/>
          </w:rPr>
          <w:fldChar w:fldCharType="separate"/>
        </w:r>
        <w:r>
          <w:rPr>
            <w:noProof/>
            <w:webHidden/>
          </w:rPr>
          <w:t>10</w:t>
        </w:r>
        <w:r>
          <w:rPr>
            <w:noProof/>
            <w:webHidden/>
          </w:rPr>
          <w:fldChar w:fldCharType="end"/>
        </w:r>
      </w:hyperlink>
    </w:p>
    <w:p w14:paraId="4B564E9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4" w:history="1">
        <w:r w:rsidRPr="008046FF">
          <w:rPr>
            <w:rStyle w:val="Hyperlink"/>
            <w:rFonts w:cs="Arial"/>
            <w:noProof/>
          </w:rPr>
          <w:t>Tabelle 13 Verkauf bewerten (UseCase 13)</w:t>
        </w:r>
        <w:r>
          <w:rPr>
            <w:noProof/>
            <w:webHidden/>
          </w:rPr>
          <w:tab/>
        </w:r>
        <w:r>
          <w:rPr>
            <w:noProof/>
            <w:webHidden/>
          </w:rPr>
          <w:fldChar w:fldCharType="begin"/>
        </w:r>
        <w:r>
          <w:rPr>
            <w:noProof/>
            <w:webHidden/>
          </w:rPr>
          <w:instrText xml:space="preserve"> PAGEREF _Toc500589124 \h </w:instrText>
        </w:r>
        <w:r>
          <w:rPr>
            <w:noProof/>
            <w:webHidden/>
          </w:rPr>
        </w:r>
        <w:r>
          <w:rPr>
            <w:noProof/>
            <w:webHidden/>
          </w:rPr>
          <w:fldChar w:fldCharType="separate"/>
        </w:r>
        <w:r>
          <w:rPr>
            <w:noProof/>
            <w:webHidden/>
          </w:rPr>
          <w:t>10</w:t>
        </w:r>
        <w:r>
          <w:rPr>
            <w:noProof/>
            <w:webHidden/>
          </w:rPr>
          <w:fldChar w:fldCharType="end"/>
        </w:r>
      </w:hyperlink>
    </w:p>
    <w:p w14:paraId="4911354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5" w:history="1">
        <w:r w:rsidRPr="008046FF">
          <w:rPr>
            <w:rStyle w:val="Hyperlink"/>
            <w:rFonts w:cs="Arial"/>
            <w:noProof/>
          </w:rPr>
          <w:t>Tabelle 14 Angebot löschen (UseCase 14)</w:t>
        </w:r>
        <w:r>
          <w:rPr>
            <w:noProof/>
            <w:webHidden/>
          </w:rPr>
          <w:tab/>
        </w:r>
        <w:r>
          <w:rPr>
            <w:noProof/>
            <w:webHidden/>
          </w:rPr>
          <w:fldChar w:fldCharType="begin"/>
        </w:r>
        <w:r>
          <w:rPr>
            <w:noProof/>
            <w:webHidden/>
          </w:rPr>
          <w:instrText xml:space="preserve"> PAGEREF _Toc500589125 \h </w:instrText>
        </w:r>
        <w:r>
          <w:rPr>
            <w:noProof/>
            <w:webHidden/>
          </w:rPr>
        </w:r>
        <w:r>
          <w:rPr>
            <w:noProof/>
            <w:webHidden/>
          </w:rPr>
          <w:fldChar w:fldCharType="separate"/>
        </w:r>
        <w:r>
          <w:rPr>
            <w:noProof/>
            <w:webHidden/>
          </w:rPr>
          <w:t>11</w:t>
        </w:r>
        <w:r>
          <w:rPr>
            <w:noProof/>
            <w:webHidden/>
          </w:rPr>
          <w:fldChar w:fldCharType="end"/>
        </w:r>
      </w:hyperlink>
    </w:p>
    <w:p w14:paraId="34365A8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6" w:history="1">
        <w:r w:rsidRPr="008046FF">
          <w:rPr>
            <w:rStyle w:val="Hyperlink"/>
            <w:rFonts w:cs="Arial"/>
            <w:noProof/>
          </w:rPr>
          <w:t>Tabelle 15 Angebot ändern (UseCase 15)</w:t>
        </w:r>
        <w:r>
          <w:rPr>
            <w:noProof/>
            <w:webHidden/>
          </w:rPr>
          <w:tab/>
        </w:r>
        <w:r>
          <w:rPr>
            <w:noProof/>
            <w:webHidden/>
          </w:rPr>
          <w:fldChar w:fldCharType="begin"/>
        </w:r>
        <w:r>
          <w:rPr>
            <w:noProof/>
            <w:webHidden/>
          </w:rPr>
          <w:instrText xml:space="preserve"> PAGEREF _Toc500589126 \h </w:instrText>
        </w:r>
        <w:r>
          <w:rPr>
            <w:noProof/>
            <w:webHidden/>
          </w:rPr>
        </w:r>
        <w:r>
          <w:rPr>
            <w:noProof/>
            <w:webHidden/>
          </w:rPr>
          <w:fldChar w:fldCharType="separate"/>
        </w:r>
        <w:r>
          <w:rPr>
            <w:noProof/>
            <w:webHidden/>
          </w:rPr>
          <w:t>11</w:t>
        </w:r>
        <w:r>
          <w:rPr>
            <w:noProof/>
            <w:webHidden/>
          </w:rPr>
          <w:fldChar w:fldCharType="end"/>
        </w:r>
      </w:hyperlink>
    </w:p>
    <w:p w14:paraId="243CF16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7" w:history="1">
        <w:r w:rsidRPr="008046FF">
          <w:rPr>
            <w:rStyle w:val="Hyperlink"/>
            <w:rFonts w:cs="Arial"/>
            <w:noProof/>
          </w:rPr>
          <w:t>Tabelle 16 Angebot erstellen (UseCase 16)</w:t>
        </w:r>
        <w:r>
          <w:rPr>
            <w:noProof/>
            <w:webHidden/>
          </w:rPr>
          <w:tab/>
        </w:r>
        <w:r>
          <w:rPr>
            <w:noProof/>
            <w:webHidden/>
          </w:rPr>
          <w:fldChar w:fldCharType="begin"/>
        </w:r>
        <w:r>
          <w:rPr>
            <w:noProof/>
            <w:webHidden/>
          </w:rPr>
          <w:instrText xml:space="preserve"> PAGEREF _Toc500589127 \h </w:instrText>
        </w:r>
        <w:r>
          <w:rPr>
            <w:noProof/>
            <w:webHidden/>
          </w:rPr>
        </w:r>
        <w:r>
          <w:rPr>
            <w:noProof/>
            <w:webHidden/>
          </w:rPr>
          <w:fldChar w:fldCharType="separate"/>
        </w:r>
        <w:r>
          <w:rPr>
            <w:noProof/>
            <w:webHidden/>
          </w:rPr>
          <w:t>11</w:t>
        </w:r>
        <w:r>
          <w:rPr>
            <w:noProof/>
            <w:webHidden/>
          </w:rPr>
          <w:fldChar w:fldCharType="end"/>
        </w:r>
      </w:hyperlink>
    </w:p>
    <w:p w14:paraId="51059A8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8" w:history="1">
        <w:r w:rsidRPr="008046FF">
          <w:rPr>
            <w:rStyle w:val="Hyperlink"/>
            <w:rFonts w:cs="Arial"/>
            <w:noProof/>
          </w:rPr>
          <w:t>Tabelle 17 Kategorieübersicht anschauen (UseCase 17)</w:t>
        </w:r>
        <w:r>
          <w:rPr>
            <w:noProof/>
            <w:webHidden/>
          </w:rPr>
          <w:tab/>
        </w:r>
        <w:r>
          <w:rPr>
            <w:noProof/>
            <w:webHidden/>
          </w:rPr>
          <w:fldChar w:fldCharType="begin"/>
        </w:r>
        <w:r>
          <w:rPr>
            <w:noProof/>
            <w:webHidden/>
          </w:rPr>
          <w:instrText xml:space="preserve"> PAGEREF _Toc500589128 \h </w:instrText>
        </w:r>
        <w:r>
          <w:rPr>
            <w:noProof/>
            <w:webHidden/>
          </w:rPr>
        </w:r>
        <w:r>
          <w:rPr>
            <w:noProof/>
            <w:webHidden/>
          </w:rPr>
          <w:fldChar w:fldCharType="separate"/>
        </w:r>
        <w:r>
          <w:rPr>
            <w:noProof/>
            <w:webHidden/>
          </w:rPr>
          <w:t>12</w:t>
        </w:r>
        <w:r>
          <w:rPr>
            <w:noProof/>
            <w:webHidden/>
          </w:rPr>
          <w:fldChar w:fldCharType="end"/>
        </w:r>
      </w:hyperlink>
    </w:p>
    <w:p w14:paraId="5F067AB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9" w:history="1">
        <w:r w:rsidRPr="008046FF">
          <w:rPr>
            <w:rStyle w:val="Hyperlink"/>
            <w:rFonts w:cs="Arial"/>
            <w:noProof/>
          </w:rPr>
          <w:t>Tabelle 18 Kategorie löschen (UseCase 18)</w:t>
        </w:r>
        <w:r>
          <w:rPr>
            <w:noProof/>
            <w:webHidden/>
          </w:rPr>
          <w:tab/>
        </w:r>
        <w:r>
          <w:rPr>
            <w:noProof/>
            <w:webHidden/>
          </w:rPr>
          <w:fldChar w:fldCharType="begin"/>
        </w:r>
        <w:r>
          <w:rPr>
            <w:noProof/>
            <w:webHidden/>
          </w:rPr>
          <w:instrText xml:space="preserve"> PAGEREF _Toc500589129 \h </w:instrText>
        </w:r>
        <w:r>
          <w:rPr>
            <w:noProof/>
            <w:webHidden/>
          </w:rPr>
        </w:r>
        <w:r>
          <w:rPr>
            <w:noProof/>
            <w:webHidden/>
          </w:rPr>
          <w:fldChar w:fldCharType="separate"/>
        </w:r>
        <w:r>
          <w:rPr>
            <w:noProof/>
            <w:webHidden/>
          </w:rPr>
          <w:t>12</w:t>
        </w:r>
        <w:r>
          <w:rPr>
            <w:noProof/>
            <w:webHidden/>
          </w:rPr>
          <w:fldChar w:fldCharType="end"/>
        </w:r>
      </w:hyperlink>
    </w:p>
    <w:p w14:paraId="169ED5D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0" w:history="1">
        <w:r w:rsidRPr="008046FF">
          <w:rPr>
            <w:rStyle w:val="Hyperlink"/>
            <w:rFonts w:cs="Arial"/>
            <w:noProof/>
          </w:rPr>
          <w:t>Tabelle 19 Kategorie hinzufügen (Use Case 19)</w:t>
        </w:r>
        <w:r>
          <w:rPr>
            <w:noProof/>
            <w:webHidden/>
          </w:rPr>
          <w:tab/>
        </w:r>
        <w:r>
          <w:rPr>
            <w:noProof/>
            <w:webHidden/>
          </w:rPr>
          <w:fldChar w:fldCharType="begin"/>
        </w:r>
        <w:r>
          <w:rPr>
            <w:noProof/>
            <w:webHidden/>
          </w:rPr>
          <w:instrText xml:space="preserve"> PAGEREF _Toc500589130 \h </w:instrText>
        </w:r>
        <w:r>
          <w:rPr>
            <w:noProof/>
            <w:webHidden/>
          </w:rPr>
        </w:r>
        <w:r>
          <w:rPr>
            <w:noProof/>
            <w:webHidden/>
          </w:rPr>
          <w:fldChar w:fldCharType="separate"/>
        </w:r>
        <w:r>
          <w:rPr>
            <w:noProof/>
            <w:webHidden/>
          </w:rPr>
          <w:t>13</w:t>
        </w:r>
        <w:r>
          <w:rPr>
            <w:noProof/>
            <w:webHidden/>
          </w:rPr>
          <w:fldChar w:fldCharType="end"/>
        </w:r>
      </w:hyperlink>
    </w:p>
    <w:p w14:paraId="667E494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1" w:history="1">
        <w:r w:rsidRPr="008046FF">
          <w:rPr>
            <w:rStyle w:val="Hyperlink"/>
            <w:rFonts w:cs="Arial"/>
            <w:noProof/>
          </w:rPr>
          <w:t>Tabelle 20 Kategorie ändern (UseCase 20)</w:t>
        </w:r>
        <w:r>
          <w:rPr>
            <w:noProof/>
            <w:webHidden/>
          </w:rPr>
          <w:tab/>
        </w:r>
        <w:r>
          <w:rPr>
            <w:noProof/>
            <w:webHidden/>
          </w:rPr>
          <w:fldChar w:fldCharType="begin"/>
        </w:r>
        <w:r>
          <w:rPr>
            <w:noProof/>
            <w:webHidden/>
          </w:rPr>
          <w:instrText xml:space="preserve"> PAGEREF _Toc500589131 \h </w:instrText>
        </w:r>
        <w:r>
          <w:rPr>
            <w:noProof/>
            <w:webHidden/>
          </w:rPr>
        </w:r>
        <w:r>
          <w:rPr>
            <w:noProof/>
            <w:webHidden/>
          </w:rPr>
          <w:fldChar w:fldCharType="separate"/>
        </w:r>
        <w:r>
          <w:rPr>
            <w:noProof/>
            <w:webHidden/>
          </w:rPr>
          <w:t>13</w:t>
        </w:r>
        <w:r>
          <w:rPr>
            <w:noProof/>
            <w:webHidden/>
          </w:rPr>
          <w:fldChar w:fldCharType="end"/>
        </w:r>
      </w:hyperlink>
    </w:p>
    <w:p w14:paraId="15CE477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2" w:history="1">
        <w:r w:rsidRPr="008046FF">
          <w:rPr>
            <w:rStyle w:val="Hyperlink"/>
            <w:rFonts w:cs="Arial"/>
            <w:noProof/>
          </w:rPr>
          <w:t>Tabelle 21 Zustandsübersicht anschauen (UseCase 21)</w:t>
        </w:r>
        <w:r>
          <w:rPr>
            <w:noProof/>
            <w:webHidden/>
          </w:rPr>
          <w:tab/>
        </w:r>
        <w:r>
          <w:rPr>
            <w:noProof/>
            <w:webHidden/>
          </w:rPr>
          <w:fldChar w:fldCharType="begin"/>
        </w:r>
        <w:r>
          <w:rPr>
            <w:noProof/>
            <w:webHidden/>
          </w:rPr>
          <w:instrText xml:space="preserve"> PAGEREF _Toc500589132 \h </w:instrText>
        </w:r>
        <w:r>
          <w:rPr>
            <w:noProof/>
            <w:webHidden/>
          </w:rPr>
        </w:r>
        <w:r>
          <w:rPr>
            <w:noProof/>
            <w:webHidden/>
          </w:rPr>
          <w:fldChar w:fldCharType="separate"/>
        </w:r>
        <w:r>
          <w:rPr>
            <w:noProof/>
            <w:webHidden/>
          </w:rPr>
          <w:t>13</w:t>
        </w:r>
        <w:r>
          <w:rPr>
            <w:noProof/>
            <w:webHidden/>
          </w:rPr>
          <w:fldChar w:fldCharType="end"/>
        </w:r>
      </w:hyperlink>
    </w:p>
    <w:p w14:paraId="25997BAD"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3" w:history="1">
        <w:r w:rsidRPr="008046FF">
          <w:rPr>
            <w:rStyle w:val="Hyperlink"/>
            <w:rFonts w:cs="Arial"/>
            <w:noProof/>
          </w:rPr>
          <w:t>Tabelle 22 Zustand löschen (UseCase 22)</w:t>
        </w:r>
        <w:r>
          <w:rPr>
            <w:noProof/>
            <w:webHidden/>
          </w:rPr>
          <w:tab/>
        </w:r>
        <w:r>
          <w:rPr>
            <w:noProof/>
            <w:webHidden/>
          </w:rPr>
          <w:fldChar w:fldCharType="begin"/>
        </w:r>
        <w:r>
          <w:rPr>
            <w:noProof/>
            <w:webHidden/>
          </w:rPr>
          <w:instrText xml:space="preserve"> PAGEREF _Toc500589133 \h </w:instrText>
        </w:r>
        <w:r>
          <w:rPr>
            <w:noProof/>
            <w:webHidden/>
          </w:rPr>
        </w:r>
        <w:r>
          <w:rPr>
            <w:noProof/>
            <w:webHidden/>
          </w:rPr>
          <w:fldChar w:fldCharType="separate"/>
        </w:r>
        <w:r>
          <w:rPr>
            <w:noProof/>
            <w:webHidden/>
          </w:rPr>
          <w:t>14</w:t>
        </w:r>
        <w:r>
          <w:rPr>
            <w:noProof/>
            <w:webHidden/>
          </w:rPr>
          <w:fldChar w:fldCharType="end"/>
        </w:r>
      </w:hyperlink>
    </w:p>
    <w:p w14:paraId="0C2A599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4" w:history="1">
        <w:r w:rsidRPr="008046FF">
          <w:rPr>
            <w:rStyle w:val="Hyperlink"/>
            <w:rFonts w:cs="Arial"/>
            <w:noProof/>
          </w:rPr>
          <w:t>Tabelle 23 Zustand hinzufügen (UseCase 23)</w:t>
        </w:r>
        <w:r>
          <w:rPr>
            <w:noProof/>
            <w:webHidden/>
          </w:rPr>
          <w:tab/>
        </w:r>
        <w:r>
          <w:rPr>
            <w:noProof/>
            <w:webHidden/>
          </w:rPr>
          <w:fldChar w:fldCharType="begin"/>
        </w:r>
        <w:r>
          <w:rPr>
            <w:noProof/>
            <w:webHidden/>
          </w:rPr>
          <w:instrText xml:space="preserve"> PAGEREF _Toc500589134 \h </w:instrText>
        </w:r>
        <w:r>
          <w:rPr>
            <w:noProof/>
            <w:webHidden/>
          </w:rPr>
        </w:r>
        <w:r>
          <w:rPr>
            <w:noProof/>
            <w:webHidden/>
          </w:rPr>
          <w:fldChar w:fldCharType="separate"/>
        </w:r>
        <w:r>
          <w:rPr>
            <w:noProof/>
            <w:webHidden/>
          </w:rPr>
          <w:t>14</w:t>
        </w:r>
        <w:r>
          <w:rPr>
            <w:noProof/>
            <w:webHidden/>
          </w:rPr>
          <w:fldChar w:fldCharType="end"/>
        </w:r>
      </w:hyperlink>
    </w:p>
    <w:p w14:paraId="4FBBC31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5" w:history="1">
        <w:r w:rsidRPr="008046FF">
          <w:rPr>
            <w:rStyle w:val="Hyperlink"/>
            <w:rFonts w:cs="Arial"/>
            <w:noProof/>
          </w:rPr>
          <w:t>Tabelle 24 Zustand ändern (UseCase 24)</w:t>
        </w:r>
        <w:r>
          <w:rPr>
            <w:noProof/>
            <w:webHidden/>
          </w:rPr>
          <w:tab/>
        </w:r>
        <w:r>
          <w:rPr>
            <w:noProof/>
            <w:webHidden/>
          </w:rPr>
          <w:fldChar w:fldCharType="begin"/>
        </w:r>
        <w:r>
          <w:rPr>
            <w:noProof/>
            <w:webHidden/>
          </w:rPr>
          <w:instrText xml:space="preserve"> PAGEREF _Toc500589135 \h </w:instrText>
        </w:r>
        <w:r>
          <w:rPr>
            <w:noProof/>
            <w:webHidden/>
          </w:rPr>
        </w:r>
        <w:r>
          <w:rPr>
            <w:noProof/>
            <w:webHidden/>
          </w:rPr>
          <w:fldChar w:fldCharType="separate"/>
        </w:r>
        <w:r>
          <w:rPr>
            <w:noProof/>
            <w:webHidden/>
          </w:rPr>
          <w:t>14</w:t>
        </w:r>
        <w:r>
          <w:rPr>
            <w:noProof/>
            <w:webHidden/>
          </w:rPr>
          <w:fldChar w:fldCharType="end"/>
        </w:r>
      </w:hyperlink>
    </w:p>
    <w:p w14:paraId="7138C70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6" w:history="1">
        <w:r w:rsidRPr="008046FF">
          <w:rPr>
            <w:rStyle w:val="Hyperlink"/>
            <w:rFonts w:cs="Arial"/>
            <w:noProof/>
          </w:rPr>
          <w:t>Tabelle 25 Testkonzept – Teststufen</w:t>
        </w:r>
        <w:r>
          <w:rPr>
            <w:noProof/>
            <w:webHidden/>
          </w:rPr>
          <w:tab/>
        </w:r>
        <w:r>
          <w:rPr>
            <w:noProof/>
            <w:webHidden/>
          </w:rPr>
          <w:fldChar w:fldCharType="begin"/>
        </w:r>
        <w:r>
          <w:rPr>
            <w:noProof/>
            <w:webHidden/>
          </w:rPr>
          <w:instrText xml:space="preserve"> PAGEREF _Toc500589136 \h </w:instrText>
        </w:r>
        <w:r>
          <w:rPr>
            <w:noProof/>
            <w:webHidden/>
          </w:rPr>
        </w:r>
        <w:r>
          <w:rPr>
            <w:noProof/>
            <w:webHidden/>
          </w:rPr>
          <w:fldChar w:fldCharType="separate"/>
        </w:r>
        <w:r>
          <w:rPr>
            <w:noProof/>
            <w:webHidden/>
          </w:rPr>
          <w:t>37</w:t>
        </w:r>
        <w:r>
          <w:rPr>
            <w:noProof/>
            <w:webHidden/>
          </w:rPr>
          <w:fldChar w:fldCharType="end"/>
        </w:r>
      </w:hyperlink>
    </w:p>
    <w:p w14:paraId="2A398C0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7" w:history="1">
        <w:r w:rsidRPr="008046FF">
          <w:rPr>
            <w:rStyle w:val="Hyperlink"/>
            <w:rFonts w:cs="Arial"/>
            <w:noProof/>
          </w:rPr>
          <w:t>Tabelle 26 Testkonzept – Test-Arten</w:t>
        </w:r>
        <w:r>
          <w:rPr>
            <w:noProof/>
            <w:webHidden/>
          </w:rPr>
          <w:tab/>
        </w:r>
        <w:r>
          <w:rPr>
            <w:noProof/>
            <w:webHidden/>
          </w:rPr>
          <w:fldChar w:fldCharType="begin"/>
        </w:r>
        <w:r>
          <w:rPr>
            <w:noProof/>
            <w:webHidden/>
          </w:rPr>
          <w:instrText xml:space="preserve"> PAGEREF _Toc500589137 \h </w:instrText>
        </w:r>
        <w:r>
          <w:rPr>
            <w:noProof/>
            <w:webHidden/>
          </w:rPr>
        </w:r>
        <w:r>
          <w:rPr>
            <w:noProof/>
            <w:webHidden/>
          </w:rPr>
          <w:fldChar w:fldCharType="separate"/>
        </w:r>
        <w:r>
          <w:rPr>
            <w:noProof/>
            <w:webHidden/>
          </w:rPr>
          <w:t>38</w:t>
        </w:r>
        <w:r>
          <w:rPr>
            <w:noProof/>
            <w:webHidden/>
          </w:rPr>
          <w:fldChar w:fldCharType="end"/>
        </w:r>
      </w:hyperlink>
    </w:p>
    <w:p w14:paraId="7CBCB81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8" w:history="1">
        <w:r w:rsidRPr="008046FF">
          <w:rPr>
            <w:rStyle w:val="Hyperlink"/>
            <w:rFonts w:cs="Arial"/>
            <w:noProof/>
          </w:rPr>
          <w:t>Tabelle 27 Testkonzept – manuelle Tests</w:t>
        </w:r>
        <w:r>
          <w:rPr>
            <w:noProof/>
            <w:webHidden/>
          </w:rPr>
          <w:tab/>
        </w:r>
        <w:r>
          <w:rPr>
            <w:noProof/>
            <w:webHidden/>
          </w:rPr>
          <w:fldChar w:fldCharType="begin"/>
        </w:r>
        <w:r>
          <w:rPr>
            <w:noProof/>
            <w:webHidden/>
          </w:rPr>
          <w:instrText xml:space="preserve"> PAGEREF _Toc500589138 \h </w:instrText>
        </w:r>
        <w:r>
          <w:rPr>
            <w:noProof/>
            <w:webHidden/>
          </w:rPr>
        </w:r>
        <w:r>
          <w:rPr>
            <w:noProof/>
            <w:webHidden/>
          </w:rPr>
          <w:fldChar w:fldCharType="separate"/>
        </w:r>
        <w:r>
          <w:rPr>
            <w:noProof/>
            <w:webHidden/>
          </w:rPr>
          <w:t>39</w:t>
        </w:r>
        <w:r>
          <w:rPr>
            <w:noProof/>
            <w:webHidden/>
          </w:rPr>
          <w:fldChar w:fldCharType="end"/>
        </w:r>
      </w:hyperlink>
    </w:p>
    <w:p w14:paraId="6EEF06E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9" w:history="1">
        <w:r w:rsidRPr="008046FF">
          <w:rPr>
            <w:rStyle w:val="Hyperlink"/>
            <w:rFonts w:cs="Arial"/>
            <w:noProof/>
          </w:rPr>
          <w:t>Tabelle 28 Testfall - Produkt suchen (anonymer Benutzer)</w:t>
        </w:r>
        <w:r>
          <w:rPr>
            <w:noProof/>
            <w:webHidden/>
          </w:rPr>
          <w:tab/>
        </w:r>
        <w:r>
          <w:rPr>
            <w:noProof/>
            <w:webHidden/>
          </w:rPr>
          <w:fldChar w:fldCharType="begin"/>
        </w:r>
        <w:r>
          <w:rPr>
            <w:noProof/>
            <w:webHidden/>
          </w:rPr>
          <w:instrText xml:space="preserve"> PAGEREF _Toc500589139 \h </w:instrText>
        </w:r>
        <w:r>
          <w:rPr>
            <w:noProof/>
            <w:webHidden/>
          </w:rPr>
        </w:r>
        <w:r>
          <w:rPr>
            <w:noProof/>
            <w:webHidden/>
          </w:rPr>
          <w:fldChar w:fldCharType="separate"/>
        </w:r>
        <w:r>
          <w:rPr>
            <w:noProof/>
            <w:webHidden/>
          </w:rPr>
          <w:t>39</w:t>
        </w:r>
        <w:r>
          <w:rPr>
            <w:noProof/>
            <w:webHidden/>
          </w:rPr>
          <w:fldChar w:fldCharType="end"/>
        </w:r>
      </w:hyperlink>
    </w:p>
    <w:p w14:paraId="62E8766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0" w:history="1">
        <w:r w:rsidRPr="008046FF">
          <w:rPr>
            <w:rStyle w:val="Hyperlink"/>
            <w:rFonts w:cs="Arial"/>
            <w:noProof/>
          </w:rPr>
          <w:t>Tabelle 29 Testfall - Produkt nach  Kategorie filtern (anonymer Benutzer)</w:t>
        </w:r>
        <w:r>
          <w:rPr>
            <w:noProof/>
            <w:webHidden/>
          </w:rPr>
          <w:tab/>
        </w:r>
        <w:r>
          <w:rPr>
            <w:noProof/>
            <w:webHidden/>
          </w:rPr>
          <w:fldChar w:fldCharType="begin"/>
        </w:r>
        <w:r>
          <w:rPr>
            <w:noProof/>
            <w:webHidden/>
          </w:rPr>
          <w:instrText xml:space="preserve"> PAGEREF _Toc500589140 \h </w:instrText>
        </w:r>
        <w:r>
          <w:rPr>
            <w:noProof/>
            <w:webHidden/>
          </w:rPr>
        </w:r>
        <w:r>
          <w:rPr>
            <w:noProof/>
            <w:webHidden/>
          </w:rPr>
          <w:fldChar w:fldCharType="separate"/>
        </w:r>
        <w:r>
          <w:rPr>
            <w:noProof/>
            <w:webHidden/>
          </w:rPr>
          <w:t>39</w:t>
        </w:r>
        <w:r>
          <w:rPr>
            <w:noProof/>
            <w:webHidden/>
          </w:rPr>
          <w:fldChar w:fldCharType="end"/>
        </w:r>
      </w:hyperlink>
    </w:p>
    <w:p w14:paraId="0B1326F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1" w:history="1">
        <w:r w:rsidRPr="008046FF">
          <w:rPr>
            <w:rStyle w:val="Hyperlink"/>
            <w:rFonts w:cs="Arial"/>
            <w:noProof/>
          </w:rPr>
          <w:t>Tabelle 30 Testfall - Produktdetail anschauen (anonymer Benutzer)</w:t>
        </w:r>
        <w:r>
          <w:rPr>
            <w:noProof/>
            <w:webHidden/>
          </w:rPr>
          <w:tab/>
        </w:r>
        <w:r>
          <w:rPr>
            <w:noProof/>
            <w:webHidden/>
          </w:rPr>
          <w:fldChar w:fldCharType="begin"/>
        </w:r>
        <w:r>
          <w:rPr>
            <w:noProof/>
            <w:webHidden/>
          </w:rPr>
          <w:instrText xml:space="preserve"> PAGEREF _Toc500589141 \h </w:instrText>
        </w:r>
        <w:r>
          <w:rPr>
            <w:noProof/>
            <w:webHidden/>
          </w:rPr>
        </w:r>
        <w:r>
          <w:rPr>
            <w:noProof/>
            <w:webHidden/>
          </w:rPr>
          <w:fldChar w:fldCharType="separate"/>
        </w:r>
        <w:r>
          <w:rPr>
            <w:noProof/>
            <w:webHidden/>
          </w:rPr>
          <w:t>40</w:t>
        </w:r>
        <w:r>
          <w:rPr>
            <w:noProof/>
            <w:webHidden/>
          </w:rPr>
          <w:fldChar w:fldCharType="end"/>
        </w:r>
      </w:hyperlink>
    </w:p>
    <w:p w14:paraId="78CA612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2" w:history="1">
        <w:r w:rsidRPr="008046FF">
          <w:rPr>
            <w:rStyle w:val="Hyperlink"/>
            <w:rFonts w:cs="Arial"/>
            <w:noProof/>
          </w:rPr>
          <w:t>Tabelle 31 Testfall - Verkäufer-Infos und Bewertung anschauen(anonymer Benutzer)</w:t>
        </w:r>
        <w:r>
          <w:rPr>
            <w:noProof/>
            <w:webHidden/>
          </w:rPr>
          <w:tab/>
        </w:r>
        <w:r>
          <w:rPr>
            <w:noProof/>
            <w:webHidden/>
          </w:rPr>
          <w:fldChar w:fldCharType="begin"/>
        </w:r>
        <w:r>
          <w:rPr>
            <w:noProof/>
            <w:webHidden/>
          </w:rPr>
          <w:instrText xml:space="preserve"> PAGEREF _Toc500589142 \h </w:instrText>
        </w:r>
        <w:r>
          <w:rPr>
            <w:noProof/>
            <w:webHidden/>
          </w:rPr>
        </w:r>
        <w:r>
          <w:rPr>
            <w:noProof/>
            <w:webHidden/>
          </w:rPr>
          <w:fldChar w:fldCharType="separate"/>
        </w:r>
        <w:r>
          <w:rPr>
            <w:noProof/>
            <w:webHidden/>
          </w:rPr>
          <w:t>40</w:t>
        </w:r>
        <w:r>
          <w:rPr>
            <w:noProof/>
            <w:webHidden/>
          </w:rPr>
          <w:fldChar w:fldCharType="end"/>
        </w:r>
      </w:hyperlink>
    </w:p>
    <w:p w14:paraId="06FE722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3" w:history="1">
        <w:r w:rsidRPr="008046FF">
          <w:rPr>
            <w:rStyle w:val="Hyperlink"/>
            <w:rFonts w:cs="Arial"/>
            <w:noProof/>
          </w:rPr>
          <w:t>Tabelle 32 Testfall - Eine geschützte Seite wählen (anonymer Benutzer)</w:t>
        </w:r>
        <w:r>
          <w:rPr>
            <w:noProof/>
            <w:webHidden/>
          </w:rPr>
          <w:tab/>
        </w:r>
        <w:r>
          <w:rPr>
            <w:noProof/>
            <w:webHidden/>
          </w:rPr>
          <w:fldChar w:fldCharType="begin"/>
        </w:r>
        <w:r>
          <w:rPr>
            <w:noProof/>
            <w:webHidden/>
          </w:rPr>
          <w:instrText xml:space="preserve"> PAGEREF _Toc500589143 \h </w:instrText>
        </w:r>
        <w:r>
          <w:rPr>
            <w:noProof/>
            <w:webHidden/>
          </w:rPr>
        </w:r>
        <w:r>
          <w:rPr>
            <w:noProof/>
            <w:webHidden/>
          </w:rPr>
          <w:fldChar w:fldCharType="separate"/>
        </w:r>
        <w:r>
          <w:rPr>
            <w:noProof/>
            <w:webHidden/>
          </w:rPr>
          <w:t>40</w:t>
        </w:r>
        <w:r>
          <w:rPr>
            <w:noProof/>
            <w:webHidden/>
          </w:rPr>
          <w:fldChar w:fldCharType="end"/>
        </w:r>
      </w:hyperlink>
    </w:p>
    <w:p w14:paraId="6A6D4F2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4" w:history="1">
        <w:r w:rsidRPr="008046FF">
          <w:rPr>
            <w:rStyle w:val="Hyperlink"/>
            <w:rFonts w:cs="Arial"/>
            <w:noProof/>
          </w:rPr>
          <w:t>Tabelle 33 Testfall - Registirieren</w:t>
        </w:r>
        <w:r>
          <w:rPr>
            <w:noProof/>
            <w:webHidden/>
          </w:rPr>
          <w:tab/>
        </w:r>
        <w:r>
          <w:rPr>
            <w:noProof/>
            <w:webHidden/>
          </w:rPr>
          <w:fldChar w:fldCharType="begin"/>
        </w:r>
        <w:r>
          <w:rPr>
            <w:noProof/>
            <w:webHidden/>
          </w:rPr>
          <w:instrText xml:space="preserve"> PAGEREF _Toc500589144 \h </w:instrText>
        </w:r>
        <w:r>
          <w:rPr>
            <w:noProof/>
            <w:webHidden/>
          </w:rPr>
        </w:r>
        <w:r>
          <w:rPr>
            <w:noProof/>
            <w:webHidden/>
          </w:rPr>
          <w:fldChar w:fldCharType="separate"/>
        </w:r>
        <w:r>
          <w:rPr>
            <w:noProof/>
            <w:webHidden/>
          </w:rPr>
          <w:t>40</w:t>
        </w:r>
        <w:r>
          <w:rPr>
            <w:noProof/>
            <w:webHidden/>
          </w:rPr>
          <w:fldChar w:fldCharType="end"/>
        </w:r>
      </w:hyperlink>
    </w:p>
    <w:p w14:paraId="7E826BF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5" w:history="1">
        <w:r w:rsidRPr="008046FF">
          <w:rPr>
            <w:rStyle w:val="Hyperlink"/>
            <w:rFonts w:cs="Arial"/>
            <w:noProof/>
          </w:rPr>
          <w:t>Tabelle 34 Testfall - Anmelden</w:t>
        </w:r>
        <w:r>
          <w:rPr>
            <w:noProof/>
            <w:webHidden/>
          </w:rPr>
          <w:tab/>
        </w:r>
        <w:r>
          <w:rPr>
            <w:noProof/>
            <w:webHidden/>
          </w:rPr>
          <w:fldChar w:fldCharType="begin"/>
        </w:r>
        <w:r>
          <w:rPr>
            <w:noProof/>
            <w:webHidden/>
          </w:rPr>
          <w:instrText xml:space="preserve"> PAGEREF _Toc500589145 \h </w:instrText>
        </w:r>
        <w:r>
          <w:rPr>
            <w:noProof/>
            <w:webHidden/>
          </w:rPr>
        </w:r>
        <w:r>
          <w:rPr>
            <w:noProof/>
            <w:webHidden/>
          </w:rPr>
          <w:fldChar w:fldCharType="separate"/>
        </w:r>
        <w:r>
          <w:rPr>
            <w:noProof/>
            <w:webHidden/>
          </w:rPr>
          <w:t>41</w:t>
        </w:r>
        <w:r>
          <w:rPr>
            <w:noProof/>
            <w:webHidden/>
          </w:rPr>
          <w:fldChar w:fldCharType="end"/>
        </w:r>
      </w:hyperlink>
    </w:p>
    <w:p w14:paraId="6C75235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6" w:history="1">
        <w:r w:rsidRPr="008046FF">
          <w:rPr>
            <w:rStyle w:val="Hyperlink"/>
            <w:rFonts w:cs="Arial"/>
            <w:noProof/>
          </w:rPr>
          <w:t>Tabelle 35 Testfall - Produkt suchen (angemeldeter Benutzer)</w:t>
        </w:r>
        <w:r>
          <w:rPr>
            <w:noProof/>
            <w:webHidden/>
          </w:rPr>
          <w:tab/>
        </w:r>
        <w:r>
          <w:rPr>
            <w:noProof/>
            <w:webHidden/>
          </w:rPr>
          <w:fldChar w:fldCharType="begin"/>
        </w:r>
        <w:r>
          <w:rPr>
            <w:noProof/>
            <w:webHidden/>
          </w:rPr>
          <w:instrText xml:space="preserve"> PAGEREF _Toc500589146 \h </w:instrText>
        </w:r>
        <w:r>
          <w:rPr>
            <w:noProof/>
            <w:webHidden/>
          </w:rPr>
        </w:r>
        <w:r>
          <w:rPr>
            <w:noProof/>
            <w:webHidden/>
          </w:rPr>
          <w:fldChar w:fldCharType="separate"/>
        </w:r>
        <w:r>
          <w:rPr>
            <w:noProof/>
            <w:webHidden/>
          </w:rPr>
          <w:t>41</w:t>
        </w:r>
        <w:r>
          <w:rPr>
            <w:noProof/>
            <w:webHidden/>
          </w:rPr>
          <w:fldChar w:fldCharType="end"/>
        </w:r>
      </w:hyperlink>
    </w:p>
    <w:p w14:paraId="64DACD5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7" w:history="1">
        <w:r w:rsidRPr="008046FF">
          <w:rPr>
            <w:rStyle w:val="Hyperlink"/>
            <w:rFonts w:cs="Arial"/>
            <w:noProof/>
          </w:rPr>
          <w:t>Tabelle 36 Testfall - Produkt nach  Kategorie filtern (angemeldeter Benutzer)</w:t>
        </w:r>
        <w:r>
          <w:rPr>
            <w:noProof/>
            <w:webHidden/>
          </w:rPr>
          <w:tab/>
        </w:r>
        <w:r>
          <w:rPr>
            <w:noProof/>
            <w:webHidden/>
          </w:rPr>
          <w:fldChar w:fldCharType="begin"/>
        </w:r>
        <w:r>
          <w:rPr>
            <w:noProof/>
            <w:webHidden/>
          </w:rPr>
          <w:instrText xml:space="preserve"> PAGEREF _Toc500589147 \h </w:instrText>
        </w:r>
        <w:r>
          <w:rPr>
            <w:noProof/>
            <w:webHidden/>
          </w:rPr>
        </w:r>
        <w:r>
          <w:rPr>
            <w:noProof/>
            <w:webHidden/>
          </w:rPr>
          <w:fldChar w:fldCharType="separate"/>
        </w:r>
        <w:r>
          <w:rPr>
            <w:noProof/>
            <w:webHidden/>
          </w:rPr>
          <w:t>41</w:t>
        </w:r>
        <w:r>
          <w:rPr>
            <w:noProof/>
            <w:webHidden/>
          </w:rPr>
          <w:fldChar w:fldCharType="end"/>
        </w:r>
      </w:hyperlink>
    </w:p>
    <w:p w14:paraId="3904C77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8" w:history="1">
        <w:r w:rsidRPr="008046FF">
          <w:rPr>
            <w:rStyle w:val="Hyperlink"/>
            <w:rFonts w:cs="Arial"/>
            <w:noProof/>
          </w:rPr>
          <w:t>Tabelle 37 Testfall - Produktdetail anschauen (angemeldeter Benutzer)</w:t>
        </w:r>
        <w:r>
          <w:rPr>
            <w:noProof/>
            <w:webHidden/>
          </w:rPr>
          <w:tab/>
        </w:r>
        <w:r>
          <w:rPr>
            <w:noProof/>
            <w:webHidden/>
          </w:rPr>
          <w:fldChar w:fldCharType="begin"/>
        </w:r>
        <w:r>
          <w:rPr>
            <w:noProof/>
            <w:webHidden/>
          </w:rPr>
          <w:instrText xml:space="preserve"> PAGEREF _Toc500589148 \h </w:instrText>
        </w:r>
        <w:r>
          <w:rPr>
            <w:noProof/>
            <w:webHidden/>
          </w:rPr>
        </w:r>
        <w:r>
          <w:rPr>
            <w:noProof/>
            <w:webHidden/>
          </w:rPr>
          <w:fldChar w:fldCharType="separate"/>
        </w:r>
        <w:r>
          <w:rPr>
            <w:noProof/>
            <w:webHidden/>
          </w:rPr>
          <w:t>42</w:t>
        </w:r>
        <w:r>
          <w:rPr>
            <w:noProof/>
            <w:webHidden/>
          </w:rPr>
          <w:fldChar w:fldCharType="end"/>
        </w:r>
      </w:hyperlink>
    </w:p>
    <w:p w14:paraId="07641A6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9" w:history="1">
        <w:r w:rsidRPr="008046FF">
          <w:rPr>
            <w:rStyle w:val="Hyperlink"/>
            <w:rFonts w:cs="Arial"/>
            <w:noProof/>
          </w:rPr>
          <w:t>Tabelle 38 Testfall - Registrierungsdaten ändern</w:t>
        </w:r>
        <w:r>
          <w:rPr>
            <w:noProof/>
            <w:webHidden/>
          </w:rPr>
          <w:tab/>
        </w:r>
        <w:r>
          <w:rPr>
            <w:noProof/>
            <w:webHidden/>
          </w:rPr>
          <w:fldChar w:fldCharType="begin"/>
        </w:r>
        <w:r>
          <w:rPr>
            <w:noProof/>
            <w:webHidden/>
          </w:rPr>
          <w:instrText xml:space="preserve"> PAGEREF _Toc500589149 \h </w:instrText>
        </w:r>
        <w:r>
          <w:rPr>
            <w:noProof/>
            <w:webHidden/>
          </w:rPr>
        </w:r>
        <w:r>
          <w:rPr>
            <w:noProof/>
            <w:webHidden/>
          </w:rPr>
          <w:fldChar w:fldCharType="separate"/>
        </w:r>
        <w:r>
          <w:rPr>
            <w:noProof/>
            <w:webHidden/>
          </w:rPr>
          <w:t>42</w:t>
        </w:r>
        <w:r>
          <w:rPr>
            <w:noProof/>
            <w:webHidden/>
          </w:rPr>
          <w:fldChar w:fldCharType="end"/>
        </w:r>
      </w:hyperlink>
    </w:p>
    <w:p w14:paraId="2655F84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0" w:history="1">
        <w:r w:rsidRPr="008046FF">
          <w:rPr>
            <w:rStyle w:val="Hyperlink"/>
            <w:rFonts w:cs="Arial"/>
            <w:noProof/>
          </w:rPr>
          <w:t>Tabelle 39 Testfall - Angebot erstellen</w:t>
        </w:r>
        <w:r>
          <w:rPr>
            <w:noProof/>
            <w:webHidden/>
          </w:rPr>
          <w:tab/>
        </w:r>
        <w:r>
          <w:rPr>
            <w:noProof/>
            <w:webHidden/>
          </w:rPr>
          <w:fldChar w:fldCharType="begin"/>
        </w:r>
        <w:r>
          <w:rPr>
            <w:noProof/>
            <w:webHidden/>
          </w:rPr>
          <w:instrText xml:space="preserve"> PAGEREF _Toc500589150 \h </w:instrText>
        </w:r>
        <w:r>
          <w:rPr>
            <w:noProof/>
            <w:webHidden/>
          </w:rPr>
        </w:r>
        <w:r>
          <w:rPr>
            <w:noProof/>
            <w:webHidden/>
          </w:rPr>
          <w:fldChar w:fldCharType="separate"/>
        </w:r>
        <w:r>
          <w:rPr>
            <w:noProof/>
            <w:webHidden/>
          </w:rPr>
          <w:t>42</w:t>
        </w:r>
        <w:r>
          <w:rPr>
            <w:noProof/>
            <w:webHidden/>
          </w:rPr>
          <w:fldChar w:fldCharType="end"/>
        </w:r>
      </w:hyperlink>
    </w:p>
    <w:p w14:paraId="4B217B6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1" w:history="1">
        <w:r w:rsidRPr="008046FF">
          <w:rPr>
            <w:rStyle w:val="Hyperlink"/>
            <w:rFonts w:cs="Arial"/>
            <w:noProof/>
          </w:rPr>
          <w:t>Tabelle 40 Testfall - Produkt kaufen</w:t>
        </w:r>
        <w:r>
          <w:rPr>
            <w:noProof/>
            <w:webHidden/>
          </w:rPr>
          <w:tab/>
        </w:r>
        <w:r>
          <w:rPr>
            <w:noProof/>
            <w:webHidden/>
          </w:rPr>
          <w:fldChar w:fldCharType="begin"/>
        </w:r>
        <w:r>
          <w:rPr>
            <w:noProof/>
            <w:webHidden/>
          </w:rPr>
          <w:instrText xml:space="preserve"> PAGEREF _Toc500589151 \h </w:instrText>
        </w:r>
        <w:r>
          <w:rPr>
            <w:noProof/>
            <w:webHidden/>
          </w:rPr>
        </w:r>
        <w:r>
          <w:rPr>
            <w:noProof/>
            <w:webHidden/>
          </w:rPr>
          <w:fldChar w:fldCharType="separate"/>
        </w:r>
        <w:r>
          <w:rPr>
            <w:noProof/>
            <w:webHidden/>
          </w:rPr>
          <w:t>42</w:t>
        </w:r>
        <w:r>
          <w:rPr>
            <w:noProof/>
            <w:webHidden/>
          </w:rPr>
          <w:fldChar w:fldCharType="end"/>
        </w:r>
      </w:hyperlink>
    </w:p>
    <w:p w14:paraId="5E8700B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2" w:history="1">
        <w:r w:rsidRPr="008046FF">
          <w:rPr>
            <w:rStyle w:val="Hyperlink"/>
            <w:rFonts w:cs="Arial"/>
            <w:noProof/>
          </w:rPr>
          <w:t>Tabelle 41 Testfall - Einkaufsübersicht anschauen</w:t>
        </w:r>
        <w:r>
          <w:rPr>
            <w:noProof/>
            <w:webHidden/>
          </w:rPr>
          <w:tab/>
        </w:r>
        <w:r>
          <w:rPr>
            <w:noProof/>
            <w:webHidden/>
          </w:rPr>
          <w:fldChar w:fldCharType="begin"/>
        </w:r>
        <w:r>
          <w:rPr>
            <w:noProof/>
            <w:webHidden/>
          </w:rPr>
          <w:instrText xml:space="preserve"> PAGEREF _Toc500589152 \h </w:instrText>
        </w:r>
        <w:r>
          <w:rPr>
            <w:noProof/>
            <w:webHidden/>
          </w:rPr>
        </w:r>
        <w:r>
          <w:rPr>
            <w:noProof/>
            <w:webHidden/>
          </w:rPr>
          <w:fldChar w:fldCharType="separate"/>
        </w:r>
        <w:r>
          <w:rPr>
            <w:noProof/>
            <w:webHidden/>
          </w:rPr>
          <w:t>43</w:t>
        </w:r>
        <w:r>
          <w:rPr>
            <w:noProof/>
            <w:webHidden/>
          </w:rPr>
          <w:fldChar w:fldCharType="end"/>
        </w:r>
      </w:hyperlink>
    </w:p>
    <w:p w14:paraId="7C3278F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3" w:history="1">
        <w:r w:rsidRPr="008046FF">
          <w:rPr>
            <w:rStyle w:val="Hyperlink"/>
            <w:rFonts w:cs="Arial"/>
            <w:noProof/>
          </w:rPr>
          <w:t>Tabelle 42 Testfall - Einkauf bewerten</w:t>
        </w:r>
        <w:r>
          <w:rPr>
            <w:noProof/>
            <w:webHidden/>
          </w:rPr>
          <w:tab/>
        </w:r>
        <w:r>
          <w:rPr>
            <w:noProof/>
            <w:webHidden/>
          </w:rPr>
          <w:fldChar w:fldCharType="begin"/>
        </w:r>
        <w:r>
          <w:rPr>
            <w:noProof/>
            <w:webHidden/>
          </w:rPr>
          <w:instrText xml:space="preserve"> PAGEREF _Toc500589153 \h </w:instrText>
        </w:r>
        <w:r>
          <w:rPr>
            <w:noProof/>
            <w:webHidden/>
          </w:rPr>
        </w:r>
        <w:r>
          <w:rPr>
            <w:noProof/>
            <w:webHidden/>
          </w:rPr>
          <w:fldChar w:fldCharType="separate"/>
        </w:r>
        <w:r>
          <w:rPr>
            <w:noProof/>
            <w:webHidden/>
          </w:rPr>
          <w:t>43</w:t>
        </w:r>
        <w:r>
          <w:rPr>
            <w:noProof/>
            <w:webHidden/>
          </w:rPr>
          <w:fldChar w:fldCharType="end"/>
        </w:r>
      </w:hyperlink>
    </w:p>
    <w:p w14:paraId="37568BF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4" w:history="1">
        <w:r w:rsidRPr="008046FF">
          <w:rPr>
            <w:rStyle w:val="Hyperlink"/>
            <w:rFonts w:cs="Arial"/>
            <w:noProof/>
          </w:rPr>
          <w:t>Tabelle 43 Testfall - Angebotsübersicht anschauen</w:t>
        </w:r>
        <w:r>
          <w:rPr>
            <w:noProof/>
            <w:webHidden/>
          </w:rPr>
          <w:tab/>
        </w:r>
        <w:r>
          <w:rPr>
            <w:noProof/>
            <w:webHidden/>
          </w:rPr>
          <w:fldChar w:fldCharType="begin"/>
        </w:r>
        <w:r>
          <w:rPr>
            <w:noProof/>
            <w:webHidden/>
          </w:rPr>
          <w:instrText xml:space="preserve"> PAGEREF _Toc500589154 \h </w:instrText>
        </w:r>
        <w:r>
          <w:rPr>
            <w:noProof/>
            <w:webHidden/>
          </w:rPr>
        </w:r>
        <w:r>
          <w:rPr>
            <w:noProof/>
            <w:webHidden/>
          </w:rPr>
          <w:fldChar w:fldCharType="separate"/>
        </w:r>
        <w:r>
          <w:rPr>
            <w:noProof/>
            <w:webHidden/>
          </w:rPr>
          <w:t>43</w:t>
        </w:r>
        <w:r>
          <w:rPr>
            <w:noProof/>
            <w:webHidden/>
          </w:rPr>
          <w:fldChar w:fldCharType="end"/>
        </w:r>
      </w:hyperlink>
    </w:p>
    <w:p w14:paraId="0E43870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5" w:history="1">
        <w:r w:rsidRPr="008046FF">
          <w:rPr>
            <w:rStyle w:val="Hyperlink"/>
            <w:rFonts w:cs="Arial"/>
            <w:noProof/>
          </w:rPr>
          <w:t>Tabelle 44 Testfall - Angebot ändern</w:t>
        </w:r>
        <w:r>
          <w:rPr>
            <w:noProof/>
            <w:webHidden/>
          </w:rPr>
          <w:tab/>
        </w:r>
        <w:r>
          <w:rPr>
            <w:noProof/>
            <w:webHidden/>
          </w:rPr>
          <w:fldChar w:fldCharType="begin"/>
        </w:r>
        <w:r>
          <w:rPr>
            <w:noProof/>
            <w:webHidden/>
          </w:rPr>
          <w:instrText xml:space="preserve"> PAGEREF _Toc500589155 \h </w:instrText>
        </w:r>
        <w:r>
          <w:rPr>
            <w:noProof/>
            <w:webHidden/>
          </w:rPr>
        </w:r>
        <w:r>
          <w:rPr>
            <w:noProof/>
            <w:webHidden/>
          </w:rPr>
          <w:fldChar w:fldCharType="separate"/>
        </w:r>
        <w:r>
          <w:rPr>
            <w:noProof/>
            <w:webHidden/>
          </w:rPr>
          <w:t>44</w:t>
        </w:r>
        <w:r>
          <w:rPr>
            <w:noProof/>
            <w:webHidden/>
          </w:rPr>
          <w:fldChar w:fldCharType="end"/>
        </w:r>
      </w:hyperlink>
    </w:p>
    <w:p w14:paraId="4F9FCF4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6" w:history="1">
        <w:r w:rsidRPr="008046FF">
          <w:rPr>
            <w:rStyle w:val="Hyperlink"/>
            <w:rFonts w:cs="Arial"/>
            <w:noProof/>
          </w:rPr>
          <w:t>Tabelle 45 Testfall - Verkauf bewerten</w:t>
        </w:r>
        <w:r>
          <w:rPr>
            <w:noProof/>
            <w:webHidden/>
          </w:rPr>
          <w:tab/>
        </w:r>
        <w:r>
          <w:rPr>
            <w:noProof/>
            <w:webHidden/>
          </w:rPr>
          <w:fldChar w:fldCharType="begin"/>
        </w:r>
        <w:r>
          <w:rPr>
            <w:noProof/>
            <w:webHidden/>
          </w:rPr>
          <w:instrText xml:space="preserve"> PAGEREF _Toc500589156 \h </w:instrText>
        </w:r>
        <w:r>
          <w:rPr>
            <w:noProof/>
            <w:webHidden/>
          </w:rPr>
        </w:r>
        <w:r>
          <w:rPr>
            <w:noProof/>
            <w:webHidden/>
          </w:rPr>
          <w:fldChar w:fldCharType="separate"/>
        </w:r>
        <w:r>
          <w:rPr>
            <w:noProof/>
            <w:webHidden/>
          </w:rPr>
          <w:t>44</w:t>
        </w:r>
        <w:r>
          <w:rPr>
            <w:noProof/>
            <w:webHidden/>
          </w:rPr>
          <w:fldChar w:fldCharType="end"/>
        </w:r>
      </w:hyperlink>
    </w:p>
    <w:p w14:paraId="40E0291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7" w:history="1">
        <w:r w:rsidRPr="008046FF">
          <w:rPr>
            <w:rStyle w:val="Hyperlink"/>
            <w:rFonts w:cs="Arial"/>
            <w:noProof/>
          </w:rPr>
          <w:t>Tabelle 46 Testfall - Angebot löschen</w:t>
        </w:r>
        <w:r>
          <w:rPr>
            <w:noProof/>
            <w:webHidden/>
          </w:rPr>
          <w:tab/>
        </w:r>
        <w:r>
          <w:rPr>
            <w:noProof/>
            <w:webHidden/>
          </w:rPr>
          <w:fldChar w:fldCharType="begin"/>
        </w:r>
        <w:r>
          <w:rPr>
            <w:noProof/>
            <w:webHidden/>
          </w:rPr>
          <w:instrText xml:space="preserve"> PAGEREF _Toc500589157 \h </w:instrText>
        </w:r>
        <w:r>
          <w:rPr>
            <w:noProof/>
            <w:webHidden/>
          </w:rPr>
        </w:r>
        <w:r>
          <w:rPr>
            <w:noProof/>
            <w:webHidden/>
          </w:rPr>
          <w:fldChar w:fldCharType="separate"/>
        </w:r>
        <w:r>
          <w:rPr>
            <w:noProof/>
            <w:webHidden/>
          </w:rPr>
          <w:t>44</w:t>
        </w:r>
        <w:r>
          <w:rPr>
            <w:noProof/>
            <w:webHidden/>
          </w:rPr>
          <w:fldChar w:fldCharType="end"/>
        </w:r>
      </w:hyperlink>
    </w:p>
    <w:p w14:paraId="729638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8" w:history="1">
        <w:r w:rsidRPr="008046FF">
          <w:rPr>
            <w:rStyle w:val="Hyperlink"/>
            <w:rFonts w:cs="Arial"/>
            <w:noProof/>
          </w:rPr>
          <w:t>Tabelle 47 Testfall - Kategorie hinzufügen</w:t>
        </w:r>
        <w:r>
          <w:rPr>
            <w:noProof/>
            <w:webHidden/>
          </w:rPr>
          <w:tab/>
        </w:r>
        <w:r>
          <w:rPr>
            <w:noProof/>
            <w:webHidden/>
          </w:rPr>
          <w:fldChar w:fldCharType="begin"/>
        </w:r>
        <w:r>
          <w:rPr>
            <w:noProof/>
            <w:webHidden/>
          </w:rPr>
          <w:instrText xml:space="preserve"> PAGEREF _Toc500589158 \h </w:instrText>
        </w:r>
        <w:r>
          <w:rPr>
            <w:noProof/>
            <w:webHidden/>
          </w:rPr>
        </w:r>
        <w:r>
          <w:rPr>
            <w:noProof/>
            <w:webHidden/>
          </w:rPr>
          <w:fldChar w:fldCharType="separate"/>
        </w:r>
        <w:r>
          <w:rPr>
            <w:noProof/>
            <w:webHidden/>
          </w:rPr>
          <w:t>44</w:t>
        </w:r>
        <w:r>
          <w:rPr>
            <w:noProof/>
            <w:webHidden/>
          </w:rPr>
          <w:fldChar w:fldCharType="end"/>
        </w:r>
      </w:hyperlink>
    </w:p>
    <w:p w14:paraId="0804F64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9" w:history="1">
        <w:r w:rsidRPr="008046FF">
          <w:rPr>
            <w:rStyle w:val="Hyperlink"/>
            <w:rFonts w:cs="Arial"/>
            <w:noProof/>
          </w:rPr>
          <w:t>Tabelle 48 Testfall - Kategorie ändern</w:t>
        </w:r>
        <w:r>
          <w:rPr>
            <w:noProof/>
            <w:webHidden/>
          </w:rPr>
          <w:tab/>
        </w:r>
        <w:r>
          <w:rPr>
            <w:noProof/>
            <w:webHidden/>
          </w:rPr>
          <w:fldChar w:fldCharType="begin"/>
        </w:r>
        <w:r>
          <w:rPr>
            <w:noProof/>
            <w:webHidden/>
          </w:rPr>
          <w:instrText xml:space="preserve"> PAGEREF _Toc500589159 \h </w:instrText>
        </w:r>
        <w:r>
          <w:rPr>
            <w:noProof/>
            <w:webHidden/>
          </w:rPr>
        </w:r>
        <w:r>
          <w:rPr>
            <w:noProof/>
            <w:webHidden/>
          </w:rPr>
          <w:fldChar w:fldCharType="separate"/>
        </w:r>
        <w:r>
          <w:rPr>
            <w:noProof/>
            <w:webHidden/>
          </w:rPr>
          <w:t>45</w:t>
        </w:r>
        <w:r>
          <w:rPr>
            <w:noProof/>
            <w:webHidden/>
          </w:rPr>
          <w:fldChar w:fldCharType="end"/>
        </w:r>
      </w:hyperlink>
    </w:p>
    <w:p w14:paraId="416804E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0" w:history="1">
        <w:r w:rsidRPr="008046FF">
          <w:rPr>
            <w:rStyle w:val="Hyperlink"/>
            <w:rFonts w:cs="Arial"/>
            <w:noProof/>
          </w:rPr>
          <w:t>Tabelle 49 Testfall - Kategorie löschen</w:t>
        </w:r>
        <w:r>
          <w:rPr>
            <w:noProof/>
            <w:webHidden/>
          </w:rPr>
          <w:tab/>
        </w:r>
        <w:r>
          <w:rPr>
            <w:noProof/>
            <w:webHidden/>
          </w:rPr>
          <w:fldChar w:fldCharType="begin"/>
        </w:r>
        <w:r>
          <w:rPr>
            <w:noProof/>
            <w:webHidden/>
          </w:rPr>
          <w:instrText xml:space="preserve"> PAGEREF _Toc500589160 \h </w:instrText>
        </w:r>
        <w:r>
          <w:rPr>
            <w:noProof/>
            <w:webHidden/>
          </w:rPr>
        </w:r>
        <w:r>
          <w:rPr>
            <w:noProof/>
            <w:webHidden/>
          </w:rPr>
          <w:fldChar w:fldCharType="separate"/>
        </w:r>
        <w:r>
          <w:rPr>
            <w:noProof/>
            <w:webHidden/>
          </w:rPr>
          <w:t>45</w:t>
        </w:r>
        <w:r>
          <w:rPr>
            <w:noProof/>
            <w:webHidden/>
          </w:rPr>
          <w:fldChar w:fldCharType="end"/>
        </w:r>
      </w:hyperlink>
    </w:p>
    <w:p w14:paraId="4E905A2C"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1" w:history="1">
        <w:r w:rsidRPr="008046FF">
          <w:rPr>
            <w:rStyle w:val="Hyperlink"/>
            <w:rFonts w:cs="Arial"/>
            <w:noProof/>
          </w:rPr>
          <w:t>Tabelle 50 Testfall - Zustand hinzufügen</w:t>
        </w:r>
        <w:r>
          <w:rPr>
            <w:noProof/>
            <w:webHidden/>
          </w:rPr>
          <w:tab/>
        </w:r>
        <w:r>
          <w:rPr>
            <w:noProof/>
            <w:webHidden/>
          </w:rPr>
          <w:fldChar w:fldCharType="begin"/>
        </w:r>
        <w:r>
          <w:rPr>
            <w:noProof/>
            <w:webHidden/>
          </w:rPr>
          <w:instrText xml:space="preserve"> PAGEREF _Toc500589161 \h </w:instrText>
        </w:r>
        <w:r>
          <w:rPr>
            <w:noProof/>
            <w:webHidden/>
          </w:rPr>
        </w:r>
        <w:r>
          <w:rPr>
            <w:noProof/>
            <w:webHidden/>
          </w:rPr>
          <w:fldChar w:fldCharType="separate"/>
        </w:r>
        <w:r>
          <w:rPr>
            <w:noProof/>
            <w:webHidden/>
          </w:rPr>
          <w:t>45</w:t>
        </w:r>
        <w:r>
          <w:rPr>
            <w:noProof/>
            <w:webHidden/>
          </w:rPr>
          <w:fldChar w:fldCharType="end"/>
        </w:r>
      </w:hyperlink>
    </w:p>
    <w:p w14:paraId="12E01E6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2" w:history="1">
        <w:r w:rsidRPr="008046FF">
          <w:rPr>
            <w:rStyle w:val="Hyperlink"/>
            <w:rFonts w:cs="Arial"/>
            <w:noProof/>
          </w:rPr>
          <w:t>Tabelle 51 Testfall - Zustand ändern</w:t>
        </w:r>
        <w:r>
          <w:rPr>
            <w:noProof/>
            <w:webHidden/>
          </w:rPr>
          <w:tab/>
        </w:r>
        <w:r>
          <w:rPr>
            <w:noProof/>
            <w:webHidden/>
          </w:rPr>
          <w:fldChar w:fldCharType="begin"/>
        </w:r>
        <w:r>
          <w:rPr>
            <w:noProof/>
            <w:webHidden/>
          </w:rPr>
          <w:instrText xml:space="preserve"> PAGEREF _Toc500589162 \h </w:instrText>
        </w:r>
        <w:r>
          <w:rPr>
            <w:noProof/>
            <w:webHidden/>
          </w:rPr>
        </w:r>
        <w:r>
          <w:rPr>
            <w:noProof/>
            <w:webHidden/>
          </w:rPr>
          <w:fldChar w:fldCharType="separate"/>
        </w:r>
        <w:r>
          <w:rPr>
            <w:noProof/>
            <w:webHidden/>
          </w:rPr>
          <w:t>46</w:t>
        </w:r>
        <w:r>
          <w:rPr>
            <w:noProof/>
            <w:webHidden/>
          </w:rPr>
          <w:fldChar w:fldCharType="end"/>
        </w:r>
      </w:hyperlink>
    </w:p>
    <w:p w14:paraId="3AFC30A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3" w:history="1">
        <w:r w:rsidRPr="008046FF">
          <w:rPr>
            <w:rStyle w:val="Hyperlink"/>
            <w:rFonts w:cs="Arial"/>
            <w:noProof/>
          </w:rPr>
          <w:t>Tabelle 52 Testfall - Zustand löschen</w:t>
        </w:r>
        <w:r>
          <w:rPr>
            <w:noProof/>
            <w:webHidden/>
          </w:rPr>
          <w:tab/>
        </w:r>
        <w:r>
          <w:rPr>
            <w:noProof/>
            <w:webHidden/>
          </w:rPr>
          <w:fldChar w:fldCharType="begin"/>
        </w:r>
        <w:r>
          <w:rPr>
            <w:noProof/>
            <w:webHidden/>
          </w:rPr>
          <w:instrText xml:space="preserve"> PAGEREF _Toc500589163 \h </w:instrText>
        </w:r>
        <w:r>
          <w:rPr>
            <w:noProof/>
            <w:webHidden/>
          </w:rPr>
        </w:r>
        <w:r>
          <w:rPr>
            <w:noProof/>
            <w:webHidden/>
          </w:rPr>
          <w:fldChar w:fldCharType="separate"/>
        </w:r>
        <w:r>
          <w:rPr>
            <w:noProof/>
            <w:webHidden/>
          </w:rPr>
          <w:t>46</w:t>
        </w:r>
        <w:r>
          <w:rPr>
            <w:noProof/>
            <w:webHidden/>
          </w:rPr>
          <w:fldChar w:fldCharType="end"/>
        </w:r>
      </w:hyperlink>
    </w:p>
    <w:p w14:paraId="77E2AC6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4" w:history="1">
        <w:r w:rsidRPr="008046FF">
          <w:rPr>
            <w:rStyle w:val="Hyperlink"/>
            <w:rFonts w:cs="Arial"/>
            <w:noProof/>
          </w:rPr>
          <w:t>Tabelle 53 Testfall - Abmelden</w:t>
        </w:r>
        <w:r>
          <w:rPr>
            <w:noProof/>
            <w:webHidden/>
          </w:rPr>
          <w:tab/>
        </w:r>
        <w:r>
          <w:rPr>
            <w:noProof/>
            <w:webHidden/>
          </w:rPr>
          <w:fldChar w:fldCharType="begin"/>
        </w:r>
        <w:r>
          <w:rPr>
            <w:noProof/>
            <w:webHidden/>
          </w:rPr>
          <w:instrText xml:space="preserve"> PAGEREF _Toc500589164 \h </w:instrText>
        </w:r>
        <w:r>
          <w:rPr>
            <w:noProof/>
            <w:webHidden/>
          </w:rPr>
        </w:r>
        <w:r>
          <w:rPr>
            <w:noProof/>
            <w:webHidden/>
          </w:rPr>
          <w:fldChar w:fldCharType="separate"/>
        </w:r>
        <w:r>
          <w:rPr>
            <w:noProof/>
            <w:webHidden/>
          </w:rPr>
          <w:t>46</w:t>
        </w:r>
        <w:r>
          <w:rPr>
            <w:noProof/>
            <w:webHidden/>
          </w:rPr>
          <w:fldChar w:fldCharType="end"/>
        </w:r>
      </w:hyperlink>
    </w:p>
    <w:p w14:paraId="4DFD381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5" w:history="1">
        <w:r w:rsidRPr="008046FF">
          <w:rPr>
            <w:rStyle w:val="Hyperlink"/>
            <w:noProof/>
          </w:rPr>
          <w:t>Tabelle 54 Testergebnis T-001</w:t>
        </w:r>
        <w:r>
          <w:rPr>
            <w:noProof/>
            <w:webHidden/>
          </w:rPr>
          <w:tab/>
        </w:r>
        <w:r>
          <w:rPr>
            <w:noProof/>
            <w:webHidden/>
          </w:rPr>
          <w:fldChar w:fldCharType="begin"/>
        </w:r>
        <w:r>
          <w:rPr>
            <w:noProof/>
            <w:webHidden/>
          </w:rPr>
          <w:instrText xml:space="preserve"> PAGEREF _Toc500589165 \h </w:instrText>
        </w:r>
        <w:r>
          <w:rPr>
            <w:noProof/>
            <w:webHidden/>
          </w:rPr>
        </w:r>
        <w:r>
          <w:rPr>
            <w:noProof/>
            <w:webHidden/>
          </w:rPr>
          <w:fldChar w:fldCharType="separate"/>
        </w:r>
        <w:r>
          <w:rPr>
            <w:noProof/>
            <w:webHidden/>
          </w:rPr>
          <w:t>47</w:t>
        </w:r>
        <w:r>
          <w:rPr>
            <w:noProof/>
            <w:webHidden/>
          </w:rPr>
          <w:fldChar w:fldCharType="end"/>
        </w:r>
      </w:hyperlink>
    </w:p>
    <w:p w14:paraId="77484DE3" w14:textId="77777777" w:rsidR="00F0395A" w:rsidRPr="00974BA4" w:rsidRDefault="00017261" w:rsidP="00CD6CCD">
      <w:pPr>
        <w:rPr>
          <w:lang w:val="en-US"/>
        </w:rPr>
      </w:pPr>
      <w:r>
        <w:rPr>
          <w:lang w:val="en-US"/>
        </w:rPr>
        <w:fldChar w:fldCharType="end"/>
      </w:r>
    </w:p>
    <w:p w14:paraId="0A3130A3" w14:textId="77777777" w:rsidR="00212050" w:rsidRPr="00974BA4" w:rsidRDefault="00212050" w:rsidP="00CD6CCD">
      <w:pPr>
        <w:rPr>
          <w:lang w:val="en-US"/>
        </w:rPr>
      </w:pPr>
    </w:p>
    <w:p w14:paraId="33B1E072" w14:textId="77777777" w:rsidR="00BC4F0B" w:rsidRDefault="00BC4F0B">
      <w:pPr>
        <w:rPr>
          <w:b/>
          <w:sz w:val="24"/>
        </w:rPr>
      </w:pPr>
      <w:bookmarkStart w:id="0" w:name="_Toc500268425"/>
      <w:r>
        <w:br w:type="page"/>
      </w:r>
    </w:p>
    <w:p w14:paraId="104BE4C5" w14:textId="51909BB2" w:rsidR="00212050" w:rsidRDefault="00212050" w:rsidP="00212050">
      <w:pPr>
        <w:pStyle w:val="Heading1"/>
      </w:pPr>
      <w:bookmarkStart w:id="1" w:name="_Toc500589075"/>
      <w:r>
        <w:lastRenderedPageBreak/>
        <w:t xml:space="preserve">1 </w:t>
      </w:r>
      <w:bookmarkEnd w:id="0"/>
      <w:r w:rsidR="00A0536A">
        <w:t>Ziel</w:t>
      </w:r>
      <w:bookmarkEnd w:id="1"/>
    </w:p>
    <w:p w14:paraId="4A940B05" w14:textId="77777777" w:rsidR="00212050" w:rsidRPr="00A33167" w:rsidRDefault="00212050" w:rsidP="00212050"/>
    <w:p w14:paraId="2C779429" w14:textId="77777777" w:rsidR="00212050" w:rsidRDefault="00212050" w:rsidP="007E2F4C">
      <w:pPr>
        <w:pStyle w:val="ListParagraph"/>
        <w:numPr>
          <w:ilvl w:val="1"/>
          <w:numId w:val="10"/>
        </w:numPr>
      </w:pPr>
      <w:r>
        <w:t xml:space="preserve">Fokus </w:t>
      </w:r>
    </w:p>
    <w:p w14:paraId="13AE71CD" w14:textId="77777777" w:rsidR="00212050" w:rsidRDefault="00212050" w:rsidP="00CD6CCD"/>
    <w:p w14:paraId="78FA0204" w14:textId="77777777" w:rsidR="00212050" w:rsidRPr="00212050" w:rsidRDefault="00212050" w:rsidP="00212050">
      <w:pPr>
        <w:rPr>
          <w:rFonts w:cs="Arial"/>
        </w:rPr>
      </w:pPr>
      <w:r w:rsidRPr="00212050">
        <w:rPr>
          <w:rFonts w:cs="Arial"/>
        </w:rPr>
        <w:t>Die Semesterarbeit besteht darin, einen vordefinierten Webshop zu erweitern. Dabei werden Schwerpunkte gesetzt, implementiert und dokumentiert.</w:t>
      </w:r>
    </w:p>
    <w:p w14:paraId="2A2C3A68" w14:textId="77777777" w:rsidR="00212050" w:rsidRPr="00212050" w:rsidRDefault="00212050" w:rsidP="00212050">
      <w:pPr>
        <w:rPr>
          <w:rFonts w:cs="Arial"/>
        </w:rPr>
      </w:pPr>
      <w:r w:rsidRPr="00212050">
        <w:rPr>
          <w:rFonts w:cs="Arial"/>
        </w:rPr>
        <w:t>Ich habe den Webshop um folgende Funktionen erweitert:</w:t>
      </w:r>
    </w:p>
    <w:p w14:paraId="7DC9716F" w14:textId="77777777" w:rsidR="00212050" w:rsidRPr="00212050" w:rsidRDefault="00212050" w:rsidP="007E2F4C">
      <w:pPr>
        <w:pStyle w:val="ListParagraph"/>
        <w:numPr>
          <w:ilvl w:val="0"/>
          <w:numId w:val="11"/>
        </w:numPr>
        <w:rPr>
          <w:rFonts w:ascii="Arial" w:hAnsi="Arial" w:cs="Arial"/>
          <w:sz w:val="20"/>
          <w:szCs w:val="20"/>
          <w:lang w:val="fr-CH"/>
        </w:rPr>
      </w:pPr>
      <w:r w:rsidRPr="00212050">
        <w:rPr>
          <w:rFonts w:ascii="Arial" w:hAnsi="Arial" w:cs="Arial"/>
          <w:sz w:val="20"/>
          <w:szCs w:val="20"/>
          <w:lang w:val="fr-CH"/>
        </w:rPr>
        <w:t>Implementation des Login/Logout mit Rollen (User, Administrator)</w:t>
      </w:r>
    </w:p>
    <w:p w14:paraId="34119E5E" w14:textId="77777777" w:rsidR="00212050" w:rsidRPr="00212050" w:rsidRDefault="00212050" w:rsidP="007E2F4C">
      <w:pPr>
        <w:pStyle w:val="ListParagraph"/>
        <w:numPr>
          <w:ilvl w:val="0"/>
          <w:numId w:val="11"/>
        </w:numPr>
        <w:rPr>
          <w:rFonts w:ascii="Arial" w:hAnsi="Arial" w:cs="Arial"/>
          <w:sz w:val="20"/>
          <w:szCs w:val="20"/>
        </w:rPr>
      </w:pPr>
      <w:r w:rsidRPr="00212050">
        <w:rPr>
          <w:rFonts w:ascii="Arial" w:hAnsi="Arial" w:cs="Arial"/>
          <w:sz w:val="20"/>
          <w:szCs w:val="20"/>
        </w:rPr>
        <w:t>Das Objekt Benutzer wurde um die Attribute Adresse erweitert (Registrierung)</w:t>
      </w:r>
    </w:p>
    <w:p w14:paraId="22F55D7B" w14:textId="77777777" w:rsidR="00212050" w:rsidRPr="00212050" w:rsidRDefault="00212050" w:rsidP="007E2F4C">
      <w:pPr>
        <w:pStyle w:val="ListParagraph"/>
        <w:numPr>
          <w:ilvl w:val="0"/>
          <w:numId w:val="11"/>
        </w:numPr>
        <w:rPr>
          <w:rFonts w:ascii="Arial" w:hAnsi="Arial" w:cs="Arial"/>
          <w:sz w:val="20"/>
          <w:szCs w:val="20"/>
        </w:rPr>
      </w:pPr>
      <w:r w:rsidRPr="00212050">
        <w:rPr>
          <w:rFonts w:ascii="Arial" w:hAnsi="Arial" w:cs="Arial"/>
          <w:sz w:val="20"/>
          <w:szCs w:val="20"/>
        </w:rPr>
        <w:t>Der Benutzer kann seine Registrierungs-Daten ansehen und ändern</w:t>
      </w:r>
    </w:p>
    <w:p w14:paraId="3A100FA6" w14:textId="77777777" w:rsidR="00212050" w:rsidRPr="00212050" w:rsidRDefault="00212050" w:rsidP="007E2F4C">
      <w:pPr>
        <w:pStyle w:val="ListParagraph"/>
        <w:numPr>
          <w:ilvl w:val="0"/>
          <w:numId w:val="11"/>
        </w:numPr>
        <w:rPr>
          <w:rFonts w:ascii="Arial" w:hAnsi="Arial" w:cs="Arial"/>
          <w:sz w:val="20"/>
          <w:szCs w:val="20"/>
        </w:rPr>
      </w:pPr>
      <w:r w:rsidRPr="00212050">
        <w:rPr>
          <w:rFonts w:ascii="Arial" w:hAnsi="Arial" w:cs="Arial"/>
          <w:sz w:val="20"/>
          <w:szCs w:val="20"/>
        </w:rPr>
        <w:t>Der Benutzer kann seine Angebote und seine Einkäufe ansehen</w:t>
      </w:r>
    </w:p>
    <w:p w14:paraId="15353696" w14:textId="7A7814C1" w:rsidR="00212050" w:rsidRPr="00212050" w:rsidRDefault="00212050" w:rsidP="007E2F4C">
      <w:pPr>
        <w:pStyle w:val="ListParagraph"/>
        <w:numPr>
          <w:ilvl w:val="0"/>
          <w:numId w:val="11"/>
        </w:numPr>
        <w:rPr>
          <w:rFonts w:ascii="Arial" w:hAnsi="Arial" w:cs="Arial"/>
          <w:sz w:val="20"/>
          <w:szCs w:val="20"/>
        </w:rPr>
      </w:pPr>
      <w:r w:rsidRPr="00212050">
        <w:rPr>
          <w:rFonts w:ascii="Arial" w:hAnsi="Arial" w:cs="Arial"/>
          <w:sz w:val="20"/>
          <w:szCs w:val="20"/>
        </w:rPr>
        <w:t xml:space="preserve">Der Benutzer kann Änderungen an seinen Angeboten vornehmen, solange diese nicht </w:t>
      </w:r>
      <w:r w:rsidR="003B71AE">
        <w:rPr>
          <w:rFonts w:ascii="Arial" w:hAnsi="Arial" w:cs="Arial"/>
          <w:sz w:val="20"/>
          <w:szCs w:val="20"/>
        </w:rPr>
        <w:t>ver</w:t>
      </w:r>
      <w:r w:rsidRPr="00212050">
        <w:rPr>
          <w:rFonts w:ascii="Arial" w:hAnsi="Arial" w:cs="Arial"/>
          <w:sz w:val="20"/>
          <w:szCs w:val="20"/>
        </w:rPr>
        <w:t>kauft sind</w:t>
      </w:r>
    </w:p>
    <w:p w14:paraId="357BE5D2" w14:textId="77777777" w:rsidR="00212050" w:rsidRPr="00212050" w:rsidRDefault="00212050" w:rsidP="007E2F4C">
      <w:pPr>
        <w:pStyle w:val="ListParagraph"/>
        <w:numPr>
          <w:ilvl w:val="0"/>
          <w:numId w:val="11"/>
        </w:numPr>
        <w:rPr>
          <w:rFonts w:ascii="Arial" w:hAnsi="Arial" w:cs="Arial"/>
          <w:sz w:val="20"/>
          <w:szCs w:val="20"/>
        </w:rPr>
      </w:pPr>
      <w:r w:rsidRPr="00212050">
        <w:rPr>
          <w:rFonts w:ascii="Arial" w:hAnsi="Arial" w:cs="Arial"/>
          <w:sz w:val="20"/>
          <w:szCs w:val="20"/>
        </w:rPr>
        <w:t>Der Benutzer kann seine Einkäufe und Verkäufe bewerten</w:t>
      </w:r>
    </w:p>
    <w:p w14:paraId="5203DA88" w14:textId="77777777" w:rsidR="00844ADE" w:rsidRDefault="00212050" w:rsidP="007E2F4C">
      <w:pPr>
        <w:pStyle w:val="ListParagraph"/>
        <w:numPr>
          <w:ilvl w:val="0"/>
          <w:numId w:val="11"/>
        </w:numPr>
        <w:rPr>
          <w:rFonts w:ascii="Arial" w:hAnsi="Arial" w:cs="Arial"/>
          <w:sz w:val="20"/>
          <w:szCs w:val="20"/>
        </w:rPr>
      </w:pPr>
      <w:r w:rsidRPr="00212050">
        <w:rPr>
          <w:rFonts w:ascii="Arial" w:hAnsi="Arial" w:cs="Arial"/>
          <w:sz w:val="20"/>
          <w:szCs w:val="20"/>
        </w:rPr>
        <w:t>Das Item-Objekt (Angebot) wurde durch die Attribute Kategorie und Zustand erweitert</w:t>
      </w:r>
    </w:p>
    <w:p w14:paraId="26507A4D" w14:textId="2783439E" w:rsidR="00212050" w:rsidRPr="00844ADE" w:rsidRDefault="00844ADE" w:rsidP="007E2F4C">
      <w:pPr>
        <w:pStyle w:val="ListParagraph"/>
        <w:numPr>
          <w:ilvl w:val="0"/>
          <w:numId w:val="11"/>
        </w:numPr>
        <w:rPr>
          <w:rFonts w:ascii="Arial" w:hAnsi="Arial" w:cs="Arial"/>
          <w:sz w:val="20"/>
          <w:szCs w:val="20"/>
        </w:rPr>
      </w:pPr>
      <w:r>
        <w:rPr>
          <w:rFonts w:ascii="Arial" w:hAnsi="Arial" w:cs="Arial"/>
          <w:sz w:val="20"/>
          <w:szCs w:val="20"/>
        </w:rPr>
        <w:t>Ein Benutzer mit der Rolle A</w:t>
      </w:r>
      <w:r w:rsidR="00212050" w:rsidRPr="00844ADE">
        <w:rPr>
          <w:rFonts w:cs="Arial"/>
        </w:rPr>
        <w:t>dministrator kann Kategorien und Zustands-Optionen verwalten</w:t>
      </w:r>
      <w:r w:rsidR="00F94BCB" w:rsidRPr="00844ADE">
        <w:rPr>
          <w:rFonts w:cs="Arial"/>
        </w:rPr>
        <w:t>.</w:t>
      </w:r>
    </w:p>
    <w:p w14:paraId="6E26BC86" w14:textId="77777777" w:rsidR="003B5039" w:rsidRDefault="003B5039" w:rsidP="00212050">
      <w:pPr>
        <w:rPr>
          <w:rFonts w:cs="Arial"/>
        </w:rPr>
      </w:pPr>
    </w:p>
    <w:p w14:paraId="4E5484A8" w14:textId="77777777" w:rsidR="003B5039" w:rsidRDefault="003B5039" w:rsidP="007E2F4C">
      <w:pPr>
        <w:pStyle w:val="ListParagraph"/>
        <w:numPr>
          <w:ilvl w:val="1"/>
          <w:numId w:val="10"/>
        </w:numPr>
      </w:pPr>
      <w:r>
        <w:t>Schwerpunkte</w:t>
      </w:r>
    </w:p>
    <w:p w14:paraId="1B720956" w14:textId="77777777" w:rsidR="003B5039" w:rsidRDefault="003B5039" w:rsidP="003B5039">
      <w:pPr>
        <w:pStyle w:val="ListParagraph"/>
        <w:ind w:left="360"/>
      </w:pPr>
    </w:p>
    <w:p w14:paraId="10D4E8FE" w14:textId="18BA797D" w:rsidR="00BC001F" w:rsidRDefault="003B5039" w:rsidP="00BC001F">
      <w:r>
        <w:t>Der Schwerpunkt der JEE-Applikation liegt in der Umsetzung mit JSF (JavaServerFaces). Zusätzlich wurde das Login/Logout sowie die Zugangsberechtigung mit Spring-Security umgesetzt. Ein weiteres Thema, mit welchem ich mich befasst habe, ist die AJAX-Technologie.</w:t>
      </w:r>
    </w:p>
    <w:p w14:paraId="44D37B0A" w14:textId="0024052E" w:rsidR="003B71AE" w:rsidRPr="00BC001F" w:rsidRDefault="003B71AE" w:rsidP="00BC001F">
      <w:r>
        <w:t>In Kapitel Implementierung werde ich Näher auf diese Themen eingehen.</w:t>
      </w:r>
    </w:p>
    <w:p w14:paraId="21BAD118" w14:textId="4E18F84F" w:rsidR="003B5039" w:rsidRPr="00BC001F" w:rsidRDefault="003B5039" w:rsidP="007E2F4C">
      <w:pPr>
        <w:pStyle w:val="ListParagraph"/>
        <w:numPr>
          <w:ilvl w:val="0"/>
          <w:numId w:val="15"/>
        </w:numPr>
      </w:pPr>
      <w:r w:rsidRPr="00BC001F">
        <w:br w:type="page"/>
      </w:r>
    </w:p>
    <w:p w14:paraId="16F4417A" w14:textId="77777777" w:rsidR="003B5039" w:rsidRDefault="003B5039" w:rsidP="008578FB">
      <w:pPr>
        <w:pStyle w:val="Heading1"/>
      </w:pPr>
      <w:bookmarkStart w:id="2" w:name="_Toc500268426"/>
      <w:bookmarkStart w:id="3" w:name="_Toc500589076"/>
      <w:r>
        <w:lastRenderedPageBreak/>
        <w:t>2 Analyse</w:t>
      </w:r>
      <w:bookmarkEnd w:id="2"/>
      <w:bookmarkEnd w:id="3"/>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4" w:name="_Toc500268527"/>
      <w:bookmarkStart w:id="5" w:name="_Toc500268535"/>
      <w:bookmarkStart w:id="6" w:name="_Toc500589088"/>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AB1E3E">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4"/>
      <w:bookmarkEnd w:id="5"/>
      <w:bookmarkEnd w:id="6"/>
    </w:p>
    <w:p w14:paraId="3E4807FC" w14:textId="77777777" w:rsidR="003B5039" w:rsidRDefault="003B5039" w:rsidP="003B5039">
      <w:r>
        <w:lastRenderedPageBreak/>
        <w:t xml:space="preserve">4.1 Anwendungsfälle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31BDF035" w14:textId="77777777" w:rsidR="005A3B60" w:rsidRDefault="005A3B60" w:rsidP="003B5039"/>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5050DB">
        <w:tc>
          <w:tcPr>
            <w:tcW w:w="2830"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6232"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5050DB">
        <w:tc>
          <w:tcPr>
            <w:tcW w:w="2830"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5050DB">
        <w:tc>
          <w:tcPr>
            <w:tcW w:w="2830"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5050DB">
        <w:tc>
          <w:tcPr>
            <w:tcW w:w="2830"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5050DB">
        <w:tc>
          <w:tcPr>
            <w:tcW w:w="2830"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5050DB">
        <w:tc>
          <w:tcPr>
            <w:tcW w:w="2830"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0A560580" w14:textId="77777777" w:rsidR="003B5039" w:rsidRPr="005050DB" w:rsidRDefault="003B5039" w:rsidP="000C6297">
            <w:pPr>
              <w:rPr>
                <w:rFonts w:ascii="Arial" w:hAnsi="Arial" w:cs="Arial"/>
                <w:sz w:val="20"/>
                <w:szCs w:val="20"/>
              </w:rPr>
            </w:pPr>
            <w:r w:rsidRPr="005050DB">
              <w:rPr>
                <w:rFonts w:ascii="Arial" w:hAnsi="Arial" w:cs="Arial"/>
                <w:sz w:val="20"/>
                <w:szCs w:val="20"/>
              </w:rPr>
              <w:t>Vorname, Nachname, Strasse, PLZ, Ort, Land, eMail-Adresse, Passwort</w:t>
            </w:r>
          </w:p>
        </w:tc>
      </w:tr>
      <w:tr w:rsidR="003B5039" w:rsidRPr="005050DB" w14:paraId="39FF53D1" w14:textId="77777777" w:rsidTr="005050DB">
        <w:tc>
          <w:tcPr>
            <w:tcW w:w="2830"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EDC245" w14:textId="1222C026" w:rsidR="003B5039" w:rsidRPr="005050DB" w:rsidRDefault="003B5039" w:rsidP="007E2F4C">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7E2F4C">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5050DB">
        <w:tc>
          <w:tcPr>
            <w:tcW w:w="2830"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5050DB">
        <w:tc>
          <w:tcPr>
            <w:tcW w:w="2830"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7551DB6" w14:textId="77777777" w:rsidR="003B5039" w:rsidRPr="005050DB" w:rsidRDefault="003B5039" w:rsidP="000C6297">
            <w:pPr>
              <w:keepNext/>
              <w:rPr>
                <w:rFonts w:ascii="Arial" w:hAnsi="Arial" w:cs="Arial"/>
                <w:sz w:val="20"/>
                <w:szCs w:val="20"/>
              </w:rPr>
            </w:pPr>
            <w:r w:rsidRPr="005050DB">
              <w:rPr>
                <w:rFonts w:ascii="Arial" w:hAnsi="Arial" w:cs="Arial"/>
                <w:sz w:val="20"/>
                <w:szCs w:val="20"/>
              </w:rPr>
              <w:t>Die eMail-Adresse und das Passwort wird für das Login benutzt</w:t>
            </w:r>
          </w:p>
        </w:tc>
      </w:tr>
    </w:tbl>
    <w:p w14:paraId="1EBD0A24" w14:textId="77777777" w:rsidR="003B5039" w:rsidRPr="00A56407" w:rsidRDefault="003B5039" w:rsidP="003B5039">
      <w:pPr>
        <w:pStyle w:val="Caption"/>
        <w:jc w:val="center"/>
        <w:rPr>
          <w:rFonts w:ascii="Arial" w:hAnsi="Arial" w:cs="Arial"/>
        </w:rPr>
      </w:pPr>
      <w:bookmarkStart w:id="7" w:name="_Toc500268536"/>
      <w:bookmarkStart w:id="8" w:name="_Toc50058911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w:t>
      </w:r>
      <w:r w:rsidRPr="00A56407">
        <w:rPr>
          <w:rFonts w:ascii="Arial" w:hAnsi="Arial" w:cs="Arial"/>
        </w:rPr>
        <w:fldChar w:fldCharType="end"/>
      </w:r>
      <w:r w:rsidRPr="00A56407">
        <w:rPr>
          <w:rFonts w:ascii="Arial" w:hAnsi="Arial" w:cs="Arial"/>
        </w:rPr>
        <w:t xml:space="preserve"> Registrieren (UseCase 1)</w:t>
      </w:r>
      <w:bookmarkEnd w:id="7"/>
      <w:bookmarkEnd w:id="8"/>
    </w:p>
    <w:p w14:paraId="553ACE69"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Loginformulars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77777777" w:rsidR="003B5039" w:rsidRPr="005050DB" w:rsidRDefault="003B5039" w:rsidP="000C6297">
            <w:pPr>
              <w:rPr>
                <w:rFonts w:ascii="Arial" w:hAnsi="Arial" w:cs="Arial"/>
                <w:sz w:val="20"/>
                <w:szCs w:val="20"/>
              </w:rPr>
            </w:pPr>
            <w:r w:rsidRPr="005050DB">
              <w:rPr>
                <w:rFonts w:ascii="Arial" w:hAnsi="Arial" w:cs="Arial"/>
                <w:sz w:val="20"/>
                <w:szCs w:val="20"/>
              </w:rPr>
              <w:t>eMail-Adresse,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537343F3" w:rsidR="003B5039" w:rsidRPr="005050DB" w:rsidRDefault="003B5039" w:rsidP="007E2F4C">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Ein Benutzer füllt das Loginformular aus</w:t>
            </w:r>
          </w:p>
          <w:p w14:paraId="1AC37871" w14:textId="5709B7FF" w:rsidR="003B5039" w:rsidRPr="005050DB" w:rsidRDefault="003B5039" w:rsidP="007E2F4C">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7E2F4C">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7E2F4C">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7E2F4C">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77777777" w:rsidR="003B5039" w:rsidRPr="005050DB" w:rsidRDefault="003B5039" w:rsidP="007E2F4C">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nicht gültig sind, wird diese dem Bentuzer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7777777" w:rsidR="003B5039" w:rsidRPr="00A56407" w:rsidRDefault="003B5039" w:rsidP="003B5039">
      <w:pPr>
        <w:pStyle w:val="Caption"/>
        <w:jc w:val="center"/>
        <w:rPr>
          <w:rFonts w:ascii="Arial" w:hAnsi="Arial" w:cs="Arial"/>
        </w:rPr>
      </w:pPr>
      <w:bookmarkStart w:id="9" w:name="_Toc500268537"/>
      <w:bookmarkStart w:id="10" w:name="_Toc50058911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w:t>
      </w:r>
      <w:r w:rsidRPr="00A56407">
        <w:rPr>
          <w:rFonts w:ascii="Arial" w:hAnsi="Arial" w:cs="Arial"/>
        </w:rPr>
        <w:fldChar w:fldCharType="end"/>
      </w:r>
      <w:r w:rsidRPr="00A56407">
        <w:rPr>
          <w:rFonts w:ascii="Arial" w:hAnsi="Arial" w:cs="Arial"/>
        </w:rPr>
        <w:t xml:space="preserve"> Anmelden (UseCase 2)</w:t>
      </w:r>
      <w:bookmarkEnd w:id="9"/>
      <w:bookmarkEnd w:id="1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5FDAA2C4" w:rsidR="003B5039" w:rsidRPr="002B0FB7" w:rsidRDefault="003B5039" w:rsidP="007E2F4C">
            <w:pPr>
              <w:pStyle w:val="ListParagraph"/>
              <w:numPr>
                <w:ilvl w:val="0"/>
                <w:numId w:val="22"/>
              </w:numPr>
              <w:spacing w:line="240" w:lineRule="auto"/>
              <w:rPr>
                <w:rFonts w:ascii="Arial" w:hAnsi="Arial" w:cs="Arial"/>
                <w:sz w:val="20"/>
                <w:szCs w:val="20"/>
              </w:rPr>
            </w:pPr>
            <w:r w:rsidRPr="002B0FB7">
              <w:rPr>
                <w:rFonts w:ascii="Arial" w:hAnsi="Arial" w:cs="Arial"/>
                <w:sz w:val="20"/>
                <w:szCs w:val="20"/>
              </w:rPr>
              <w:t>Ein angemeldeter Benutzer drückt auf Logout</w:t>
            </w:r>
          </w:p>
          <w:p w14:paraId="46C22A8A" w14:textId="77777777" w:rsidR="003B5039" w:rsidRPr="005050DB" w:rsidRDefault="003B5039" w:rsidP="007E2F4C">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7777777" w:rsidR="003B5039" w:rsidRPr="00A56407" w:rsidRDefault="003B5039" w:rsidP="003B5039">
      <w:pPr>
        <w:pStyle w:val="Caption"/>
        <w:jc w:val="center"/>
        <w:rPr>
          <w:rFonts w:ascii="Arial" w:hAnsi="Arial" w:cs="Arial"/>
        </w:rPr>
      </w:pPr>
      <w:bookmarkStart w:id="11" w:name="_Toc500268538"/>
      <w:bookmarkStart w:id="12" w:name="_Toc50058911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3</w:t>
      </w:r>
      <w:r w:rsidRPr="00A56407">
        <w:rPr>
          <w:rFonts w:ascii="Arial" w:hAnsi="Arial" w:cs="Arial"/>
        </w:rPr>
        <w:fldChar w:fldCharType="end"/>
      </w:r>
      <w:r w:rsidRPr="00A56407">
        <w:rPr>
          <w:rFonts w:ascii="Arial" w:hAnsi="Arial" w:cs="Arial"/>
        </w:rPr>
        <w:t xml:space="preserve"> Abmelden (UseCase 3)</w:t>
      </w:r>
      <w:bookmarkEnd w:id="11"/>
      <w:bookmarkEnd w:id="12"/>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7E2F4C">
            <w:pPr>
              <w:pStyle w:val="ListParagraph"/>
              <w:numPr>
                <w:ilvl w:val="0"/>
                <w:numId w:val="23"/>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77777777" w:rsidR="003B5039" w:rsidRPr="00A56407" w:rsidRDefault="003B5039" w:rsidP="003B5039">
      <w:pPr>
        <w:pStyle w:val="Caption"/>
        <w:jc w:val="center"/>
        <w:rPr>
          <w:rFonts w:ascii="Arial" w:hAnsi="Arial" w:cs="Arial"/>
        </w:rPr>
      </w:pPr>
      <w:bookmarkStart w:id="13" w:name="_Toc500268539"/>
      <w:bookmarkStart w:id="14" w:name="_Toc50058911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4</w:t>
      </w:r>
      <w:r w:rsidRPr="00A56407">
        <w:rPr>
          <w:rFonts w:ascii="Arial" w:hAnsi="Arial" w:cs="Arial"/>
        </w:rPr>
        <w:fldChar w:fldCharType="end"/>
      </w:r>
      <w:r w:rsidRPr="00A56407">
        <w:rPr>
          <w:rFonts w:ascii="Arial" w:hAnsi="Arial" w:cs="Arial"/>
        </w:rPr>
        <w:t xml:space="preserve"> Produktübersicht anschauen (UseCase 4)</w:t>
      </w:r>
      <w:bookmarkEnd w:id="13"/>
      <w:bookmarkEnd w:id="14"/>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7E2F4C">
            <w:pPr>
              <w:pStyle w:val="ListParagraph"/>
              <w:numPr>
                <w:ilvl w:val="0"/>
                <w:numId w:val="25"/>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7E2F4C">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7E2F4C">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77777777" w:rsidR="003B5039" w:rsidRPr="00A56407" w:rsidRDefault="003B5039" w:rsidP="003B5039">
      <w:pPr>
        <w:pStyle w:val="Caption"/>
        <w:jc w:val="center"/>
        <w:rPr>
          <w:rFonts w:ascii="Arial" w:hAnsi="Arial" w:cs="Arial"/>
        </w:rPr>
      </w:pPr>
      <w:bookmarkStart w:id="15" w:name="_Toc500268540"/>
      <w:bookmarkStart w:id="16" w:name="_Toc50058911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5</w:t>
      </w:r>
      <w:r w:rsidRPr="00A56407">
        <w:rPr>
          <w:rFonts w:ascii="Arial" w:hAnsi="Arial" w:cs="Arial"/>
        </w:rPr>
        <w:fldChar w:fldCharType="end"/>
      </w:r>
      <w:r w:rsidRPr="00A56407">
        <w:rPr>
          <w:rFonts w:ascii="Arial" w:hAnsi="Arial" w:cs="Arial"/>
        </w:rPr>
        <w:t xml:space="preserve"> Produkt-Detail anschauen (UseCase 5)</w:t>
      </w:r>
      <w:bookmarkEnd w:id="15"/>
      <w:bookmarkEnd w:id="16"/>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lastRenderedPageBreak/>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7E2F4C">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7E2F4C">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7E2F4C">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77777777" w:rsidR="003B5039" w:rsidRPr="00A56407" w:rsidRDefault="003B5039" w:rsidP="003B5039">
      <w:pPr>
        <w:pStyle w:val="Caption"/>
        <w:jc w:val="center"/>
        <w:rPr>
          <w:rFonts w:ascii="Arial" w:hAnsi="Arial" w:cs="Arial"/>
        </w:rPr>
      </w:pPr>
      <w:bookmarkStart w:id="17" w:name="_Toc500268541"/>
      <w:bookmarkStart w:id="18" w:name="_Toc50058911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6</w:t>
      </w:r>
      <w:r w:rsidRPr="00A56407">
        <w:rPr>
          <w:rFonts w:ascii="Arial" w:hAnsi="Arial" w:cs="Arial"/>
        </w:rPr>
        <w:fldChar w:fldCharType="end"/>
      </w:r>
      <w:r w:rsidRPr="00A56407">
        <w:rPr>
          <w:rFonts w:ascii="Arial" w:hAnsi="Arial" w:cs="Arial"/>
        </w:rPr>
        <w:t xml:space="preserve"> Verkäufer-Infos und Bewertungen anschauen (UseCase 6)</w:t>
      </w:r>
      <w:bookmarkEnd w:id="17"/>
      <w:bookmarkEnd w:id="18"/>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7E2F4C">
            <w:pPr>
              <w:pStyle w:val="ListParagraph"/>
              <w:numPr>
                <w:ilvl w:val="0"/>
                <w:numId w:val="27"/>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7E2F4C">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7E2F4C">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77777777" w:rsidR="003B5039" w:rsidRPr="00A56407" w:rsidRDefault="003B5039" w:rsidP="003B5039">
      <w:pPr>
        <w:pStyle w:val="Caption"/>
        <w:jc w:val="center"/>
        <w:rPr>
          <w:rFonts w:ascii="Arial" w:hAnsi="Arial" w:cs="Arial"/>
        </w:rPr>
      </w:pPr>
      <w:bookmarkStart w:id="19" w:name="_Toc500268542"/>
      <w:bookmarkStart w:id="20" w:name="_Toc50058911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7</w:t>
      </w:r>
      <w:r w:rsidRPr="00A56407">
        <w:rPr>
          <w:rFonts w:ascii="Arial" w:hAnsi="Arial" w:cs="Arial"/>
        </w:rPr>
        <w:fldChar w:fldCharType="end"/>
      </w:r>
      <w:r w:rsidRPr="00A56407">
        <w:rPr>
          <w:rFonts w:ascii="Arial" w:hAnsi="Arial" w:cs="Arial"/>
        </w:rPr>
        <w:t xml:space="preserve"> Produkt suchen (UseCase 7)</w:t>
      </w:r>
      <w:bookmarkEnd w:id="19"/>
      <w:bookmarkEnd w:id="20"/>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7E2F4C">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7E2F4C">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7E2F4C">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77777777" w:rsidR="003B5039" w:rsidRPr="00A56407" w:rsidRDefault="003B5039" w:rsidP="003B5039">
      <w:pPr>
        <w:pStyle w:val="Caption"/>
        <w:jc w:val="center"/>
        <w:rPr>
          <w:rFonts w:ascii="Arial" w:hAnsi="Arial" w:cs="Arial"/>
        </w:rPr>
      </w:pPr>
      <w:bookmarkStart w:id="21" w:name="_Toc500268543"/>
      <w:bookmarkStart w:id="22" w:name="_Toc50058911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8</w:t>
      </w:r>
      <w:r w:rsidRPr="00A56407">
        <w:rPr>
          <w:rFonts w:ascii="Arial" w:hAnsi="Arial" w:cs="Arial"/>
        </w:rPr>
        <w:fldChar w:fldCharType="end"/>
      </w:r>
      <w:r w:rsidRPr="00A56407">
        <w:rPr>
          <w:rFonts w:ascii="Arial" w:hAnsi="Arial" w:cs="Arial"/>
        </w:rPr>
        <w:t xml:space="preserve"> Produkt kaufen (UseCase 8)</w:t>
      </w:r>
      <w:bookmarkEnd w:id="21"/>
      <w:bookmarkEnd w:id="22"/>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77777777" w:rsidR="003B5039" w:rsidRPr="00145563" w:rsidRDefault="003B5039" w:rsidP="000C6297">
            <w:pPr>
              <w:rPr>
                <w:rFonts w:ascii="Arial" w:hAnsi="Arial" w:cs="Arial"/>
                <w:sz w:val="20"/>
                <w:szCs w:val="20"/>
              </w:rPr>
            </w:pPr>
            <w:r w:rsidRPr="00145563">
              <w:rPr>
                <w:rFonts w:ascii="Arial" w:hAnsi="Arial" w:cs="Arial"/>
                <w:sz w:val="20"/>
                <w:szCs w:val="20"/>
              </w:rPr>
              <w:t>Vorname, Nachname, Strasse, PLZ, Ort, Land, eMail-Adresse,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7E2F4C">
            <w:pPr>
              <w:pStyle w:val="ListParagraph"/>
              <w:numPr>
                <w:ilvl w:val="0"/>
                <w:numId w:val="28"/>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7E2F4C">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77777777" w:rsidR="003B5039" w:rsidRPr="00A56407" w:rsidRDefault="003B5039" w:rsidP="003B5039">
      <w:pPr>
        <w:pStyle w:val="Caption"/>
        <w:jc w:val="center"/>
        <w:rPr>
          <w:rFonts w:ascii="Arial" w:hAnsi="Arial" w:cs="Arial"/>
        </w:rPr>
      </w:pPr>
      <w:bookmarkStart w:id="23" w:name="_Toc500268544"/>
      <w:bookmarkStart w:id="24" w:name="_Toc50058912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9</w:t>
      </w:r>
      <w:r w:rsidRPr="00A56407">
        <w:rPr>
          <w:rFonts w:ascii="Arial" w:hAnsi="Arial" w:cs="Arial"/>
        </w:rPr>
        <w:fldChar w:fldCharType="end"/>
      </w:r>
      <w:r w:rsidRPr="00A56407">
        <w:rPr>
          <w:rFonts w:ascii="Arial" w:hAnsi="Arial" w:cs="Arial"/>
        </w:rPr>
        <w:t xml:space="preserve"> Registrierungsdaten ändern (UseCase 9)</w:t>
      </w:r>
      <w:bookmarkEnd w:id="23"/>
      <w:bookmarkEnd w:id="24"/>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7E2F4C">
            <w:pPr>
              <w:pStyle w:val="ListParagraph"/>
              <w:numPr>
                <w:ilvl w:val="0"/>
                <w:numId w:val="30"/>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77777777" w:rsidR="003B5039" w:rsidRPr="00A56407" w:rsidRDefault="003B5039" w:rsidP="003B5039">
      <w:pPr>
        <w:pStyle w:val="Caption"/>
        <w:jc w:val="center"/>
        <w:rPr>
          <w:rFonts w:ascii="Arial" w:hAnsi="Arial" w:cs="Arial"/>
        </w:rPr>
      </w:pPr>
      <w:bookmarkStart w:id="25" w:name="_Toc500268545"/>
      <w:bookmarkStart w:id="26" w:name="_Toc50058912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10</w:t>
      </w:r>
      <w:r w:rsidRPr="00A56407">
        <w:rPr>
          <w:rFonts w:ascii="Arial" w:hAnsi="Arial" w:cs="Arial"/>
        </w:rPr>
        <w:fldChar w:fldCharType="end"/>
      </w:r>
      <w:r w:rsidRPr="00A56407">
        <w:rPr>
          <w:rFonts w:ascii="Arial" w:hAnsi="Arial" w:cs="Arial"/>
        </w:rPr>
        <w:t xml:space="preserve"> Einkaufsübersicht anschauen (UseCase 10)</w:t>
      </w:r>
      <w:bookmarkEnd w:id="25"/>
      <w:bookmarkEnd w:id="26"/>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77777777" w:rsidR="003B5039" w:rsidRPr="00145563" w:rsidRDefault="003B5039" w:rsidP="000C6297">
            <w:pPr>
              <w:rPr>
                <w:rFonts w:ascii="Arial" w:hAnsi="Arial" w:cs="Arial"/>
                <w:sz w:val="20"/>
                <w:szCs w:val="20"/>
              </w:rPr>
            </w:pPr>
            <w:r w:rsidRPr="00145563">
              <w:rPr>
                <w:rFonts w:ascii="Arial" w:hAnsi="Arial" w:cs="Arial"/>
                <w:sz w:val="20"/>
                <w:szCs w:val="20"/>
              </w:rPr>
              <w:t>Der Kauf muss von diesem Benutzer getätig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7E2F4C">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7E2F4C">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7E2F4C">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7777777" w:rsidR="003B5039" w:rsidRPr="00A56407" w:rsidRDefault="003B5039" w:rsidP="003B5039">
      <w:pPr>
        <w:pStyle w:val="Caption"/>
        <w:jc w:val="center"/>
        <w:rPr>
          <w:rFonts w:ascii="Arial" w:hAnsi="Arial" w:cs="Arial"/>
        </w:rPr>
      </w:pPr>
      <w:bookmarkStart w:id="27" w:name="_Toc500268546"/>
      <w:bookmarkStart w:id="28" w:name="_Toc50058912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11</w:t>
      </w:r>
      <w:r w:rsidRPr="00A56407">
        <w:rPr>
          <w:rFonts w:ascii="Arial" w:hAnsi="Arial" w:cs="Arial"/>
        </w:rPr>
        <w:fldChar w:fldCharType="end"/>
      </w:r>
      <w:r w:rsidRPr="00A56407">
        <w:rPr>
          <w:rFonts w:ascii="Arial" w:hAnsi="Arial" w:cs="Arial"/>
        </w:rPr>
        <w:t xml:space="preserve"> Einkauf bewerten (UseCase 11)</w:t>
      </w:r>
      <w:bookmarkEnd w:id="27"/>
      <w:bookmarkEnd w:id="28"/>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7E2F4C">
            <w:pPr>
              <w:pStyle w:val="ListParagraph"/>
              <w:numPr>
                <w:ilvl w:val="0"/>
                <w:numId w:val="31"/>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77777777" w:rsidR="003B5039" w:rsidRPr="00A56407" w:rsidRDefault="003B5039" w:rsidP="003B5039">
      <w:pPr>
        <w:pStyle w:val="Caption"/>
        <w:jc w:val="center"/>
        <w:rPr>
          <w:rFonts w:ascii="Arial" w:hAnsi="Arial" w:cs="Arial"/>
        </w:rPr>
      </w:pPr>
      <w:bookmarkStart w:id="29" w:name="_Toc500268547"/>
      <w:bookmarkStart w:id="30" w:name="_Toc50058912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12</w:t>
      </w:r>
      <w:r w:rsidRPr="00A56407">
        <w:rPr>
          <w:rFonts w:ascii="Arial" w:hAnsi="Arial" w:cs="Arial"/>
        </w:rPr>
        <w:fldChar w:fldCharType="end"/>
      </w:r>
      <w:r w:rsidRPr="00A56407">
        <w:rPr>
          <w:rFonts w:ascii="Arial" w:hAnsi="Arial" w:cs="Arial"/>
        </w:rPr>
        <w:t xml:space="preserve"> Angebotsübersicht anschauen (UseCase 12)</w:t>
      </w:r>
      <w:bookmarkEnd w:id="29"/>
      <w:bookmarkEnd w:id="3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77777777" w:rsidR="003B5039" w:rsidRPr="00DF52AC" w:rsidRDefault="003B5039" w:rsidP="000C6297">
            <w:pPr>
              <w:rPr>
                <w:rFonts w:ascii="Arial" w:hAnsi="Arial" w:cs="Arial"/>
                <w:sz w:val="20"/>
                <w:szCs w:val="20"/>
              </w:rPr>
            </w:pPr>
            <w:r w:rsidRPr="00DF52AC">
              <w:rPr>
                <w:rFonts w:ascii="Arial" w:hAnsi="Arial" w:cs="Arial"/>
                <w:sz w:val="20"/>
                <w:szCs w:val="20"/>
              </w:rPr>
              <w:t>Das Produt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7E2F4C">
            <w:pPr>
              <w:pStyle w:val="ListParagraph"/>
              <w:numPr>
                <w:ilvl w:val="0"/>
                <w:numId w:val="32"/>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7E2F4C">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7E2F4C">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77777777" w:rsidR="003B5039" w:rsidRPr="00A56407" w:rsidRDefault="003B5039" w:rsidP="003B5039">
      <w:pPr>
        <w:pStyle w:val="Caption"/>
        <w:jc w:val="center"/>
        <w:rPr>
          <w:rFonts w:ascii="Arial" w:hAnsi="Arial" w:cs="Arial"/>
        </w:rPr>
      </w:pPr>
      <w:bookmarkStart w:id="31" w:name="_Toc500268548"/>
      <w:bookmarkStart w:id="32" w:name="_Toc50058912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13</w:t>
      </w:r>
      <w:r w:rsidRPr="00A56407">
        <w:rPr>
          <w:rFonts w:ascii="Arial" w:hAnsi="Arial" w:cs="Arial"/>
        </w:rPr>
        <w:fldChar w:fldCharType="end"/>
      </w:r>
      <w:r w:rsidRPr="00A56407">
        <w:rPr>
          <w:rFonts w:ascii="Arial" w:hAnsi="Arial" w:cs="Arial"/>
        </w:rPr>
        <w:t xml:space="preserve"> Verkauf bewerten (UseCase 13)</w:t>
      </w:r>
      <w:bookmarkEnd w:id="31"/>
      <w:bookmarkEnd w:id="32"/>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41A2987B" w:rsidR="003B5039" w:rsidRPr="00DF52AC" w:rsidRDefault="005F6C58" w:rsidP="005F6C58">
            <w:pPr>
              <w:rPr>
                <w:rFonts w:ascii="Arial" w:hAnsi="Arial" w:cs="Arial"/>
                <w:sz w:val="20"/>
                <w:szCs w:val="20"/>
              </w:rPr>
            </w:pPr>
            <w:r>
              <w:rPr>
                <w:rFonts w:ascii="Arial" w:hAnsi="Arial" w:cs="Arial"/>
                <w:sz w:val="20"/>
                <w:szCs w:val="20"/>
              </w:rPr>
              <w:t>Ein Benutzer möchte ein Angebot löschen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5C06E51" w14:textId="3C5A4CF2" w:rsidR="005F6C58"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7E2F4C">
            <w:pPr>
              <w:pStyle w:val="ListParagraph"/>
              <w:numPr>
                <w:ilvl w:val="0"/>
                <w:numId w:val="33"/>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7E2F4C">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7E2F4C">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77777777" w:rsidR="003B5039" w:rsidRPr="00A56407" w:rsidRDefault="003B5039" w:rsidP="003B5039">
      <w:pPr>
        <w:pStyle w:val="Caption"/>
        <w:jc w:val="center"/>
        <w:rPr>
          <w:rFonts w:ascii="Arial" w:hAnsi="Arial" w:cs="Arial"/>
        </w:rPr>
      </w:pPr>
      <w:bookmarkStart w:id="33" w:name="_Toc500268549"/>
      <w:bookmarkStart w:id="34" w:name="_Toc50058912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14</w:t>
      </w:r>
      <w:r w:rsidRPr="00A56407">
        <w:rPr>
          <w:rFonts w:ascii="Arial" w:hAnsi="Arial" w:cs="Arial"/>
        </w:rPr>
        <w:fldChar w:fldCharType="end"/>
      </w:r>
      <w:r w:rsidRPr="00A56407">
        <w:rPr>
          <w:rFonts w:ascii="Arial" w:hAnsi="Arial" w:cs="Arial"/>
        </w:rPr>
        <w:t xml:space="preserve"> Angebot löschen (UseCase 14)</w:t>
      </w:r>
      <w:bookmarkEnd w:id="33"/>
      <w:bookmarkEnd w:id="34"/>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0385CDF5" w:rsidR="003B5039" w:rsidRPr="00DF52AC" w:rsidRDefault="003B5039" w:rsidP="005F6C58">
            <w:pPr>
              <w:rPr>
                <w:rFonts w:ascii="Arial" w:hAnsi="Arial" w:cs="Arial"/>
                <w:sz w:val="20"/>
                <w:szCs w:val="20"/>
              </w:rPr>
            </w:pPr>
            <w:r w:rsidRPr="00DF52AC">
              <w:rPr>
                <w:rFonts w:ascii="Arial" w:hAnsi="Arial" w:cs="Arial"/>
                <w:sz w:val="20"/>
                <w:szCs w:val="20"/>
              </w:rPr>
              <w:t xml:space="preserve">Ein Benutzer möchte </w:t>
            </w:r>
            <w:r w:rsidR="005F6C58">
              <w:rPr>
                <w:rFonts w:ascii="Arial" w:hAnsi="Arial" w:cs="Arial"/>
                <w:sz w:val="20"/>
                <w:szCs w:val="20"/>
              </w:rPr>
              <w:t>eines seiner Angebote ändern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18E6DDBB" w:rsidR="003B5039" w:rsidRPr="00DF52AC" w:rsidRDefault="00C570A7" w:rsidP="000C6297">
            <w:pPr>
              <w:rPr>
                <w:rFonts w:ascii="Arial" w:hAnsi="Arial" w:cs="Arial"/>
                <w:sz w:val="20"/>
                <w:szCs w:val="20"/>
              </w:rPr>
            </w:pPr>
            <w:r>
              <w:rPr>
                <w:rFonts w:ascii="Arial" w:hAnsi="Arial" w:cs="Arial"/>
                <w:sz w:val="20"/>
                <w:szCs w:val="20"/>
              </w:rPr>
              <w:t>Entspechende Änderungen</w:t>
            </w: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7E2F4C">
            <w:pPr>
              <w:pStyle w:val="ListParagraph"/>
              <w:numPr>
                <w:ilvl w:val="0"/>
                <w:numId w:val="34"/>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7E2F4C">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7E2F4C">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19151036" w:rsidR="003B5039" w:rsidRPr="00A56407" w:rsidRDefault="003B5039" w:rsidP="003B5039">
      <w:pPr>
        <w:pStyle w:val="Caption"/>
        <w:jc w:val="center"/>
        <w:rPr>
          <w:rFonts w:ascii="Arial" w:hAnsi="Arial" w:cs="Arial"/>
        </w:rPr>
      </w:pPr>
      <w:bookmarkStart w:id="35" w:name="_Toc500268550"/>
      <w:bookmarkStart w:id="36" w:name="_Toc50058912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15</w:t>
      </w:r>
      <w:r w:rsidRPr="00A56407">
        <w:rPr>
          <w:rFonts w:ascii="Arial" w:hAnsi="Arial" w:cs="Arial"/>
        </w:rPr>
        <w:fldChar w:fldCharType="end"/>
      </w:r>
      <w:r w:rsidRPr="00A56407">
        <w:rPr>
          <w:rFonts w:ascii="Arial" w:hAnsi="Arial" w:cs="Arial"/>
        </w:rPr>
        <w:t xml:space="preserve"> </w:t>
      </w:r>
      <w:r w:rsidR="00D51888" w:rsidRPr="00D51888">
        <w:rPr>
          <w:rFonts w:ascii="Arial" w:hAnsi="Arial" w:cs="Arial"/>
        </w:rPr>
        <w:t>Angebot ändern</w:t>
      </w:r>
      <w:r w:rsidRPr="00A56407">
        <w:rPr>
          <w:rFonts w:ascii="Arial" w:hAnsi="Arial" w:cs="Arial"/>
        </w:rPr>
        <w:t xml:space="preserve"> (UseCase 1</w:t>
      </w:r>
      <w:r w:rsidR="00D51888">
        <w:rPr>
          <w:rFonts w:ascii="Arial" w:hAnsi="Arial" w:cs="Arial"/>
        </w:rPr>
        <w:t>5</w:t>
      </w:r>
      <w:r w:rsidRPr="00A56407">
        <w:rPr>
          <w:rFonts w:ascii="Arial" w:hAnsi="Arial" w:cs="Arial"/>
        </w:rPr>
        <w:t>)</w:t>
      </w:r>
      <w:bookmarkEnd w:id="35"/>
      <w:bookmarkEnd w:id="36"/>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7E2F4C">
            <w:pPr>
              <w:pStyle w:val="ListParagraph"/>
              <w:numPr>
                <w:ilvl w:val="0"/>
                <w:numId w:val="35"/>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7E2F4C">
            <w:pPr>
              <w:pStyle w:val="ListParagraph"/>
              <w:numPr>
                <w:ilvl w:val="0"/>
                <w:numId w:val="35"/>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77777777" w:rsidR="003B5039" w:rsidRPr="00A56407" w:rsidRDefault="003B5039" w:rsidP="003B5039">
      <w:pPr>
        <w:pStyle w:val="Caption"/>
        <w:jc w:val="center"/>
        <w:rPr>
          <w:rFonts w:ascii="Arial" w:hAnsi="Arial" w:cs="Arial"/>
        </w:rPr>
      </w:pPr>
      <w:bookmarkStart w:id="37" w:name="_Toc500268551"/>
      <w:bookmarkStart w:id="38" w:name="_Toc50058912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16</w:t>
      </w:r>
      <w:r w:rsidRPr="00A56407">
        <w:rPr>
          <w:rFonts w:ascii="Arial" w:hAnsi="Arial" w:cs="Arial"/>
        </w:rPr>
        <w:fldChar w:fldCharType="end"/>
      </w:r>
      <w:r w:rsidRPr="00A56407">
        <w:rPr>
          <w:rFonts w:ascii="Arial" w:hAnsi="Arial" w:cs="Arial"/>
        </w:rPr>
        <w:t xml:space="preserve"> Angebot erstellen (UseCase 16)</w:t>
      </w:r>
      <w:bookmarkEnd w:id="37"/>
      <w:bookmarkEnd w:id="38"/>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77777777" w:rsidR="003B5039" w:rsidRPr="00153F8A" w:rsidRDefault="003B5039" w:rsidP="000C6297">
            <w:pPr>
              <w:rPr>
                <w:rFonts w:ascii="Arial" w:hAnsi="Arial" w:cs="Arial"/>
                <w:sz w:val="24"/>
                <w:szCs w:val="24"/>
              </w:rPr>
            </w:pPr>
            <w:r w:rsidRPr="00153F8A">
              <w:rPr>
                <w:rFonts w:ascii="Arial" w:hAnsi="Arial" w:cs="Arial"/>
                <w:sz w:val="24"/>
                <w:szCs w:val="24"/>
              </w:rPr>
              <w:t>Kategorieübersicht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Kurzbeschreibung</w:t>
            </w:r>
          </w:p>
        </w:tc>
        <w:tc>
          <w:tcPr>
            <w:tcW w:w="6232" w:type="dxa"/>
          </w:tcPr>
          <w:p w14:paraId="3BBFC011" w14:textId="77777777" w:rsidR="003B5039" w:rsidRPr="00153F8A" w:rsidRDefault="003B5039" w:rsidP="000C6297">
            <w:pPr>
              <w:rPr>
                <w:rFonts w:ascii="Arial" w:hAnsi="Arial" w:cs="Arial"/>
                <w:sz w:val="20"/>
                <w:szCs w:val="20"/>
              </w:rPr>
            </w:pPr>
            <w:r w:rsidRPr="00153F8A">
              <w:rPr>
                <w:rFonts w:ascii="Arial" w:hAnsi="Arial" w:cs="Arial"/>
                <w:sz w:val="20"/>
                <w:szCs w:val="20"/>
              </w:rPr>
              <w:t>Ein angemeldeter Benutzer schaut die Kategorieübersicht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77777777" w:rsidR="003B5039" w:rsidRPr="00153F8A" w:rsidRDefault="003B5039" w:rsidP="000C6297">
            <w:pPr>
              <w:rPr>
                <w:rFonts w:ascii="Arial" w:hAnsi="Arial" w:cs="Arial"/>
                <w:sz w:val="20"/>
                <w:szCs w:val="20"/>
              </w:rPr>
            </w:pPr>
            <w:r w:rsidRPr="00153F8A">
              <w:rPr>
                <w:rFonts w:ascii="Arial" w:hAnsi="Arial" w:cs="Arial"/>
                <w:sz w:val="20"/>
                <w:szCs w:val="20"/>
              </w:rPr>
              <w:t>Ein Benutzer möchte die Kategorieübersicht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E977A00" w14:textId="63D93749" w:rsidR="009F0A06" w:rsidRPr="009D7D98" w:rsidRDefault="003B5039" w:rsidP="007E2F4C">
            <w:pPr>
              <w:pStyle w:val="ListParagraph"/>
              <w:numPr>
                <w:ilvl w:val="0"/>
                <w:numId w:val="20"/>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63B7EEF5" w14:textId="77777777" w:rsidR="003B5039" w:rsidRPr="00153F8A" w:rsidRDefault="003B5039" w:rsidP="000C6297">
            <w:pPr>
              <w:rPr>
                <w:rFonts w:ascii="Arial" w:hAnsi="Arial" w:cs="Arial"/>
                <w:sz w:val="20"/>
                <w:szCs w:val="20"/>
              </w:rPr>
            </w:pP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7777777" w:rsidR="003B5039" w:rsidRPr="00153F8A" w:rsidRDefault="003B5039" w:rsidP="000C6297">
            <w:pPr>
              <w:keepNext/>
              <w:rPr>
                <w:rFonts w:ascii="Arial" w:hAnsi="Arial" w:cs="Arial"/>
                <w:sz w:val="20"/>
                <w:szCs w:val="20"/>
              </w:rPr>
            </w:pPr>
          </w:p>
        </w:tc>
      </w:tr>
    </w:tbl>
    <w:p w14:paraId="0E200571" w14:textId="77777777" w:rsidR="003B5039" w:rsidRPr="00A56407" w:rsidRDefault="003B5039" w:rsidP="003B5039">
      <w:pPr>
        <w:pStyle w:val="Caption"/>
        <w:jc w:val="center"/>
        <w:rPr>
          <w:rFonts w:ascii="Arial" w:hAnsi="Arial" w:cs="Arial"/>
        </w:rPr>
      </w:pPr>
      <w:bookmarkStart w:id="39" w:name="_Toc500268552"/>
      <w:bookmarkStart w:id="40" w:name="_Toc50058912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17</w:t>
      </w:r>
      <w:r w:rsidRPr="00A56407">
        <w:rPr>
          <w:rFonts w:ascii="Arial" w:hAnsi="Arial" w:cs="Arial"/>
        </w:rPr>
        <w:fldChar w:fldCharType="end"/>
      </w:r>
      <w:r w:rsidRPr="00A56407">
        <w:rPr>
          <w:rFonts w:ascii="Arial" w:hAnsi="Arial" w:cs="Arial"/>
        </w:rPr>
        <w:t xml:space="preserve"> Kategorieübersicht anschauen (UseCase 17)</w:t>
      </w:r>
      <w:bookmarkEnd w:id="39"/>
      <w:bookmarkEnd w:id="40"/>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568BE022" w:rsidR="003B5039" w:rsidRPr="009F0A06" w:rsidRDefault="003B5039" w:rsidP="007E2F4C">
            <w:pPr>
              <w:pStyle w:val="ListParagraph"/>
              <w:numPr>
                <w:ilvl w:val="0"/>
                <w:numId w:val="37"/>
              </w:numPr>
              <w:spacing w:line="240" w:lineRule="auto"/>
              <w:rPr>
                <w:rFonts w:ascii="Arial" w:hAnsi="Arial" w:cs="Arial"/>
                <w:sz w:val="20"/>
                <w:szCs w:val="20"/>
              </w:rPr>
            </w:pPr>
            <w:r w:rsidRPr="009F0A06">
              <w:rPr>
                <w:rFonts w:ascii="Arial" w:hAnsi="Arial" w:cs="Arial"/>
                <w:sz w:val="20"/>
                <w:szCs w:val="20"/>
              </w:rPr>
              <w:t>Ein Benutzer geht auf die Kategorieübersicht</w:t>
            </w:r>
          </w:p>
          <w:p w14:paraId="76007495" w14:textId="77777777" w:rsidR="003B5039" w:rsidRPr="00EF5297" w:rsidRDefault="003B5039" w:rsidP="007E2F4C">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7E2F4C">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77777777" w:rsidR="003B5039" w:rsidRPr="00A56407" w:rsidRDefault="003B5039" w:rsidP="003B5039">
      <w:pPr>
        <w:pStyle w:val="Caption"/>
        <w:jc w:val="center"/>
        <w:rPr>
          <w:rFonts w:ascii="Arial" w:hAnsi="Arial" w:cs="Arial"/>
        </w:rPr>
      </w:pPr>
      <w:bookmarkStart w:id="41" w:name="_Toc500268553"/>
      <w:bookmarkStart w:id="42" w:name="_Toc50058912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18</w:t>
      </w:r>
      <w:r w:rsidRPr="00A56407">
        <w:rPr>
          <w:rFonts w:ascii="Arial" w:hAnsi="Arial" w:cs="Arial"/>
        </w:rPr>
        <w:fldChar w:fldCharType="end"/>
      </w:r>
      <w:r w:rsidRPr="00A56407">
        <w:rPr>
          <w:rFonts w:ascii="Arial" w:hAnsi="Arial" w:cs="Arial"/>
        </w:rPr>
        <w:t xml:space="preserve"> Kategorie löschen (UseCase 18)</w:t>
      </w:r>
      <w:bookmarkEnd w:id="41"/>
      <w:bookmarkEnd w:id="42"/>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77777777" w:rsidR="003B5039" w:rsidRPr="00E144D6" w:rsidRDefault="003B5039" w:rsidP="000C6297">
            <w:pPr>
              <w:rPr>
                <w:rFonts w:ascii="Arial" w:hAnsi="Arial" w:cs="Arial"/>
                <w:sz w:val="20"/>
                <w:szCs w:val="20"/>
              </w:rPr>
            </w:pPr>
            <w:r w:rsidRPr="00E144D6">
              <w:rPr>
                <w:rFonts w:ascii="Arial" w:hAnsi="Arial" w:cs="Arial"/>
                <w:sz w:val="20"/>
                <w:szCs w:val="20"/>
              </w:rPr>
              <w:t>Bezeichung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5E95AA6" w:rsidR="003B5039" w:rsidRPr="00E144D6" w:rsidRDefault="003B5039" w:rsidP="007E2F4C">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Ein Benutzer geht auf die Kategorieübersicht</w:t>
            </w:r>
          </w:p>
          <w:p w14:paraId="2BF62023" w14:textId="77777777" w:rsidR="003B5039" w:rsidRPr="00E144D6" w:rsidRDefault="003B5039" w:rsidP="007E2F4C">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7E2F4C">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7777777" w:rsidR="003B5039" w:rsidRPr="00A56407" w:rsidRDefault="003B5039" w:rsidP="003B5039">
      <w:pPr>
        <w:pStyle w:val="Caption"/>
        <w:jc w:val="center"/>
        <w:rPr>
          <w:rFonts w:ascii="Arial" w:hAnsi="Arial" w:cs="Arial"/>
        </w:rPr>
      </w:pPr>
      <w:bookmarkStart w:id="43" w:name="_Toc500268554"/>
      <w:bookmarkStart w:id="44" w:name="_Toc500589130"/>
      <w:r w:rsidRPr="00A56407">
        <w:rPr>
          <w:rFonts w:ascii="Arial" w:hAnsi="Arial" w:cs="Arial"/>
        </w:rPr>
        <w:lastRenderedPageBreak/>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19</w:t>
      </w:r>
      <w:r w:rsidRPr="00A56407">
        <w:rPr>
          <w:rFonts w:ascii="Arial" w:hAnsi="Arial" w:cs="Arial"/>
        </w:rPr>
        <w:fldChar w:fldCharType="end"/>
      </w:r>
      <w:r w:rsidRPr="00A56407">
        <w:rPr>
          <w:rFonts w:ascii="Arial" w:hAnsi="Arial" w:cs="Arial"/>
        </w:rPr>
        <w:t xml:space="preserve"> Kategorie hinzufügen (Use Case 19)</w:t>
      </w:r>
      <w:bookmarkEnd w:id="43"/>
      <w:bookmarkEnd w:id="44"/>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3D4ED695" w:rsidR="003B5039" w:rsidRPr="005B511B" w:rsidRDefault="003B5039" w:rsidP="007E2F4C">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Ein Benutzer geht auf die Kategorieübersicht</w:t>
            </w:r>
          </w:p>
          <w:p w14:paraId="37C054D5" w14:textId="77777777" w:rsidR="003B5039" w:rsidRPr="005B511B" w:rsidRDefault="003B5039" w:rsidP="007E2F4C">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7E2F4C">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77777777" w:rsidR="003B5039" w:rsidRPr="00A56407" w:rsidRDefault="003B5039" w:rsidP="003B5039">
      <w:pPr>
        <w:pStyle w:val="Caption"/>
        <w:jc w:val="center"/>
        <w:rPr>
          <w:rFonts w:ascii="Arial" w:hAnsi="Arial" w:cs="Arial"/>
        </w:rPr>
      </w:pPr>
      <w:bookmarkStart w:id="45" w:name="_Toc500268555"/>
      <w:bookmarkStart w:id="46" w:name="_Toc50058913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20</w:t>
      </w:r>
      <w:r w:rsidRPr="00A56407">
        <w:rPr>
          <w:rFonts w:ascii="Arial" w:hAnsi="Arial" w:cs="Arial"/>
        </w:rPr>
        <w:fldChar w:fldCharType="end"/>
      </w:r>
      <w:r w:rsidRPr="00A56407">
        <w:rPr>
          <w:rFonts w:ascii="Arial" w:hAnsi="Arial" w:cs="Arial"/>
        </w:rPr>
        <w:t xml:space="preserve"> Kategorie ändern (UseCase 20)</w:t>
      </w:r>
      <w:bookmarkEnd w:id="45"/>
      <w:bookmarkEnd w:id="46"/>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77777777" w:rsidR="003B5039" w:rsidRPr="00A33137" w:rsidRDefault="003B5039" w:rsidP="000C6297">
            <w:pPr>
              <w:rPr>
                <w:rFonts w:ascii="Arial" w:hAnsi="Arial" w:cs="Arial"/>
                <w:sz w:val="24"/>
                <w:szCs w:val="24"/>
              </w:rPr>
            </w:pPr>
            <w:r w:rsidRPr="00A33137">
              <w:rPr>
                <w:rFonts w:ascii="Arial" w:hAnsi="Arial" w:cs="Arial"/>
                <w:sz w:val="24"/>
                <w:szCs w:val="24"/>
              </w:rPr>
              <w:t>Zustandsübersicht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6D6D617A" w14:textId="4C1B8549" w:rsidR="00877070" w:rsidRPr="00877070" w:rsidRDefault="003B5039" w:rsidP="007E2F4C">
            <w:pPr>
              <w:pStyle w:val="ListParagraph"/>
              <w:numPr>
                <w:ilvl w:val="0"/>
                <w:numId w:val="19"/>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2BC5BA5A" w14:textId="77777777" w:rsidR="003B5039" w:rsidRPr="00A33137" w:rsidRDefault="003B5039" w:rsidP="000C6297">
            <w:pPr>
              <w:rPr>
                <w:rFonts w:ascii="Arial" w:hAnsi="Arial" w:cs="Arial"/>
                <w:sz w:val="20"/>
                <w:szCs w:val="20"/>
              </w:rPr>
            </w:pPr>
          </w:p>
        </w:tc>
      </w:tr>
      <w:tr w:rsidR="003B5039" w14:paraId="4801807D" w14:textId="77777777" w:rsidTr="00A33137">
        <w:tc>
          <w:tcPr>
            <w:tcW w:w="2830" w:type="dxa"/>
          </w:tcPr>
          <w:p w14:paraId="76B7D319" w14:textId="77777777"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77777777" w:rsidR="003B5039" w:rsidRPr="00A33137" w:rsidRDefault="003B5039" w:rsidP="000C6297">
            <w:pPr>
              <w:keepNext/>
              <w:rPr>
                <w:rFonts w:ascii="Arial" w:hAnsi="Arial" w:cs="Arial"/>
                <w:sz w:val="20"/>
                <w:szCs w:val="20"/>
              </w:rPr>
            </w:pPr>
          </w:p>
        </w:tc>
      </w:tr>
    </w:tbl>
    <w:p w14:paraId="7CAB17B8" w14:textId="77777777" w:rsidR="003B5039" w:rsidRPr="00A56407" w:rsidRDefault="003B5039" w:rsidP="003B5039">
      <w:pPr>
        <w:pStyle w:val="Caption"/>
        <w:jc w:val="center"/>
        <w:rPr>
          <w:rFonts w:ascii="Arial" w:hAnsi="Arial" w:cs="Arial"/>
        </w:rPr>
      </w:pPr>
      <w:bookmarkStart w:id="47" w:name="_Toc500268556"/>
      <w:bookmarkStart w:id="48" w:name="_Toc50058913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21</w:t>
      </w:r>
      <w:r w:rsidRPr="00A56407">
        <w:rPr>
          <w:rFonts w:ascii="Arial" w:hAnsi="Arial" w:cs="Arial"/>
        </w:rPr>
        <w:fldChar w:fldCharType="end"/>
      </w:r>
      <w:r w:rsidRPr="00A56407">
        <w:rPr>
          <w:rFonts w:ascii="Arial" w:hAnsi="Arial" w:cs="Arial"/>
        </w:rPr>
        <w:t xml:space="preserve"> Zustandsübersicht anschauen (UseCase 21)</w:t>
      </w:r>
      <w:bookmarkEnd w:id="47"/>
      <w:bookmarkEnd w:id="48"/>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7E2F4C">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7E2F4C">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lastRenderedPageBreak/>
              <w:t>Der Benutzer wählt einen Zustand aus</w:t>
            </w:r>
          </w:p>
          <w:p w14:paraId="7A66E546" w14:textId="5C71A8C9" w:rsidR="003B5039" w:rsidRPr="00877070" w:rsidRDefault="003B5039" w:rsidP="007E2F4C">
            <w:pPr>
              <w:pStyle w:val="ListParagraph"/>
              <w:numPr>
                <w:ilvl w:val="0"/>
                <w:numId w:val="38"/>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7777777" w:rsidR="003B5039" w:rsidRPr="00A56407" w:rsidRDefault="003B5039" w:rsidP="003B5039">
      <w:pPr>
        <w:pStyle w:val="Caption"/>
        <w:jc w:val="center"/>
        <w:rPr>
          <w:rFonts w:ascii="Arial" w:hAnsi="Arial" w:cs="Arial"/>
        </w:rPr>
      </w:pPr>
      <w:bookmarkStart w:id="49" w:name="_Toc500268557"/>
      <w:bookmarkStart w:id="50" w:name="_Toc50058913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22</w:t>
      </w:r>
      <w:r w:rsidRPr="00A56407">
        <w:rPr>
          <w:rFonts w:ascii="Arial" w:hAnsi="Arial" w:cs="Arial"/>
        </w:rPr>
        <w:fldChar w:fldCharType="end"/>
      </w:r>
      <w:r w:rsidRPr="00A56407">
        <w:rPr>
          <w:rFonts w:ascii="Arial" w:hAnsi="Arial" w:cs="Arial"/>
        </w:rPr>
        <w:t xml:space="preserve"> Zustand löschen (UseCase 22)</w:t>
      </w:r>
      <w:bookmarkEnd w:id="49"/>
      <w:bookmarkEnd w:id="5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3"/>
        <w:gridCol w:w="5903"/>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77777777" w:rsidR="003B5039" w:rsidRPr="008F50C7" w:rsidRDefault="003B5039" w:rsidP="000C6297">
            <w:pPr>
              <w:rPr>
                <w:rFonts w:ascii="Arial" w:hAnsi="Arial" w:cs="Arial"/>
                <w:sz w:val="20"/>
                <w:szCs w:val="20"/>
              </w:rPr>
            </w:pPr>
            <w:r w:rsidRPr="008F50C7">
              <w:rPr>
                <w:rFonts w:ascii="Arial" w:hAnsi="Arial" w:cs="Arial"/>
                <w:sz w:val="20"/>
                <w:szCs w:val="20"/>
              </w:rPr>
              <w:t>Bezeichung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617378FE" w:rsidR="008F50C7" w:rsidRPr="008F50C7" w:rsidRDefault="003B5039" w:rsidP="007E2F4C">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p>
          <w:p w14:paraId="003FC5E8" w14:textId="77777777" w:rsidR="008F50C7" w:rsidRPr="008F50C7" w:rsidRDefault="003B5039" w:rsidP="007E2F4C">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7E2F4C">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77777777" w:rsidR="003B5039" w:rsidRPr="00A56407" w:rsidRDefault="003B5039" w:rsidP="003B5039">
      <w:pPr>
        <w:pStyle w:val="Caption"/>
        <w:jc w:val="center"/>
        <w:rPr>
          <w:rFonts w:ascii="Arial" w:hAnsi="Arial" w:cs="Arial"/>
        </w:rPr>
      </w:pPr>
      <w:bookmarkStart w:id="51" w:name="_Toc500268558"/>
      <w:bookmarkStart w:id="52" w:name="_Toc50058913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23</w:t>
      </w:r>
      <w:r w:rsidRPr="00A56407">
        <w:rPr>
          <w:rFonts w:ascii="Arial" w:hAnsi="Arial" w:cs="Arial"/>
        </w:rPr>
        <w:fldChar w:fldCharType="end"/>
      </w:r>
      <w:r w:rsidRPr="00A56407">
        <w:rPr>
          <w:rFonts w:ascii="Arial" w:hAnsi="Arial" w:cs="Arial"/>
        </w:rPr>
        <w:t xml:space="preserve"> Zustand </w:t>
      </w:r>
      <w:r w:rsidRPr="00CB29E1">
        <w:rPr>
          <w:rFonts w:ascii="Arial" w:hAnsi="Arial" w:cs="Arial"/>
        </w:rPr>
        <w:t>hinzufügen</w:t>
      </w:r>
      <w:r w:rsidRPr="00A56407">
        <w:rPr>
          <w:rFonts w:ascii="Arial" w:hAnsi="Arial" w:cs="Arial"/>
        </w:rPr>
        <w:t xml:space="preserve"> (UseCase 23)</w:t>
      </w:r>
      <w:bookmarkEnd w:id="51"/>
      <w:bookmarkEnd w:id="52"/>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7E2F4C">
            <w:pPr>
              <w:pStyle w:val="ListParagraph"/>
              <w:numPr>
                <w:ilvl w:val="0"/>
                <w:numId w:val="17"/>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7E2F4C">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7E2F4C">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77777777" w:rsidR="003B5039" w:rsidRPr="00CB29E1" w:rsidRDefault="003B5039" w:rsidP="003B5039">
      <w:pPr>
        <w:pStyle w:val="Caption"/>
        <w:jc w:val="center"/>
        <w:rPr>
          <w:rFonts w:ascii="Arial" w:hAnsi="Arial" w:cs="Arial"/>
        </w:rPr>
      </w:pPr>
      <w:bookmarkStart w:id="53" w:name="_Toc500268559"/>
      <w:bookmarkStart w:id="54" w:name="_Toc500589135"/>
      <w:r w:rsidRPr="00CB29E1">
        <w:rPr>
          <w:rFonts w:ascii="Arial" w:hAnsi="Arial" w:cs="Arial"/>
        </w:rPr>
        <w:t xml:space="preserve">Tabelle </w:t>
      </w:r>
      <w:r w:rsidRPr="00CB29E1">
        <w:rPr>
          <w:rFonts w:ascii="Arial" w:hAnsi="Arial" w:cs="Arial"/>
        </w:rPr>
        <w:fldChar w:fldCharType="begin"/>
      </w:r>
      <w:r w:rsidRPr="00CB29E1">
        <w:rPr>
          <w:rFonts w:ascii="Arial" w:hAnsi="Arial" w:cs="Arial"/>
        </w:rPr>
        <w:instrText xml:space="preserve"> SEQ Tabelle \* ARABIC </w:instrText>
      </w:r>
      <w:r w:rsidRPr="00CB29E1">
        <w:rPr>
          <w:rFonts w:ascii="Arial" w:hAnsi="Arial" w:cs="Arial"/>
        </w:rPr>
        <w:fldChar w:fldCharType="separate"/>
      </w:r>
      <w:r w:rsidR="008C52F0">
        <w:rPr>
          <w:rFonts w:ascii="Arial" w:hAnsi="Arial" w:cs="Arial"/>
          <w:noProof/>
        </w:rPr>
        <w:t>24</w:t>
      </w:r>
      <w:r w:rsidRPr="00CB29E1">
        <w:rPr>
          <w:rFonts w:ascii="Arial" w:hAnsi="Arial" w:cs="Arial"/>
        </w:rPr>
        <w:fldChar w:fldCharType="end"/>
      </w:r>
      <w:r w:rsidRPr="00CB29E1">
        <w:rPr>
          <w:rFonts w:ascii="Arial" w:hAnsi="Arial" w:cs="Arial"/>
        </w:rPr>
        <w:t xml:space="preserve"> Zustand ändern (UseCase 24)</w:t>
      </w:r>
      <w:bookmarkEnd w:id="53"/>
      <w:bookmarkEnd w:id="54"/>
    </w:p>
    <w:p w14:paraId="10306F14" w14:textId="77777777" w:rsidR="003B5039" w:rsidRPr="006E0BE7" w:rsidRDefault="003B5039" w:rsidP="003B5039"/>
    <w:p w14:paraId="2D21FF60" w14:textId="77777777" w:rsidR="003B5039" w:rsidRDefault="003B5039" w:rsidP="003B5039">
      <w:r w:rsidRPr="009159D6">
        <w:t>4.2 Fachklassenmodell</w:t>
      </w:r>
    </w:p>
    <w:p w14:paraId="012BF6B4" w14:textId="77777777" w:rsidR="00CC02A1" w:rsidRDefault="00CC02A1" w:rsidP="003B5039"/>
    <w:p w14:paraId="483AF42C" w14:textId="70E6A42E" w:rsidR="00CC02A1" w:rsidRDefault="00CC02A1" w:rsidP="003B5039">
      <w:r>
        <w:t>Das Fachklassenmodell dient in erster Linie für ein besseres Verständnis der zu entwickelnden Software für Fachabteilungen und Entscheidungsträgern.</w:t>
      </w:r>
      <w:r w:rsidR="0040046D">
        <w:t xml:space="preserve"> Es wird hier der grundsätzliche strukturelle Zusammenhang ohne grossen Detailierungsgrad beschrieben. Der Fokus liegt hier bei der Darstellung der Beziehungen zwischen den Objekten. </w:t>
      </w:r>
    </w:p>
    <w:p w14:paraId="23C97506" w14:textId="77777777" w:rsidR="00A07E3C" w:rsidRDefault="00A07E3C" w:rsidP="003B5039"/>
    <w:p w14:paraId="299DB99D" w14:textId="77777777" w:rsidR="003D4AED" w:rsidRDefault="00A5717C" w:rsidP="003D4AED">
      <w:pPr>
        <w:keepNext/>
        <w:jc w:val="center"/>
      </w:pPr>
      <w:r>
        <w:rPr>
          <w:noProof/>
        </w:rPr>
        <w:drawing>
          <wp:inline distT="0" distB="0" distL="0" distR="0" wp14:anchorId="2219F6F4" wp14:editId="03984A10">
            <wp:extent cx="5716800" cy="25308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0" cy="2530800"/>
                    </a:xfrm>
                    <a:prstGeom prst="rect">
                      <a:avLst/>
                    </a:prstGeom>
                    <a:noFill/>
                    <a:ln>
                      <a:noFill/>
                    </a:ln>
                  </pic:spPr>
                </pic:pic>
              </a:graphicData>
            </a:graphic>
          </wp:inline>
        </w:drawing>
      </w:r>
    </w:p>
    <w:p w14:paraId="0C4EC6B1" w14:textId="0C7E5360" w:rsidR="003B5039" w:rsidRPr="00960474" w:rsidRDefault="003D4AED" w:rsidP="003D4AED">
      <w:pPr>
        <w:pStyle w:val="Caption"/>
        <w:jc w:val="center"/>
        <w:rPr>
          <w:rFonts w:ascii="Arial" w:hAnsi="Arial" w:cs="Arial"/>
        </w:rPr>
      </w:pPr>
      <w:bookmarkStart w:id="55" w:name="_Toc500589089"/>
      <w:r w:rsidRPr="00960474">
        <w:rPr>
          <w:rFonts w:ascii="Arial" w:hAnsi="Arial" w:cs="Arial"/>
        </w:rPr>
        <w:t xml:space="preserve">Abbildung </w:t>
      </w:r>
      <w:r w:rsidRPr="00960474">
        <w:rPr>
          <w:rFonts w:ascii="Arial" w:hAnsi="Arial" w:cs="Arial"/>
        </w:rPr>
        <w:fldChar w:fldCharType="begin"/>
      </w:r>
      <w:r w:rsidRPr="00960474">
        <w:rPr>
          <w:rFonts w:ascii="Arial" w:hAnsi="Arial" w:cs="Arial"/>
        </w:rPr>
        <w:instrText xml:space="preserve"> SEQ Abbildung \* ARABIC </w:instrText>
      </w:r>
      <w:r w:rsidRPr="00960474">
        <w:rPr>
          <w:rFonts w:ascii="Arial" w:hAnsi="Arial" w:cs="Arial"/>
        </w:rPr>
        <w:fldChar w:fldCharType="separate"/>
      </w:r>
      <w:r w:rsidR="00AB1E3E">
        <w:rPr>
          <w:rFonts w:ascii="Arial" w:hAnsi="Arial" w:cs="Arial"/>
          <w:noProof/>
        </w:rPr>
        <w:t>2</w:t>
      </w:r>
      <w:r w:rsidRPr="00960474">
        <w:rPr>
          <w:rFonts w:ascii="Arial" w:hAnsi="Arial" w:cs="Arial"/>
        </w:rPr>
        <w:fldChar w:fldCharType="end"/>
      </w:r>
      <w:r w:rsidRPr="00960474">
        <w:rPr>
          <w:rFonts w:ascii="Arial" w:hAnsi="Arial" w:cs="Arial"/>
        </w:rPr>
        <w:t xml:space="preserve"> Fachklassenmodell</w:t>
      </w:r>
      <w:bookmarkEnd w:id="55"/>
    </w:p>
    <w:p w14:paraId="48F2AF11" w14:textId="77777777" w:rsidR="00BC57C1" w:rsidRDefault="00BC57C1" w:rsidP="00A5717C">
      <w:pPr>
        <w:jc w:val="center"/>
      </w:pPr>
    </w:p>
    <w:p w14:paraId="21330049" w14:textId="77777777" w:rsidR="00BC57C1" w:rsidRDefault="00BC57C1" w:rsidP="00A5717C">
      <w:pPr>
        <w:jc w:val="center"/>
      </w:pPr>
    </w:p>
    <w:p w14:paraId="57972713" w14:textId="77777777" w:rsidR="003B5039" w:rsidRDefault="003B5039" w:rsidP="003B5039"/>
    <w:p w14:paraId="437F9476" w14:textId="1AD87D2A" w:rsidR="009E5D69" w:rsidRDefault="009E5D69" w:rsidP="003B5039"/>
    <w:p w14:paraId="72255981" w14:textId="77777777" w:rsidR="009D1CEE" w:rsidRDefault="00AC0376" w:rsidP="00AC0376">
      <w:pPr>
        <w:pStyle w:val="Heading1"/>
      </w:pPr>
      <w:bookmarkStart w:id="56" w:name="_Toc500268427"/>
      <w:bookmarkStart w:id="57" w:name="_Toc500589077"/>
      <w:r>
        <w:t>3</w:t>
      </w:r>
      <w:bookmarkEnd w:id="57"/>
      <w:r>
        <w:t xml:space="preserve"> </w:t>
      </w:r>
      <w:bookmarkEnd w:id="56"/>
    </w:p>
    <w:p w14:paraId="58F5FCA2" w14:textId="77777777" w:rsidR="009D1CEE" w:rsidRDefault="009D1CEE">
      <w:pPr>
        <w:rPr>
          <w:b/>
          <w:sz w:val="24"/>
        </w:rPr>
      </w:pPr>
      <w:r>
        <w:br w:type="page"/>
      </w:r>
    </w:p>
    <w:p w14:paraId="3EA22AAC" w14:textId="1DE7996F" w:rsidR="003B5039" w:rsidRDefault="00AE7C19" w:rsidP="00AC0376">
      <w:pPr>
        <w:pStyle w:val="Heading1"/>
      </w:pPr>
      <w:bookmarkStart w:id="58" w:name="_Toc500589078"/>
      <w:r w:rsidRPr="008164E6">
        <w:lastRenderedPageBreak/>
        <w:t>Softwareentwurf</w:t>
      </w:r>
      <w:bookmarkEnd w:id="58"/>
    </w:p>
    <w:p w14:paraId="6E4BDD87" w14:textId="77777777" w:rsidR="003B5039" w:rsidRDefault="003B5039" w:rsidP="003B5039"/>
    <w:p w14:paraId="451247E2" w14:textId="6451C039" w:rsidR="00BE384F" w:rsidRDefault="003B5039" w:rsidP="007E2F4C">
      <w:pPr>
        <w:pStyle w:val="ListParagraph"/>
        <w:numPr>
          <w:ilvl w:val="1"/>
          <w:numId w:val="10"/>
        </w:numPr>
        <w:rPr>
          <w:rFonts w:cs="Arial"/>
        </w:rPr>
      </w:pPr>
      <w:r w:rsidRPr="00BE384F">
        <w:rPr>
          <w:rFonts w:cs="Arial"/>
        </w:rPr>
        <w:t>Softwarearchitektur</w:t>
      </w:r>
    </w:p>
    <w:p w14:paraId="2F483FF9" w14:textId="77777777" w:rsidR="00BE384F" w:rsidRPr="00BE384F" w:rsidRDefault="00BE384F" w:rsidP="00BE384F">
      <w:pPr>
        <w:pStyle w:val="ListParagraph"/>
        <w:ind w:left="360"/>
        <w:rPr>
          <w:rFonts w:cs="Arial"/>
        </w:rPr>
      </w:pPr>
    </w:p>
    <w:p w14:paraId="5ED30E30" w14:textId="72ACB2CE" w:rsidR="003B5039" w:rsidRPr="000153E5" w:rsidRDefault="003B5039" w:rsidP="003B5039">
      <w:pPr>
        <w:rPr>
          <w:rFonts w:cs="Arial"/>
        </w:rPr>
      </w:pPr>
      <w:r w:rsidRPr="000153E5">
        <w:rPr>
          <w:rFonts w:cs="Arial"/>
        </w:rPr>
        <w:t xml:space="preserve">Der </w:t>
      </w:r>
      <w:r w:rsidR="009D1CEE">
        <w:rPr>
          <w:rFonts w:cs="Arial"/>
        </w:rPr>
        <w:t>Onlinehsop</w:t>
      </w:r>
      <w:r w:rsidRPr="000153E5">
        <w:rPr>
          <w:rFonts w:cs="Arial"/>
        </w:rPr>
        <w:t xml:space="preserve"> ist eine Webapplikation und besteht aus folgenden zwei logischen Schichten:</w:t>
      </w:r>
    </w:p>
    <w:p w14:paraId="61D4320F" w14:textId="77777777" w:rsidR="003B5039" w:rsidRPr="000153E5" w:rsidRDefault="003B5039" w:rsidP="007E2F4C">
      <w:pPr>
        <w:pStyle w:val="ListParagraph"/>
        <w:numPr>
          <w:ilvl w:val="0"/>
          <w:numId w:val="39"/>
        </w:numPr>
        <w:rPr>
          <w:rFonts w:ascii="Arial" w:hAnsi="Arial" w:cs="Arial"/>
          <w:sz w:val="20"/>
          <w:szCs w:val="20"/>
        </w:rPr>
      </w:pPr>
      <w:r w:rsidRPr="000153E5">
        <w:rPr>
          <w:rFonts w:ascii="Arial" w:hAnsi="Arial" w:cs="Arial"/>
          <w:sz w:val="20"/>
          <w:szCs w:val="20"/>
        </w:rPr>
        <w:t>Presentation layer</w:t>
      </w:r>
    </w:p>
    <w:p w14:paraId="2491557F" w14:textId="77777777" w:rsidR="003B5039" w:rsidRPr="000153E5" w:rsidRDefault="003B5039" w:rsidP="007E2F4C">
      <w:pPr>
        <w:pStyle w:val="ListParagraph"/>
        <w:numPr>
          <w:ilvl w:val="0"/>
          <w:numId w:val="39"/>
        </w:numPr>
        <w:rPr>
          <w:rFonts w:ascii="Arial" w:hAnsi="Arial" w:cs="Arial"/>
          <w:sz w:val="20"/>
          <w:szCs w:val="20"/>
        </w:rPr>
      </w:pPr>
      <w:r w:rsidRPr="000153E5">
        <w:rPr>
          <w:rFonts w:ascii="Arial" w:hAnsi="Arial" w:cs="Arial"/>
          <w:sz w:val="20"/>
          <w:szCs w:val="20"/>
        </w:rPr>
        <w:t>Data access layer</w:t>
      </w:r>
    </w:p>
    <w:p w14:paraId="7689C020" w14:textId="77777777" w:rsidR="003B5039" w:rsidRPr="000153E5" w:rsidRDefault="003B5039" w:rsidP="003B5039">
      <w:pPr>
        <w:rPr>
          <w:rFonts w:cs="Arial"/>
        </w:rPr>
      </w:pPr>
      <w:r w:rsidRPr="000153E5">
        <w:rPr>
          <w:rFonts w:cs="Arial"/>
        </w:rPr>
        <w:t>Um die verschiedenen Aspekte der Anwendung zu trennen wurde das MVC-Pattern eingesetzt. Dieses Pattern eignet sich gut, um eine flexible und lose gekoppelte Web-Anwendung zu entwickeln, da mit MVC eine strikte Trennung der Geschäftslogik von der Darstellung erreicht werden kann.</w:t>
      </w:r>
    </w:p>
    <w:p w14:paraId="1D9C8769" w14:textId="77777777" w:rsidR="003B5039" w:rsidRPr="000153E5" w:rsidRDefault="003B5039" w:rsidP="003B5039">
      <w:pPr>
        <w:spacing w:after="160" w:line="259" w:lineRule="auto"/>
        <w:rPr>
          <w:rFonts w:eastAsiaTheme="minorHAnsi" w:cs="Arial"/>
          <w:lang w:eastAsia="en-US"/>
        </w:rPr>
      </w:pPr>
      <w:r w:rsidRPr="000153E5">
        <w:rPr>
          <w:rFonts w:cs="Arial"/>
        </w:rPr>
        <w:t>Des Weiteren wurde  Dependency Injection (DI) eingesetzt, um eine enge Koppelung der Systemkomponenten zu verhindern. Mit Dependency Injection werden die Klassen entkoppelt und lassen sich leichter wiederverwenden und testen.</w:t>
      </w:r>
    </w:p>
    <w:p w14:paraId="19037D52" w14:textId="77777777" w:rsidR="003B5039" w:rsidRPr="000153E5" w:rsidRDefault="003B5039" w:rsidP="003B5039">
      <w:pPr>
        <w:shd w:val="clear" w:color="auto" w:fill="FFFFFF"/>
        <w:spacing w:line="240" w:lineRule="auto"/>
        <w:textAlignment w:val="baseline"/>
        <w:rPr>
          <w:rFonts w:cs="Arial"/>
          <w:color w:val="242729"/>
        </w:rPr>
      </w:pPr>
      <w:r w:rsidRPr="000153E5">
        <w:rPr>
          <w:rFonts w:cs="Arial"/>
          <w:color w:val="242729"/>
          <w:bdr w:val="none" w:sz="0" w:space="0" w:color="auto" w:frame="1"/>
        </w:rPr>
        <w:t>In meinem JSF-Projekt ist das MVC-Mapping wie folgt:</w:t>
      </w:r>
    </w:p>
    <w:p w14:paraId="35EB72C7" w14:textId="77777777" w:rsidR="003B5039" w:rsidRPr="000153E5" w:rsidRDefault="003B5039" w:rsidP="007E2F4C">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Modell</w:t>
      </w:r>
      <w:r w:rsidRPr="000153E5">
        <w:rPr>
          <w:rFonts w:cs="Arial"/>
          <w:color w:val="242729"/>
          <w:bdr w:val="none" w:sz="0" w:space="0" w:color="auto" w:frame="1"/>
        </w:rPr>
        <w:t>: Komponente zum Halten des Datenmodells. In diesem Projekt sind das die DAO-Klassen und die Entitäten (Models).</w:t>
      </w:r>
      <w:r w:rsidRPr="000153E5">
        <w:rPr>
          <w:rFonts w:cs="Arial"/>
          <w:color w:val="242729"/>
        </w:rPr>
        <w:t> </w:t>
      </w:r>
      <w:r w:rsidRPr="000153E5">
        <w:rPr>
          <w:rFonts w:cs="Arial"/>
          <w:color w:val="242729"/>
          <w:bdr w:val="none" w:sz="0" w:space="0" w:color="auto" w:frame="1"/>
        </w:rPr>
        <w:t>Der Einstiegspunkt ist die verwaltete Bean, aber in Java EE (zu dem JSF gehört) werden diese Artefakte normalerweise von EJB bzw. JPA implementiert.</w:t>
      </w:r>
    </w:p>
    <w:p w14:paraId="249F1AC8" w14:textId="77777777" w:rsidR="003B5039" w:rsidRPr="000153E5" w:rsidRDefault="003B5039" w:rsidP="007E2F4C">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Ansicht</w:t>
      </w:r>
      <w:r w:rsidRPr="000153E5">
        <w:rPr>
          <w:rFonts w:cs="Arial"/>
          <w:color w:val="242729"/>
          <w:bdr w:val="none" w:sz="0" w:space="0" w:color="auto" w:frame="1"/>
        </w:rPr>
        <w:t>: Die UI-Komponenten und ihre Zusammensetzung zu einer ganzen Seite. Diese sind vollständig in der Domäne von JSF und wird von JSF UIComponents bzw. Facelets implementiert (Facelets-XHTML-Dokumente).</w:t>
      </w:r>
    </w:p>
    <w:p w14:paraId="06D32002" w14:textId="77777777" w:rsidR="003B5039" w:rsidRPr="000153E5" w:rsidRDefault="003B5039" w:rsidP="007E2F4C">
      <w:pPr>
        <w:numPr>
          <w:ilvl w:val="0"/>
          <w:numId w:val="40"/>
        </w:numPr>
        <w:shd w:val="clear" w:color="auto" w:fill="FFFFFF"/>
        <w:spacing w:line="240" w:lineRule="auto"/>
        <w:textAlignment w:val="baseline"/>
        <w:rPr>
          <w:rFonts w:cs="Arial"/>
          <w:color w:val="242729"/>
          <w:bdr w:val="none" w:sz="0" w:space="0" w:color="auto" w:frame="1"/>
        </w:rPr>
      </w:pPr>
      <w:r w:rsidRPr="000153E5">
        <w:rPr>
          <w:rFonts w:cs="Arial"/>
          <w:b/>
          <w:bCs/>
          <w:color w:val="242729"/>
          <w:bdr w:val="none" w:sz="0" w:space="0" w:color="auto" w:frame="1"/>
        </w:rPr>
        <w:t>Controller</w:t>
      </w:r>
      <w:r w:rsidRPr="000153E5">
        <w:rPr>
          <w:rFonts w:cs="Arial"/>
          <w:color w:val="242729"/>
          <w:bdr w:val="none" w:sz="0" w:space="0" w:color="auto" w:frame="1"/>
        </w:rPr>
        <w:t xml:space="preserve">: Komponente für die Programmsteuerung, welche Befehle und eingehende Daten vom Benutzer handhabt, diese zu den richtigen Teilen leitet und eine Ansicht zur Anzeige auswählt. In JSF schreibt man diesen Controller nicht, denn als Controller fungiert das </w:t>
      </w:r>
      <w:r w:rsidRPr="000153E5">
        <w:rPr>
          <w:rFonts w:cs="Arial"/>
          <w:i/>
          <w:color w:val="242729"/>
          <w:bdr w:val="none" w:sz="0" w:space="0" w:color="auto" w:frame="1"/>
        </w:rPr>
        <w:t>FacesServlet</w:t>
      </w:r>
      <w:r w:rsidRPr="000153E5">
        <w:rPr>
          <w:rFonts w:cs="Arial"/>
          <w:color w:val="242729"/>
          <w:bdr w:val="none" w:sz="0" w:space="0" w:color="auto" w:frame="1"/>
        </w:rPr>
        <w:t xml:space="preserve"> (wird bereits vom Framework bereitgestellt, Front-Controller-Pattern).</w:t>
      </w:r>
    </w:p>
    <w:p w14:paraId="6C7FACCA" w14:textId="77777777" w:rsidR="003B5039" w:rsidRPr="000153E5" w:rsidRDefault="003B5039" w:rsidP="003B5039">
      <w:pPr>
        <w:shd w:val="clear" w:color="auto" w:fill="FFFFFF"/>
        <w:spacing w:line="240" w:lineRule="auto"/>
        <w:textAlignment w:val="baseline"/>
        <w:rPr>
          <w:rFonts w:cs="Arial"/>
          <w:color w:val="242729"/>
          <w:bdr w:val="none" w:sz="0" w:space="0" w:color="auto" w:frame="1"/>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9E79E9" w:rsidRPr="00CB29E1" w:rsidRDefault="009E79E9" w:rsidP="003B5039">
                            <w:pPr>
                              <w:pStyle w:val="Caption"/>
                              <w:jc w:val="center"/>
                              <w:rPr>
                                <w:rFonts w:ascii="Arial" w:hAnsi="Arial" w:cs="Arial"/>
                              </w:rPr>
                            </w:pPr>
                            <w:bookmarkStart w:id="59" w:name="_Toc50058909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9E79E9" w:rsidRPr="00CB29E1" w:rsidRDefault="009E79E9" w:rsidP="003B5039">
                      <w:pPr>
                        <w:pStyle w:val="Caption"/>
                        <w:jc w:val="center"/>
                        <w:rPr>
                          <w:rFonts w:ascii="Arial" w:hAnsi="Arial" w:cs="Arial"/>
                        </w:rPr>
                      </w:pPr>
                      <w:bookmarkStart w:id="60" w:name="_Toc50058909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60"/>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9E79E9" w:rsidRPr="00C83903" w:rsidRDefault="009E79E9"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9E79E9" w:rsidRPr="00C83903" w:rsidRDefault="009E79E9"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6D198A22" w14:textId="77777777" w:rsidR="004D7E9A" w:rsidRDefault="004D7E9A" w:rsidP="003B5039"/>
    <w:p w14:paraId="1B4CD256" w14:textId="3715B38A" w:rsidR="003B5039" w:rsidRDefault="003B5039" w:rsidP="003B5039">
      <w:r>
        <w:lastRenderedPageBreak/>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Default="003B5039" w:rsidP="003B5039"/>
    <w:p w14:paraId="72F4D5E8" w14:textId="61E12044" w:rsidR="00553192" w:rsidRDefault="00553192" w:rsidP="003B5039">
      <w:r w:rsidRPr="00553192">
        <w:rPr>
          <w:highlight w:val="yellow"/>
        </w:rPr>
        <w:t>TODO</w:t>
      </w:r>
    </w:p>
    <w:p w14:paraId="6F8A0596" w14:textId="77777777" w:rsidR="00FF5A5B" w:rsidRDefault="00FF5A5B" w:rsidP="003B5039"/>
    <w:p w14:paraId="1D05319F" w14:textId="6B4D6A6A" w:rsidR="00FF5A5B" w:rsidRPr="00FF5A5B" w:rsidRDefault="00FF5A5B" w:rsidP="003B5039">
      <w:r w:rsidRPr="00FF5A5B">
        <w:t>Für die Repositories wird das JPA-Repository, welches von der Java-Community sehr empfohlen wird, eingesetzt.</w:t>
      </w:r>
    </w:p>
    <w:p w14:paraId="13F8538E" w14:textId="77777777" w:rsidR="00FF5A5B" w:rsidRDefault="00FF5A5B" w:rsidP="003B5039"/>
    <w:p w14:paraId="70B16E4B" w14:textId="149FB5A2" w:rsidR="00553192" w:rsidRDefault="00553192" w:rsidP="003B5039">
      <w:r>
        <w:rPr>
          <w:noProof/>
        </w:rPr>
        <w:drawing>
          <wp:inline distT="0" distB="0" distL="0" distR="0" wp14:anchorId="4E07D507" wp14:editId="55D351E4">
            <wp:extent cx="3973580" cy="45402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925" cy="4541787"/>
                    </a:xfrm>
                    <a:prstGeom prst="rect">
                      <a:avLst/>
                    </a:prstGeom>
                    <a:noFill/>
                    <a:ln>
                      <a:noFill/>
                    </a:ln>
                  </pic:spPr>
                </pic:pic>
              </a:graphicData>
            </a:graphic>
          </wp:inline>
        </w:drawing>
      </w:r>
    </w:p>
    <w:p w14:paraId="170233EB" w14:textId="77777777" w:rsidR="00553192" w:rsidRDefault="00553192" w:rsidP="003B5039"/>
    <w:p w14:paraId="4A8E77FE" w14:textId="77777777" w:rsidR="00553192" w:rsidRPr="009159D6" w:rsidRDefault="00553192" w:rsidP="003B5039"/>
    <w:p w14:paraId="6FB3CABB" w14:textId="77777777" w:rsidR="003B5039" w:rsidRPr="000D6392" w:rsidRDefault="003B5039" w:rsidP="003B5039">
      <w:pPr>
        <w:rPr>
          <w:rFonts w:cs="Arial"/>
        </w:rPr>
      </w:pPr>
      <w:r w:rsidRPr="000D6392">
        <w:rPr>
          <w:rFonts w:cs="Arial"/>
        </w:rPr>
        <w:t>5.1 Klassendiagramme</w:t>
      </w:r>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7E2F4C">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7E2F4C">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7E2F4C">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0D82D0E" w:rsidR="003B5039" w:rsidRPr="000D6392" w:rsidRDefault="003B5039" w:rsidP="003B5039">
      <w:pPr>
        <w:rPr>
          <w:rFonts w:cs="Arial"/>
        </w:rPr>
      </w:pPr>
      <w:r w:rsidRPr="000D6392">
        <w:rPr>
          <w:rFonts w:cs="Arial"/>
        </w:rPr>
        <w:t xml:space="preserve">Das Klassendiagramm mit sämtlichen Attributen und Operationen wird nachfolgend abgebildet. </w:t>
      </w:r>
    </w:p>
    <w:p w14:paraId="0D171FE1" w14:textId="77777777" w:rsidR="003B5039" w:rsidRDefault="003B5039" w:rsidP="003B5039"/>
    <w:p w14:paraId="4B2EC31E" w14:textId="77777777" w:rsidR="003B5039" w:rsidRDefault="003B5039" w:rsidP="003B5039">
      <w:pPr>
        <w:keepNext/>
        <w:jc w:val="center"/>
      </w:pPr>
      <w:r>
        <w:rPr>
          <w:noProof/>
        </w:rPr>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61" w:name="_Toc500268528"/>
      <w:bookmarkStart w:id="62" w:name="_Toc500268560"/>
      <w:bookmarkStart w:id="63" w:name="_Toc500589091"/>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4</w:t>
      </w:r>
      <w:r w:rsidRPr="00CB29E1">
        <w:rPr>
          <w:rFonts w:ascii="Arial" w:hAnsi="Arial" w:cs="Arial"/>
        </w:rPr>
        <w:fldChar w:fldCharType="end"/>
      </w:r>
      <w:r w:rsidRPr="00CB29E1">
        <w:rPr>
          <w:rFonts w:ascii="Arial" w:hAnsi="Arial" w:cs="Arial"/>
        </w:rPr>
        <w:t xml:space="preserve"> Package-Struktur</w:t>
      </w:r>
      <w:bookmarkEnd w:id="61"/>
      <w:bookmarkEnd w:id="62"/>
      <w:bookmarkEnd w:id="63"/>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64" w:name="_Toc500268529"/>
      <w:bookmarkStart w:id="65" w:name="_Toc500268561"/>
      <w:bookmarkStart w:id="66" w:name="_Toc50058909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5</w:t>
      </w:r>
      <w:r w:rsidRPr="00CB29E1">
        <w:rPr>
          <w:rFonts w:ascii="Arial" w:hAnsi="Arial" w:cs="Arial"/>
        </w:rPr>
        <w:fldChar w:fldCharType="end"/>
      </w:r>
      <w:r w:rsidRPr="00CB29E1">
        <w:rPr>
          <w:rFonts w:ascii="Arial" w:hAnsi="Arial" w:cs="Arial"/>
        </w:rPr>
        <w:t xml:space="preserve"> Klassendiagramm package ffhs.onlineshop (Controllers)</w:t>
      </w:r>
      <w:bookmarkEnd w:id="64"/>
      <w:bookmarkEnd w:id="65"/>
      <w:bookmarkEnd w:id="66"/>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67" w:name="_Toc500268530"/>
      <w:bookmarkStart w:id="68" w:name="_Toc500268562"/>
      <w:bookmarkStart w:id="69" w:name="_Toc50058909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6</w:t>
      </w:r>
      <w:r w:rsidRPr="00CB29E1">
        <w:rPr>
          <w:rFonts w:ascii="Arial" w:hAnsi="Arial" w:cs="Arial"/>
        </w:rPr>
        <w:fldChar w:fldCharType="end"/>
      </w:r>
      <w:r w:rsidRPr="00CB29E1">
        <w:rPr>
          <w:rFonts w:ascii="Arial" w:hAnsi="Arial" w:cs="Arial"/>
        </w:rPr>
        <w:t xml:space="preserve"> Klassendiagramm package ffhs.onlineshop.model (Models)</w:t>
      </w:r>
      <w:bookmarkEnd w:id="67"/>
      <w:bookmarkEnd w:id="68"/>
      <w:bookmarkEnd w:id="69"/>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70" w:name="_Toc500268531"/>
      <w:bookmarkStart w:id="71" w:name="_Toc500268563"/>
      <w:bookmarkStart w:id="72" w:name="_Toc50058909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7</w:t>
      </w:r>
      <w:r w:rsidRPr="00CB29E1">
        <w:rPr>
          <w:rFonts w:ascii="Arial" w:hAnsi="Arial" w:cs="Arial"/>
        </w:rPr>
        <w:fldChar w:fldCharType="end"/>
      </w:r>
      <w:r w:rsidRPr="00CB29E1">
        <w:rPr>
          <w:rFonts w:ascii="Arial" w:hAnsi="Arial" w:cs="Arial"/>
        </w:rPr>
        <w:t xml:space="preserve"> Klassendiagramm ffhs.onlineshop.repository (Repositories)</w:t>
      </w:r>
      <w:bookmarkEnd w:id="70"/>
      <w:bookmarkEnd w:id="71"/>
      <w:bookmarkEnd w:id="72"/>
    </w:p>
    <w:p w14:paraId="1485C60B" w14:textId="77777777" w:rsidR="003B5039" w:rsidRDefault="003B5039" w:rsidP="003B5039"/>
    <w:p w14:paraId="6B0B5EFF" w14:textId="77777777" w:rsidR="003B5039" w:rsidRDefault="003B5039" w:rsidP="003B5039">
      <w:r>
        <w:t>5.2 Datenmodell</w:t>
      </w:r>
    </w:p>
    <w:p w14:paraId="597D6FDB" w14:textId="77777777" w:rsidR="00C37B1C" w:rsidRDefault="00C37B1C" w:rsidP="003B5039"/>
    <w:p w14:paraId="5248C66A" w14:textId="20DCE2F6" w:rsidR="00043725" w:rsidRPr="002912AE" w:rsidRDefault="009B450E" w:rsidP="003B5039">
      <w:pPr>
        <w:rPr>
          <w:noProof/>
        </w:rPr>
      </w:pPr>
      <w:r>
        <w:rPr>
          <w:noProof/>
        </w:rPr>
        <w:t xml:space="preserve">Folgendes </w:t>
      </w:r>
      <w:r>
        <w:t>Datenmodell</w:t>
      </w:r>
      <w:r w:rsidR="003B5039">
        <w:rPr>
          <w:noProof/>
        </w:rPr>
        <w:t xml:space="preserve"> zeigt das Datenbankschema mit </w:t>
      </w:r>
      <w:r>
        <w:rPr>
          <w:noProof/>
        </w:rPr>
        <w:t>seinen</w:t>
      </w:r>
      <w:r w:rsidR="00BB5306">
        <w:rPr>
          <w:noProof/>
        </w:rPr>
        <w:t xml:space="preserve"> Tabellen und Beziehungen, d.h. die physische Struktur auf der Datenbank.</w:t>
      </w:r>
    </w:p>
    <w:p w14:paraId="4ACC0716" w14:textId="77777777" w:rsidR="00043725" w:rsidRDefault="00043725" w:rsidP="003B5039">
      <w:pPr>
        <w:rPr>
          <w:noProof/>
        </w:rPr>
      </w:pPr>
    </w:p>
    <w:p w14:paraId="554D3EC2" w14:textId="77777777" w:rsidR="00AB3898" w:rsidRDefault="00AB3898" w:rsidP="00AB3898">
      <w:pPr>
        <w:keepNext/>
        <w:jc w:val="center"/>
      </w:pPr>
      <w:r>
        <w:rPr>
          <w:noProof/>
        </w:rPr>
        <w:drawing>
          <wp:inline distT="0" distB="0" distL="0" distR="0" wp14:anchorId="227B9434" wp14:editId="2A312E7A">
            <wp:extent cx="4647600" cy="2620800"/>
            <wp:effectExtent l="0" t="0" r="635"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600" cy="2620800"/>
                    </a:xfrm>
                    <a:prstGeom prst="rect">
                      <a:avLst/>
                    </a:prstGeom>
                    <a:noFill/>
                    <a:ln>
                      <a:noFill/>
                    </a:ln>
                  </pic:spPr>
                </pic:pic>
              </a:graphicData>
            </a:graphic>
          </wp:inline>
        </w:drawing>
      </w:r>
    </w:p>
    <w:p w14:paraId="7C5499FC" w14:textId="40257D10" w:rsidR="004774D6" w:rsidRPr="00070A72" w:rsidRDefault="00AB3898" w:rsidP="00AB3898">
      <w:pPr>
        <w:pStyle w:val="Caption"/>
        <w:jc w:val="center"/>
        <w:rPr>
          <w:rFonts w:ascii="Arial" w:hAnsi="Arial" w:cs="Arial"/>
          <w:noProof/>
        </w:rPr>
      </w:pPr>
      <w:bookmarkStart w:id="73" w:name="_Toc500589095"/>
      <w:r w:rsidRPr="00070A72">
        <w:rPr>
          <w:rFonts w:ascii="Arial" w:hAnsi="Arial" w:cs="Arial"/>
        </w:rPr>
        <w:t xml:space="preserve">Abbildung </w:t>
      </w:r>
      <w:r w:rsidRPr="00070A72">
        <w:rPr>
          <w:rFonts w:ascii="Arial" w:hAnsi="Arial" w:cs="Arial"/>
        </w:rPr>
        <w:fldChar w:fldCharType="begin"/>
      </w:r>
      <w:r w:rsidRPr="00070A72">
        <w:rPr>
          <w:rFonts w:ascii="Arial" w:hAnsi="Arial" w:cs="Arial"/>
        </w:rPr>
        <w:instrText xml:space="preserve"> SEQ Abbildung \* ARABIC </w:instrText>
      </w:r>
      <w:r w:rsidRPr="00070A72">
        <w:rPr>
          <w:rFonts w:ascii="Arial" w:hAnsi="Arial" w:cs="Arial"/>
        </w:rPr>
        <w:fldChar w:fldCharType="separate"/>
      </w:r>
      <w:r w:rsidR="00AB1E3E">
        <w:rPr>
          <w:rFonts w:ascii="Arial" w:hAnsi="Arial" w:cs="Arial"/>
          <w:noProof/>
        </w:rPr>
        <w:t>8</w:t>
      </w:r>
      <w:r w:rsidRPr="00070A72">
        <w:rPr>
          <w:rFonts w:ascii="Arial" w:hAnsi="Arial" w:cs="Arial"/>
        </w:rPr>
        <w:fldChar w:fldCharType="end"/>
      </w:r>
      <w:r w:rsidRPr="00070A72">
        <w:rPr>
          <w:rFonts w:ascii="Arial" w:hAnsi="Arial" w:cs="Arial"/>
        </w:rPr>
        <w:t xml:space="preserve"> Diagramm Datenbank-Schema</w:t>
      </w:r>
      <w:bookmarkEnd w:id="73"/>
    </w:p>
    <w:p w14:paraId="54FBA9DE" w14:textId="77777777" w:rsidR="002912AE" w:rsidRDefault="002912AE" w:rsidP="00043725">
      <w:pPr>
        <w:jc w:val="center"/>
        <w:rPr>
          <w:noProof/>
        </w:rPr>
      </w:pPr>
    </w:p>
    <w:p w14:paraId="2818E18C" w14:textId="77777777" w:rsidR="003B5039" w:rsidRDefault="003B5039" w:rsidP="003B5039"/>
    <w:p w14:paraId="55B093D2" w14:textId="394B7B7E" w:rsidR="002912AE" w:rsidRDefault="00C33200" w:rsidP="002912AE">
      <w:pPr>
        <w:rPr>
          <w:rFonts w:cs="Arial"/>
          <w:color w:val="222222"/>
          <w:sz w:val="21"/>
          <w:szCs w:val="21"/>
          <w:shd w:val="clear" w:color="auto" w:fill="F8F9FA"/>
        </w:rPr>
      </w:pPr>
      <w:r>
        <w:rPr>
          <w:noProof/>
        </w:rPr>
        <w:t>Zwischen</w:t>
      </w:r>
      <w:r w:rsidR="009D1CEE">
        <w:rPr>
          <w:noProof/>
        </w:rPr>
        <w:t xml:space="preserve"> der Entität</w:t>
      </w:r>
      <w:r>
        <w:rPr>
          <w:noProof/>
        </w:rPr>
        <w:t xml:space="preserve"> </w:t>
      </w:r>
      <w:r w:rsidRPr="009D1CEE">
        <w:rPr>
          <w:noProof/>
        </w:rPr>
        <w:t>i</w:t>
      </w:r>
      <w:r w:rsidR="002912AE" w:rsidRPr="009D1CEE">
        <w:rPr>
          <w:noProof/>
        </w:rPr>
        <w:t>tem</w:t>
      </w:r>
      <w:r w:rsidR="002912AE">
        <w:rPr>
          <w:noProof/>
        </w:rPr>
        <w:t xml:space="preserve"> und </w:t>
      </w:r>
      <w:r w:rsidR="009D1CEE">
        <w:rPr>
          <w:noProof/>
        </w:rPr>
        <w:t xml:space="preserve">der Entität </w:t>
      </w:r>
      <w:r w:rsidRPr="009D1CEE">
        <w:rPr>
          <w:noProof/>
        </w:rPr>
        <w:t>category</w:t>
      </w:r>
      <w:r>
        <w:rPr>
          <w:noProof/>
        </w:rPr>
        <w:t xml:space="preserve"> </w:t>
      </w:r>
      <w:r w:rsidR="009D1CEE">
        <w:rPr>
          <w:noProof/>
        </w:rPr>
        <w:t xml:space="preserve">ist </w:t>
      </w:r>
      <w:r w:rsidR="002912AE">
        <w:rPr>
          <w:noProof/>
        </w:rPr>
        <w:t xml:space="preserve">eine </w:t>
      </w:r>
      <w:r w:rsidR="002912AE">
        <w:rPr>
          <w:rFonts w:cs="Arial"/>
          <w:color w:val="222222"/>
          <w:sz w:val="21"/>
          <w:szCs w:val="21"/>
          <w:shd w:val="clear" w:color="auto" w:fill="F8F9FA"/>
        </w:rPr>
        <w:t>many-to-one Beziehung</w:t>
      </w:r>
      <w:r w:rsidR="009D1CEE">
        <w:rPr>
          <w:rFonts w:cs="Arial"/>
          <w:color w:val="222222"/>
          <w:sz w:val="21"/>
          <w:szCs w:val="21"/>
          <w:shd w:val="clear" w:color="auto" w:fill="F8F9FA"/>
        </w:rPr>
        <w:t xml:space="preserve"> vorhanden.</w:t>
      </w:r>
      <w:r w:rsidR="002912AE">
        <w:rPr>
          <w:rFonts w:cs="Arial"/>
          <w:color w:val="222222"/>
          <w:sz w:val="21"/>
          <w:szCs w:val="21"/>
          <w:shd w:val="clear" w:color="auto" w:fill="F8F9FA"/>
        </w:rPr>
        <w:t xml:space="preserve"> </w:t>
      </w:r>
      <w:r w:rsidR="009D1CEE">
        <w:rPr>
          <w:rFonts w:cs="Arial"/>
          <w:color w:val="222222"/>
          <w:sz w:val="21"/>
          <w:szCs w:val="21"/>
          <w:shd w:val="clear" w:color="auto" w:fill="F8F9FA"/>
        </w:rPr>
        <w:t>Ein</w:t>
      </w:r>
      <w:r w:rsidR="002912AE">
        <w:rPr>
          <w:rFonts w:cs="Arial"/>
          <w:color w:val="222222"/>
          <w:sz w:val="21"/>
          <w:szCs w:val="21"/>
          <w:shd w:val="clear" w:color="auto" w:fill="F8F9FA"/>
        </w:rPr>
        <w:t xml:space="preserve"> </w:t>
      </w:r>
      <w:r>
        <w:rPr>
          <w:noProof/>
        </w:rPr>
        <w:t xml:space="preserve">item </w:t>
      </w:r>
      <w:r w:rsidR="002912AE">
        <w:rPr>
          <w:rFonts w:cs="Arial"/>
          <w:color w:val="222222"/>
          <w:sz w:val="21"/>
          <w:szCs w:val="21"/>
          <w:shd w:val="clear" w:color="auto" w:fill="F8F9FA"/>
        </w:rPr>
        <w:t xml:space="preserve">hat genau eine </w:t>
      </w:r>
      <w:r w:rsidRPr="00C33200">
        <w:rPr>
          <w:noProof/>
        </w:rPr>
        <w:t>category</w:t>
      </w:r>
      <w:r w:rsidR="002912AE">
        <w:rPr>
          <w:rFonts w:cs="Arial"/>
          <w:color w:val="222222"/>
          <w:sz w:val="21"/>
          <w:szCs w:val="21"/>
          <w:shd w:val="clear" w:color="auto" w:fill="F8F9FA"/>
        </w:rPr>
        <w:t xml:space="preserve">. Eine </w:t>
      </w:r>
      <w:r w:rsidRPr="00C33200">
        <w:rPr>
          <w:noProof/>
        </w:rPr>
        <w:t>category</w:t>
      </w:r>
      <w:r>
        <w:rPr>
          <w:noProof/>
        </w:rPr>
        <w:t xml:space="preserve"> </w:t>
      </w:r>
      <w:r w:rsidR="002912AE">
        <w:rPr>
          <w:rFonts w:cs="Arial"/>
          <w:color w:val="222222"/>
          <w:sz w:val="21"/>
          <w:szCs w:val="21"/>
          <w:shd w:val="clear" w:color="auto" w:fill="F8F9FA"/>
        </w:rPr>
        <w:t xml:space="preserve">kann </w:t>
      </w:r>
      <w:r>
        <w:rPr>
          <w:rFonts w:cs="Arial"/>
          <w:color w:val="222222"/>
          <w:sz w:val="21"/>
          <w:szCs w:val="21"/>
          <w:shd w:val="clear" w:color="auto" w:fill="F8F9FA"/>
        </w:rPr>
        <w:t>keinem, einem oder mehreren</w:t>
      </w:r>
      <w:r w:rsidR="002912AE">
        <w:rPr>
          <w:rFonts w:cs="Arial"/>
          <w:color w:val="222222"/>
          <w:sz w:val="21"/>
          <w:szCs w:val="21"/>
          <w:shd w:val="clear" w:color="auto" w:fill="F8F9FA"/>
        </w:rPr>
        <w:t xml:space="preserve"> </w:t>
      </w:r>
      <w:r>
        <w:rPr>
          <w:noProof/>
        </w:rPr>
        <w:t xml:space="preserve">items </w:t>
      </w:r>
      <w:r>
        <w:rPr>
          <w:rFonts w:cs="Arial"/>
          <w:color w:val="222222"/>
          <w:sz w:val="21"/>
          <w:szCs w:val="21"/>
          <w:shd w:val="clear" w:color="auto" w:fill="F8F9FA"/>
        </w:rPr>
        <w:t>zugewiesen werden</w:t>
      </w:r>
      <w:r w:rsidR="002912AE">
        <w:rPr>
          <w:rFonts w:cs="Arial"/>
          <w:color w:val="222222"/>
          <w:sz w:val="21"/>
          <w:szCs w:val="21"/>
          <w:shd w:val="clear" w:color="auto" w:fill="F8F9FA"/>
        </w:rPr>
        <w:t>.</w:t>
      </w:r>
    </w:p>
    <w:p w14:paraId="5D9188A1" w14:textId="77777777" w:rsidR="003B5039" w:rsidRDefault="003B5039" w:rsidP="003B5039"/>
    <w:p w14:paraId="7684E84B" w14:textId="126CE5A6" w:rsidR="00C33200" w:rsidRDefault="00C33200" w:rsidP="00C33200">
      <w:pPr>
        <w:rPr>
          <w:rFonts w:cs="Arial"/>
          <w:color w:val="222222"/>
          <w:sz w:val="21"/>
          <w:szCs w:val="21"/>
          <w:shd w:val="clear" w:color="auto" w:fill="F8F9FA"/>
        </w:rPr>
      </w:pPr>
      <w:r>
        <w:rPr>
          <w:noProof/>
        </w:rPr>
        <w:t xml:space="preserve">Zwischen </w:t>
      </w:r>
      <w:r w:rsidR="009D1CEE">
        <w:rPr>
          <w:noProof/>
        </w:rPr>
        <w:t xml:space="preserve">der Entität </w:t>
      </w:r>
      <w:r>
        <w:rPr>
          <w:noProof/>
        </w:rPr>
        <w:t xml:space="preserve">item und </w:t>
      </w:r>
      <w:r w:rsidR="009D1CEE">
        <w:rPr>
          <w:noProof/>
        </w:rPr>
        <w:t xml:space="preserve">der Entität </w:t>
      </w:r>
      <w:r w:rsidRPr="00C33200">
        <w:rPr>
          <w:noProof/>
        </w:rPr>
        <w:t>condition</w:t>
      </w:r>
      <w:r>
        <w:rPr>
          <w:noProof/>
        </w:rPr>
        <w:t xml:space="preserve"> gibt es </w:t>
      </w:r>
      <w:r w:rsidR="009D1CEE">
        <w:rPr>
          <w:noProof/>
        </w:rPr>
        <w:t xml:space="preserve">ebenfalls </w:t>
      </w:r>
      <w:r>
        <w:rPr>
          <w:noProof/>
        </w:rPr>
        <w:t xml:space="preserve">eine </w:t>
      </w:r>
      <w:r>
        <w:rPr>
          <w:rFonts w:cs="Arial"/>
          <w:color w:val="222222"/>
          <w:sz w:val="21"/>
          <w:szCs w:val="21"/>
          <w:shd w:val="clear" w:color="auto" w:fill="F8F9FA"/>
        </w:rPr>
        <w:t>many-to-one Beziehung</w:t>
      </w:r>
      <w:r w:rsidR="009D1CEE">
        <w:rPr>
          <w:rFonts w:cs="Arial"/>
          <w:color w:val="222222"/>
          <w:sz w:val="21"/>
          <w:szCs w:val="21"/>
          <w:shd w:val="clear" w:color="auto" w:fill="F8F9FA"/>
        </w:rPr>
        <w:t xml:space="preserve">. Ein </w:t>
      </w:r>
      <w:r>
        <w:rPr>
          <w:noProof/>
        </w:rPr>
        <w:t xml:space="preserve">item </w:t>
      </w:r>
      <w:r>
        <w:rPr>
          <w:rFonts w:cs="Arial"/>
          <w:color w:val="222222"/>
          <w:sz w:val="21"/>
          <w:szCs w:val="21"/>
          <w:shd w:val="clear" w:color="auto" w:fill="F8F9FA"/>
        </w:rPr>
        <w:t xml:space="preserve">hat genau eine </w:t>
      </w:r>
      <w:r w:rsidRPr="00C33200">
        <w:rPr>
          <w:noProof/>
        </w:rPr>
        <w:t>condition</w:t>
      </w:r>
      <w:r>
        <w:rPr>
          <w:rFonts w:cs="Arial"/>
          <w:color w:val="222222"/>
          <w:sz w:val="21"/>
          <w:szCs w:val="21"/>
          <w:shd w:val="clear" w:color="auto" w:fill="F8F9FA"/>
        </w:rPr>
        <w:t xml:space="preserve">. Eine </w:t>
      </w:r>
      <w:r w:rsidRPr="00C33200">
        <w:rPr>
          <w:noProof/>
        </w:rPr>
        <w:t>condition</w:t>
      </w:r>
      <w:r>
        <w:rPr>
          <w:noProof/>
        </w:rPr>
        <w:t xml:space="preserve"> </w:t>
      </w:r>
      <w:r>
        <w:rPr>
          <w:rFonts w:cs="Arial"/>
          <w:color w:val="222222"/>
          <w:sz w:val="21"/>
          <w:szCs w:val="21"/>
          <w:shd w:val="clear" w:color="auto" w:fill="F8F9FA"/>
        </w:rPr>
        <w:t xml:space="preserve">kann keinem, einem oder mehreren </w:t>
      </w:r>
      <w:r>
        <w:rPr>
          <w:noProof/>
        </w:rPr>
        <w:t xml:space="preserve">items </w:t>
      </w:r>
      <w:r>
        <w:rPr>
          <w:rFonts w:cs="Arial"/>
          <w:color w:val="222222"/>
          <w:sz w:val="21"/>
          <w:szCs w:val="21"/>
          <w:shd w:val="clear" w:color="auto" w:fill="F8F9FA"/>
        </w:rPr>
        <w:t>zugewiesen werden.</w:t>
      </w:r>
    </w:p>
    <w:p w14:paraId="33338159" w14:textId="77777777" w:rsidR="003B5039" w:rsidRDefault="003B5039" w:rsidP="003B5039"/>
    <w:p w14:paraId="5D5170B8" w14:textId="209ADFE1" w:rsidR="00AB3898" w:rsidRDefault="004479A2" w:rsidP="003B5039">
      <w:r>
        <w:t xml:space="preserve">Zwischen item und customer gibt es zwei </w:t>
      </w:r>
      <w:r>
        <w:rPr>
          <w:rFonts w:cs="Arial"/>
          <w:color w:val="222222"/>
          <w:sz w:val="21"/>
          <w:szCs w:val="21"/>
          <w:shd w:val="clear" w:color="auto" w:fill="F8F9FA"/>
        </w:rPr>
        <w:t>many-to-one Beziehungen, je eine für die Rol</w:t>
      </w:r>
      <w:r w:rsidR="009D1CEE">
        <w:rPr>
          <w:rFonts w:cs="Arial"/>
          <w:color w:val="222222"/>
          <w:sz w:val="21"/>
          <w:szCs w:val="21"/>
          <w:shd w:val="clear" w:color="auto" w:fill="F8F9FA"/>
        </w:rPr>
        <w:t>le Verkäufer und Käufer.</w:t>
      </w:r>
    </w:p>
    <w:p w14:paraId="185E3915" w14:textId="77777777" w:rsidR="00AB3898" w:rsidRDefault="00AB3898" w:rsidP="003B5039"/>
    <w:p w14:paraId="71C0A63B" w14:textId="77777777" w:rsidR="00AB3898" w:rsidRDefault="00AB3898" w:rsidP="003B5039"/>
    <w:p w14:paraId="59F60CA5" w14:textId="77777777" w:rsidR="003B5039" w:rsidRDefault="003B5039" w:rsidP="003B5039">
      <w:r>
        <w:t>5.3 Sequenzmodell</w:t>
      </w:r>
    </w:p>
    <w:p w14:paraId="4F500390" w14:textId="77777777" w:rsidR="003B5039" w:rsidRDefault="003B5039" w:rsidP="003B5039">
      <w:r>
        <w:t>...</w:t>
      </w:r>
    </w:p>
    <w:p w14:paraId="3C390F68" w14:textId="77777777" w:rsidR="00C37B1C" w:rsidRDefault="00C37B1C" w:rsidP="003B5039"/>
    <w:p w14:paraId="4BA57B30" w14:textId="77777777" w:rsidR="003B5039" w:rsidRDefault="003B5039" w:rsidP="003B5039"/>
    <w:p w14:paraId="6048708A" w14:textId="56124C80" w:rsidR="00274167" w:rsidRDefault="003B5039" w:rsidP="00274167">
      <w:r w:rsidRPr="00743628">
        <w:t xml:space="preserve">5.5 </w:t>
      </w:r>
      <w:r w:rsidR="00274167" w:rsidRPr="00274167">
        <w:t xml:space="preserve">Speziﬁkation der Bedienoberﬂächen </w:t>
      </w:r>
      <w:r w:rsidR="00274167">
        <w:t>(GUI-Skizzen)</w:t>
      </w:r>
    </w:p>
    <w:p w14:paraId="170DB9B2" w14:textId="77777777" w:rsidR="00274167" w:rsidRDefault="00274167" w:rsidP="00274167"/>
    <w:p w14:paraId="3E9BE00A" w14:textId="097B50AB" w:rsidR="003B5039" w:rsidRDefault="00F56244" w:rsidP="003B5039">
      <w:r>
        <w:t xml:space="preserve">Für die Bedienoberflächen wurden </w:t>
      </w:r>
      <w:r w:rsidR="005155BD">
        <w:t>Skizzen</w:t>
      </w:r>
      <w:r>
        <w:t xml:space="preserve"> </w:t>
      </w:r>
      <w:r w:rsidR="00C20735">
        <w:t>mit dem Werkzeug Balsamiq</w:t>
      </w:r>
      <w:r w:rsidR="00557230">
        <w:t xml:space="preserve"> (</w:t>
      </w:r>
      <w:hyperlink r:id="rId20" w:history="1">
        <w:r w:rsidR="00557230" w:rsidRPr="00432FEB">
          <w:rPr>
            <w:rStyle w:val="Hyperlink"/>
          </w:rPr>
          <w:t>https://balsamiq.com/download/</w:t>
        </w:r>
      </w:hyperlink>
      <w:r w:rsidR="00557230">
        <w:t xml:space="preserve">) </w:t>
      </w:r>
      <w:r>
        <w:t xml:space="preserve">erstellt. Diese </w:t>
      </w:r>
      <w:r w:rsidR="005155BD">
        <w:t>Skizzen</w:t>
      </w:r>
      <w:r w:rsidR="00C20735">
        <w:t xml:space="preserve">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0C5476B0" w:rsidR="000C6297" w:rsidRDefault="000C6297" w:rsidP="003B5039">
      <w:r>
        <w:t>Pro Produkt sind ein Foto, der Titel, ein Teil der Beschreibung, der Verkäufer, die Sterne-Bewertung des Verkäufers (Kauf-Bewertung), die Anzahl an Bewertungen</w:t>
      </w:r>
      <w:r w:rsidR="00BD57F8">
        <w:t xml:space="preserve"> sowie</w:t>
      </w:r>
      <w:r>
        <w:t xml:space="preserve"> der Preis </w:t>
      </w:r>
      <w:r w:rsidR="00BD57F8">
        <w:t>ersichtlich. Wenn der Benutzer sich anmeldet ist auch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1F59EEA5"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r w:rsidR="00BD57F8">
        <w:t>Zusätzlich ist bei einem verkauften Produkt der Kaufen-Button nicht mehr ersichtlich.</w:t>
      </w:r>
    </w:p>
    <w:p w14:paraId="7FDA05F4" w14:textId="77777777" w:rsidR="000C6297" w:rsidRPr="00A74A78" w:rsidRDefault="000C6297" w:rsidP="003B5039"/>
    <w:p w14:paraId="084E15B5" w14:textId="60132417" w:rsidR="004E0436" w:rsidRDefault="004E0436" w:rsidP="004E0436">
      <w:pPr>
        <w:keepNext/>
        <w:jc w:val="center"/>
      </w:pPr>
    </w:p>
    <w:p w14:paraId="319F562C" w14:textId="751212C7" w:rsidR="004C44C6" w:rsidRDefault="004C44C6" w:rsidP="004E0436">
      <w:pPr>
        <w:keepNext/>
        <w:jc w:val="center"/>
      </w:pPr>
    </w:p>
    <w:p w14:paraId="1F188949" w14:textId="1E351277" w:rsidR="0019312F" w:rsidRPr="0019312F" w:rsidRDefault="0019312F" w:rsidP="004E0436">
      <w:pPr>
        <w:keepNext/>
        <w:jc w:val="center"/>
      </w:pPr>
      <w:r>
        <w:rPr>
          <w:noProof/>
        </w:rPr>
        <w:drawing>
          <wp:inline distT="0" distB="0" distL="0" distR="0" wp14:anchorId="03DEE900" wp14:editId="51675B4C">
            <wp:extent cx="5529600" cy="430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0499AA6C" w14:textId="594F1100" w:rsidR="00274167" w:rsidRPr="00CB29E1" w:rsidRDefault="004E0436" w:rsidP="004E0436">
      <w:pPr>
        <w:pStyle w:val="Caption"/>
        <w:jc w:val="center"/>
        <w:rPr>
          <w:rFonts w:ascii="Arial" w:hAnsi="Arial" w:cs="Arial"/>
        </w:rPr>
      </w:pPr>
      <w:bookmarkStart w:id="74" w:name="_Toc50058909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9</w:t>
      </w:r>
      <w:r w:rsidRPr="00CB29E1">
        <w:rPr>
          <w:rFonts w:ascii="Arial" w:hAnsi="Arial" w:cs="Arial"/>
        </w:rPr>
        <w:fldChar w:fldCharType="end"/>
      </w:r>
      <w:r w:rsidRPr="00CB29E1">
        <w:rPr>
          <w:rFonts w:ascii="Arial" w:hAnsi="Arial" w:cs="Arial"/>
        </w:rPr>
        <w:t xml:space="preserve"> GUI Produktseite</w:t>
      </w:r>
      <w:bookmarkEnd w:id="74"/>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780BC184" w:rsidR="00172570" w:rsidRDefault="0035054D" w:rsidP="0035054D">
      <w:r w:rsidRPr="0035054D">
        <w:t>Wenn der Benutzer auf den Titel eines Produktes klickt, erscheint eine detallierte Beschreibung des Produkts als Popup-Fenster.</w:t>
      </w:r>
      <w:r w:rsidR="00507DF2">
        <w:t xml:space="preserve"> Es ist das Foto (vergrössert), der Titel, die gesamte Beschreibung</w:t>
      </w:r>
      <w:r w:rsidR="00BD57F8">
        <w:t xml:space="preserve"> sowie</w:t>
      </w:r>
      <w:r w:rsidR="00507DF2">
        <w:t xml:space="preserve"> der Peis </w:t>
      </w:r>
      <w:r w:rsidR="00BD57F8">
        <w:t>ersichtlich. Der Kaufen-Button ist nur ersichtlich, wenn der Benutzer angemeldet ist</w:t>
      </w:r>
      <w:r w:rsidR="00507DF2">
        <w:t xml:space="preserve">.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C04A807" w14:textId="36848A3F" w:rsidR="002C0767" w:rsidRDefault="002C0767" w:rsidP="0019312F">
      <w:pPr>
        <w:keepNext/>
      </w:pPr>
    </w:p>
    <w:p w14:paraId="052647F5" w14:textId="6E86B95D" w:rsidR="0019312F" w:rsidRDefault="0019312F" w:rsidP="00AD343D">
      <w:pPr>
        <w:keepNext/>
        <w:jc w:val="center"/>
      </w:pPr>
      <w:r>
        <w:rPr>
          <w:noProof/>
        </w:rPr>
        <w:drawing>
          <wp:inline distT="0" distB="0" distL="0" distR="0" wp14:anchorId="3C428183" wp14:editId="418215A1">
            <wp:extent cx="5565600" cy="43164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B32F0D" w14:textId="60268EBA" w:rsidR="00AD343D" w:rsidRPr="00CB29E1" w:rsidRDefault="00AD343D" w:rsidP="00AD343D">
      <w:pPr>
        <w:pStyle w:val="Caption"/>
        <w:jc w:val="center"/>
        <w:rPr>
          <w:rFonts w:ascii="Arial" w:hAnsi="Arial" w:cs="Arial"/>
        </w:rPr>
      </w:pPr>
      <w:bookmarkStart w:id="75" w:name="_Toc500589097"/>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B1E3E">
        <w:rPr>
          <w:rFonts w:ascii="Arial" w:hAnsi="Arial" w:cs="Arial"/>
          <w:noProof/>
        </w:rPr>
        <w:t>10</w:t>
      </w:r>
      <w:r w:rsidRPr="00CB29E1">
        <w:rPr>
          <w:rFonts w:ascii="Arial" w:hAnsi="Arial" w:cs="Arial"/>
        </w:rPr>
        <w:fldChar w:fldCharType="end"/>
      </w:r>
      <w:r w:rsidRPr="00CB29E1">
        <w:rPr>
          <w:rFonts w:ascii="Arial" w:hAnsi="Arial" w:cs="Arial"/>
        </w:rPr>
        <w:t xml:space="preserve"> GUI Produktdetail</w:t>
      </w:r>
      <w:bookmarkEnd w:id="75"/>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20EBF6D7" w:rsidR="009648E2" w:rsidRDefault="005834ED" w:rsidP="009648E2">
      <w:r>
        <w:t>Ein Benutzer kann sich</w:t>
      </w:r>
      <w:r w:rsidR="009E79E9">
        <w:t xml:space="preserve"> jederzeit</w:t>
      </w:r>
      <w:r>
        <w:t xml:space="preserve"> registerien, soweit er nicht angemeldet ist. Sobals ein Benutzer sich angemeldet hat (Einloggen) ist das Registrieungsmenü 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1F89E645" w14:textId="34774092" w:rsidR="00FE6F7B" w:rsidRDefault="00FE6F7B" w:rsidP="00AE0A2E"/>
    <w:p w14:paraId="47E6E0AC" w14:textId="5B0738D5" w:rsidR="00AE0A2E" w:rsidRDefault="00AE0A2E" w:rsidP="009648E2">
      <w:pPr>
        <w:jc w:val="center"/>
      </w:pPr>
      <w:r>
        <w:rPr>
          <w:noProof/>
        </w:rPr>
        <w:drawing>
          <wp:inline distT="0" distB="0" distL="0" distR="0" wp14:anchorId="56621374" wp14:editId="3F1C1C52">
            <wp:extent cx="5565600" cy="43164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55A278" w14:textId="64EA12FD" w:rsidR="00924D51" w:rsidRPr="00E82475" w:rsidRDefault="00924D51" w:rsidP="00924D51">
      <w:pPr>
        <w:pStyle w:val="Caption"/>
        <w:jc w:val="center"/>
        <w:rPr>
          <w:rFonts w:ascii="Arial" w:hAnsi="Arial" w:cs="Arial"/>
        </w:rPr>
      </w:pPr>
      <w:bookmarkStart w:id="76" w:name="_Toc50058909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11</w:t>
      </w:r>
      <w:r w:rsidRPr="00E82475">
        <w:rPr>
          <w:rFonts w:ascii="Arial" w:hAnsi="Arial" w:cs="Arial"/>
        </w:rPr>
        <w:fldChar w:fldCharType="end"/>
      </w:r>
      <w:r w:rsidRPr="00E82475">
        <w:rPr>
          <w:rFonts w:ascii="Arial" w:hAnsi="Arial" w:cs="Arial"/>
        </w:rPr>
        <w:t xml:space="preserve"> GUI Registrieren</w:t>
      </w:r>
      <w:bookmarkEnd w:id="76"/>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2934BF2B" w:rsidR="00C937C4" w:rsidRPr="00285BD4" w:rsidRDefault="00C64976" w:rsidP="003B5039">
      <w:r w:rsidRPr="00C64976">
        <w:t>Alle Felder sind obligatorisch und werden validiert.</w:t>
      </w:r>
      <w:r w:rsidR="001761EB">
        <w:t xml:space="preserve"> Sobald ein Benutzer sich erfolgreich angemeldet hat, sind die Menüpunkte Registrieren und Einloggen bis zur Abmeldung nicht mehr ersichtlich.</w:t>
      </w:r>
    </w:p>
    <w:p w14:paraId="7C35AA06" w14:textId="03C37335" w:rsidR="00104B8C" w:rsidRDefault="00104B8C" w:rsidP="003457DE">
      <w:pPr>
        <w:keepNext/>
      </w:pPr>
    </w:p>
    <w:p w14:paraId="2A1CC563" w14:textId="1FB8F199" w:rsidR="003457DE" w:rsidRDefault="003457DE" w:rsidP="005F35E5">
      <w:pPr>
        <w:keepNext/>
        <w:jc w:val="center"/>
      </w:pPr>
      <w:r>
        <w:rPr>
          <w:noProof/>
        </w:rPr>
        <w:drawing>
          <wp:inline distT="0" distB="0" distL="0" distR="0" wp14:anchorId="31613AD5" wp14:editId="1519399A">
            <wp:extent cx="5529600" cy="430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51C04E4D" w14:textId="66B3C550" w:rsidR="00CF0A67" w:rsidRPr="00E82475" w:rsidRDefault="005F35E5" w:rsidP="005F35E5">
      <w:pPr>
        <w:pStyle w:val="Caption"/>
        <w:jc w:val="center"/>
        <w:rPr>
          <w:rFonts w:ascii="Arial" w:hAnsi="Arial" w:cs="Arial"/>
        </w:rPr>
      </w:pPr>
      <w:bookmarkStart w:id="77" w:name="_Toc50058909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12</w:t>
      </w:r>
      <w:r w:rsidRPr="00E82475">
        <w:rPr>
          <w:rFonts w:ascii="Arial" w:hAnsi="Arial" w:cs="Arial"/>
        </w:rPr>
        <w:fldChar w:fldCharType="end"/>
      </w:r>
      <w:r w:rsidRPr="00E82475">
        <w:rPr>
          <w:rFonts w:ascii="Arial" w:hAnsi="Arial" w:cs="Arial"/>
        </w:rPr>
        <w:t xml:space="preserve"> GUI Einloggen</w:t>
      </w:r>
      <w:bookmarkEnd w:id="77"/>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24D4166A" w:rsidR="00A27368" w:rsidRDefault="00A27368" w:rsidP="003B5039">
      <w:pPr>
        <w:rPr>
          <w:u w:val="single"/>
        </w:rPr>
      </w:pPr>
      <w:r>
        <w:rPr>
          <w:u w:val="single"/>
        </w:rPr>
        <w:lastRenderedPageBreak/>
        <w:t>User Dashbord – Meine Adresse</w:t>
      </w:r>
    </w:p>
    <w:p w14:paraId="32BFA768" w14:textId="77777777" w:rsidR="00BA4531" w:rsidRDefault="00BA4531" w:rsidP="00BA4531">
      <w:pPr>
        <w:rPr>
          <w:u w:val="single"/>
        </w:rPr>
      </w:pPr>
    </w:p>
    <w:p w14:paraId="68206591" w14:textId="32912759" w:rsidR="00BA4531" w:rsidRDefault="00BA4531" w:rsidP="003B5039">
      <w:r w:rsidRPr="00BA4531">
        <w:t>Diese Funktion benötigt User-Benutzerrechte.</w:t>
      </w:r>
      <w:r>
        <w:t xml:space="preserve"> Wenn Meine Adresse via Menü ausgewählt wird und noch keine Berechtiungsüberprüfung stattfand, wird automatisch auf die Login-Seite weitergeleitet.</w:t>
      </w:r>
    </w:p>
    <w:p w14:paraId="415CF277" w14:textId="77777777" w:rsidR="003A4A68" w:rsidRDefault="003A4A68" w:rsidP="00334DCB"/>
    <w:p w14:paraId="48403C9A" w14:textId="176056F6" w:rsidR="009E5A55" w:rsidRDefault="00BA4531" w:rsidP="00334DCB">
      <w:r>
        <w:t>Die Adresse wird im Lese-Modus angezeigt. Mit Bearbeiten gelangt man in den Bearbeitungs-Modus.</w:t>
      </w:r>
    </w:p>
    <w:p w14:paraId="18127AB5" w14:textId="77777777" w:rsidR="00334DCB" w:rsidRDefault="00334DCB" w:rsidP="00972C5E">
      <w:pPr>
        <w:keepNext/>
        <w:jc w:val="center"/>
      </w:pPr>
    </w:p>
    <w:p w14:paraId="17FA436E" w14:textId="5CF165A1" w:rsidR="00334DCB" w:rsidRDefault="00334DCB" w:rsidP="00972C5E">
      <w:pPr>
        <w:keepNext/>
        <w:jc w:val="center"/>
      </w:pPr>
      <w:r>
        <w:rPr>
          <w:noProof/>
        </w:rPr>
        <w:drawing>
          <wp:inline distT="0" distB="0" distL="0" distR="0" wp14:anchorId="7AE3BFBA" wp14:editId="33D4B585">
            <wp:extent cx="5565600" cy="43164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52CE9314" w14:textId="441073B6" w:rsidR="00C24969" w:rsidRPr="00E82475" w:rsidRDefault="00972C5E" w:rsidP="00972C5E">
      <w:pPr>
        <w:pStyle w:val="Caption"/>
        <w:jc w:val="center"/>
        <w:rPr>
          <w:rFonts w:ascii="Arial" w:hAnsi="Arial" w:cs="Arial"/>
        </w:rPr>
      </w:pPr>
      <w:bookmarkStart w:id="78" w:name="_Toc50058910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13</w:t>
      </w:r>
      <w:r w:rsidRPr="00E82475">
        <w:rPr>
          <w:rFonts w:ascii="Arial" w:hAnsi="Arial" w:cs="Arial"/>
        </w:rPr>
        <w:fldChar w:fldCharType="end"/>
      </w:r>
      <w:r w:rsidRPr="00E82475">
        <w:rPr>
          <w:rFonts w:ascii="Arial" w:hAnsi="Arial" w:cs="Arial"/>
        </w:rPr>
        <w:t xml:space="preserve"> GUI Meine Adresse</w:t>
      </w:r>
      <w:bookmarkEnd w:id="78"/>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5651107F" w:rsidR="009E5A55" w:rsidRDefault="009E5A55" w:rsidP="00972C5E">
      <w:pPr>
        <w:keepNext/>
        <w:jc w:val="center"/>
      </w:pPr>
    </w:p>
    <w:p w14:paraId="25CEA5E2" w14:textId="1155664E" w:rsidR="003A4A68" w:rsidRDefault="003A4A68" w:rsidP="00972C5E">
      <w:pPr>
        <w:keepNext/>
        <w:jc w:val="center"/>
      </w:pPr>
      <w:r>
        <w:rPr>
          <w:noProof/>
        </w:rPr>
        <w:drawing>
          <wp:inline distT="0" distB="0" distL="0" distR="0" wp14:anchorId="04A63A36" wp14:editId="144280BA">
            <wp:extent cx="5565600" cy="43164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106E34B8" w14:textId="1EE87485" w:rsidR="00C24969" w:rsidRPr="00E82475" w:rsidRDefault="00972C5E" w:rsidP="00972C5E">
      <w:pPr>
        <w:pStyle w:val="Caption"/>
        <w:jc w:val="center"/>
        <w:rPr>
          <w:rFonts w:ascii="Arial" w:hAnsi="Arial" w:cs="Arial"/>
        </w:rPr>
      </w:pPr>
      <w:bookmarkStart w:id="79" w:name="_Toc50058910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14</w:t>
      </w:r>
      <w:r w:rsidRPr="00E82475">
        <w:rPr>
          <w:rFonts w:ascii="Arial" w:hAnsi="Arial" w:cs="Arial"/>
        </w:rPr>
        <w:fldChar w:fldCharType="end"/>
      </w:r>
      <w:r w:rsidRPr="00E82475">
        <w:rPr>
          <w:rFonts w:ascii="Arial" w:hAnsi="Arial" w:cs="Arial"/>
        </w:rPr>
        <w:t xml:space="preserve"> GUI Meine Adresse bearbeiten</w:t>
      </w:r>
      <w:bookmarkEnd w:id="79"/>
    </w:p>
    <w:p w14:paraId="04064524" w14:textId="77777777" w:rsidR="00A27368" w:rsidRDefault="00A27368" w:rsidP="003B5039">
      <w:pPr>
        <w:rPr>
          <w:u w:val="single"/>
        </w:rPr>
      </w:pPr>
    </w:p>
    <w:p w14:paraId="63FFAB51" w14:textId="29907EE2" w:rsidR="00A27368" w:rsidRDefault="00A27368" w:rsidP="003B5039">
      <w:pPr>
        <w:rPr>
          <w:u w:val="single"/>
        </w:rPr>
      </w:pPr>
      <w:r>
        <w:rPr>
          <w:u w:val="single"/>
        </w:rPr>
        <w:t>User Dashbord – Meine Einkäufe</w:t>
      </w:r>
    </w:p>
    <w:p w14:paraId="763EEC20" w14:textId="77777777" w:rsidR="000B3C3D" w:rsidRDefault="000B3C3D" w:rsidP="000B3C3D"/>
    <w:p w14:paraId="162DCDDA" w14:textId="43724DAC" w:rsidR="000B3C3D" w:rsidRDefault="000B3C3D" w:rsidP="000B3C3D">
      <w:r w:rsidRPr="00BA4531">
        <w:t>Diese Funktion benötigt User-Benutzerrechte.</w:t>
      </w:r>
      <w:r>
        <w:t xml:space="preserve"> Wenn Meine </w:t>
      </w:r>
      <w:r w:rsidR="00DE3003">
        <w:t>Einkäufe</w:t>
      </w:r>
      <w:r>
        <w:t xml:space="preserve"> via Menü ausgewählt wird und noch keine Berechtiungsüberprüfung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4C7D3D2B" w:rsidR="000B3C3D" w:rsidRDefault="000B3C3D" w:rsidP="000B3C3D">
      <w:r>
        <w:t>Im Feld ‘Meine Bewertung‘ wird die Sterne-Bewertung angeze</w:t>
      </w:r>
      <w:r w:rsidR="00DE3003">
        <w:t>i</w:t>
      </w:r>
      <w:r>
        <w:t>gt. Wenn der Benutzer noch keine Bewertung abgegeben hat, kann er dies mittels Bewertungs-Button jederzeit duchführen.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1154DA55" w:rsidR="00CE7583" w:rsidRDefault="00CE7583" w:rsidP="003A4A68">
      <w:pPr>
        <w:keepNext/>
      </w:pPr>
    </w:p>
    <w:p w14:paraId="7EF2C96D" w14:textId="2B7CC986" w:rsidR="003A4A68" w:rsidRDefault="003A4A68" w:rsidP="00AA358B">
      <w:pPr>
        <w:keepNext/>
        <w:jc w:val="center"/>
      </w:pPr>
      <w:r>
        <w:rPr>
          <w:noProof/>
        </w:rPr>
        <w:drawing>
          <wp:inline distT="0" distB="0" distL="0" distR="0" wp14:anchorId="4687969D" wp14:editId="6D4BD5C5">
            <wp:extent cx="5565600" cy="43164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47835CA" w14:textId="2D90CB3F" w:rsidR="00AA358B" w:rsidRPr="00E82475" w:rsidRDefault="00AA358B" w:rsidP="00AA358B">
      <w:pPr>
        <w:pStyle w:val="Caption"/>
        <w:jc w:val="center"/>
        <w:rPr>
          <w:rFonts w:ascii="Arial" w:hAnsi="Arial" w:cs="Arial"/>
        </w:rPr>
      </w:pPr>
      <w:bookmarkStart w:id="80" w:name="_Toc50058910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15</w:t>
      </w:r>
      <w:r w:rsidRPr="00E82475">
        <w:rPr>
          <w:rFonts w:ascii="Arial" w:hAnsi="Arial" w:cs="Arial"/>
        </w:rPr>
        <w:fldChar w:fldCharType="end"/>
      </w:r>
      <w:r w:rsidRPr="00E82475">
        <w:rPr>
          <w:rFonts w:ascii="Arial" w:hAnsi="Arial" w:cs="Arial"/>
        </w:rPr>
        <w:t xml:space="preserve"> GUI Meine Einkäufe</w:t>
      </w:r>
      <w:bookmarkEnd w:id="80"/>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1B9A4AA7" w:rsidR="00864B2D" w:rsidRDefault="00864B2D" w:rsidP="003B5039">
      <w:r>
        <w:t>Um den Einkauf zu bewerten, kann der Benutzer auf den Button Bewerten klicken. Im aufgepopten Fenster kann er ein Sterne-Rating (ganzzahliger Wert 1 bis 5) sowie einen Kommentar abgeben.</w:t>
      </w:r>
    </w:p>
    <w:p w14:paraId="2EFC2EC0" w14:textId="77777777" w:rsidR="00864B2D" w:rsidRDefault="00864B2D" w:rsidP="003B5039"/>
    <w:p w14:paraId="2A8C8A85" w14:textId="1193DBEC" w:rsidR="00EF2362" w:rsidRDefault="00EF2362" w:rsidP="007650AD">
      <w:pPr>
        <w:keepNext/>
        <w:jc w:val="center"/>
      </w:pPr>
    </w:p>
    <w:p w14:paraId="7F48BAC7" w14:textId="0FB8DB18" w:rsidR="003A4A68" w:rsidRDefault="003A4A68" w:rsidP="007650AD">
      <w:pPr>
        <w:keepNext/>
        <w:jc w:val="center"/>
      </w:pPr>
      <w:r>
        <w:rPr>
          <w:noProof/>
        </w:rPr>
        <w:drawing>
          <wp:inline distT="0" distB="0" distL="0" distR="0" wp14:anchorId="264E68EF" wp14:editId="41B9D7AD">
            <wp:extent cx="5572800" cy="4316400"/>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092EA66A" w14:textId="374EE1C3" w:rsidR="00864B2D" w:rsidRPr="00E82475" w:rsidRDefault="007650AD" w:rsidP="007650AD">
      <w:pPr>
        <w:pStyle w:val="Caption"/>
        <w:jc w:val="center"/>
        <w:rPr>
          <w:rFonts w:ascii="Arial" w:hAnsi="Arial" w:cs="Arial"/>
        </w:rPr>
      </w:pPr>
      <w:bookmarkStart w:id="81" w:name="_Toc50058910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16</w:t>
      </w:r>
      <w:r w:rsidRPr="00E82475">
        <w:rPr>
          <w:rFonts w:ascii="Arial" w:hAnsi="Arial" w:cs="Arial"/>
        </w:rPr>
        <w:fldChar w:fldCharType="end"/>
      </w:r>
      <w:r w:rsidRPr="00E82475">
        <w:rPr>
          <w:rFonts w:ascii="Arial" w:hAnsi="Arial" w:cs="Arial"/>
        </w:rPr>
        <w:t xml:space="preserve"> GUI Bewertung abgeben</w:t>
      </w:r>
      <w:bookmarkEnd w:id="81"/>
    </w:p>
    <w:p w14:paraId="2AC2B287" w14:textId="77777777" w:rsidR="00864B2D" w:rsidRDefault="00864B2D" w:rsidP="003B5039">
      <w:pPr>
        <w:rPr>
          <w:u w:val="single"/>
        </w:rPr>
      </w:pPr>
    </w:p>
    <w:p w14:paraId="276071BB" w14:textId="5FE1CF50" w:rsidR="00A27368" w:rsidRDefault="00A27368" w:rsidP="003B5039">
      <w:pPr>
        <w:rPr>
          <w:u w:val="single"/>
        </w:rPr>
      </w:pPr>
      <w:r>
        <w:rPr>
          <w:u w:val="single"/>
        </w:rPr>
        <w:t>User Dashbord – Meine Angebote</w:t>
      </w:r>
    </w:p>
    <w:p w14:paraId="63C84C2F" w14:textId="29046DDF" w:rsidR="00DA0650" w:rsidRDefault="00DA0650" w:rsidP="003B5039">
      <w:pPr>
        <w:rPr>
          <w:u w:val="single"/>
        </w:rPr>
      </w:pPr>
    </w:p>
    <w:p w14:paraId="70C56605" w14:textId="340FF970" w:rsidR="00DE3003" w:rsidRDefault="00DE3003" w:rsidP="00DE3003">
      <w:r w:rsidRPr="00BA4531">
        <w:t>Diese Funktion benötigt User-Benutzerrechte.</w:t>
      </w:r>
      <w:r>
        <w:t xml:space="preserve"> Wenn Meine Angebote via Menü ausgewählt wird und noch keine Berechtiungsüberprüfung stattfand, wird automatisch auf die Login-Seite weitergeleitet.</w:t>
      </w:r>
    </w:p>
    <w:p w14:paraId="5FE7CA7F" w14:textId="77777777" w:rsidR="00DE3003" w:rsidRDefault="00DE3003" w:rsidP="00DE3003"/>
    <w:p w14:paraId="5A504D91" w14:textId="6ED03299" w:rsidR="00DE3003" w:rsidRDefault="00DE3003" w:rsidP="00DE3003">
      <w:r>
        <w:t>Es werden alle Angebote des angemeldeten Benutzers aufgelistet. Es sind folgende Felder zu sehen: Verkauft Am, Kategorie, Zustand, Preis, Käufer, Meine Bewertung, Titel.</w:t>
      </w:r>
    </w:p>
    <w:p w14:paraId="55BC8EF0" w14:textId="54E1BB95" w:rsidR="00DE3003" w:rsidRDefault="00DE3003" w:rsidP="00DE3003">
      <w:r>
        <w:t>Im Feld ‘Meine Bewertung‘ wird die Sterne-Bewertung angezeigt. Wenn der Benutzer noch keine Bewertung abgegeben hat, kann er dies mittels Bewertungs-Button jederzeit duchführen. Die Bewertung kann pro Verkauf nur einmal abgegeben werden. Eine einmal abgegebene Bewertung kann nicht mehr geändert werden. 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149FE7CC" w:rsidR="00DE3003" w:rsidRDefault="00DE3003" w:rsidP="00DE3003">
      <w:r>
        <w:t xml:space="preserve">Im Bearbeitungs-Modus können folgende Felder bearbeitet werden: Kategorie, Zustand, Preis, Titel. </w:t>
      </w:r>
      <w:r w:rsidR="00E170B7">
        <w:t>Es sind alle Felder obligatorisch und werden valdiert.</w:t>
      </w:r>
    </w:p>
    <w:p w14:paraId="511A15DB" w14:textId="77777777" w:rsidR="00DE3003" w:rsidRDefault="00DE3003" w:rsidP="003B5039">
      <w:pPr>
        <w:rPr>
          <w:u w:val="single"/>
        </w:rPr>
      </w:pPr>
    </w:p>
    <w:p w14:paraId="0E9FF977" w14:textId="2D392103" w:rsidR="00C3098D" w:rsidRDefault="00C3098D" w:rsidP="00F47718">
      <w:pPr>
        <w:keepNext/>
      </w:pPr>
    </w:p>
    <w:p w14:paraId="167D18FC" w14:textId="61B5E0FE" w:rsidR="00F47718" w:rsidRDefault="00F47718" w:rsidP="00E85451">
      <w:pPr>
        <w:keepNext/>
        <w:jc w:val="center"/>
      </w:pPr>
      <w:r>
        <w:rPr>
          <w:noProof/>
        </w:rPr>
        <w:drawing>
          <wp:inline distT="0" distB="0" distL="0" distR="0" wp14:anchorId="04F8F1BD" wp14:editId="19856324">
            <wp:extent cx="5572800" cy="4316400"/>
            <wp:effectExtent l="0" t="0" r="889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18CFC6A3" w14:textId="34774FDF" w:rsidR="004C4F1F" w:rsidRPr="00E82475" w:rsidRDefault="00E85451" w:rsidP="00E85451">
      <w:pPr>
        <w:pStyle w:val="Caption"/>
        <w:jc w:val="center"/>
        <w:rPr>
          <w:rFonts w:ascii="Arial" w:hAnsi="Arial" w:cs="Arial"/>
        </w:rPr>
      </w:pPr>
      <w:bookmarkStart w:id="82" w:name="_Toc50058910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17</w:t>
      </w:r>
      <w:r w:rsidRPr="00E82475">
        <w:rPr>
          <w:rFonts w:ascii="Arial" w:hAnsi="Arial" w:cs="Arial"/>
        </w:rPr>
        <w:fldChar w:fldCharType="end"/>
      </w:r>
      <w:r w:rsidRPr="00E82475">
        <w:rPr>
          <w:rFonts w:ascii="Arial" w:hAnsi="Arial" w:cs="Arial"/>
        </w:rPr>
        <w:t xml:space="preserve"> GUI Meine Angebote</w:t>
      </w:r>
      <w:bookmarkEnd w:id="82"/>
    </w:p>
    <w:p w14:paraId="760411D6" w14:textId="77777777" w:rsidR="004C4F1F" w:rsidRDefault="004C4F1F" w:rsidP="003B5039">
      <w:pPr>
        <w:rPr>
          <w:u w:val="single"/>
        </w:rPr>
      </w:pPr>
    </w:p>
    <w:p w14:paraId="74DB155D" w14:textId="11D610C0" w:rsidR="00A27368" w:rsidRDefault="00A27368" w:rsidP="003B5039">
      <w:pPr>
        <w:rPr>
          <w:u w:val="single"/>
        </w:rPr>
      </w:pPr>
      <w:r>
        <w:rPr>
          <w:u w:val="single"/>
        </w:rPr>
        <w:t>User Dashbord – 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inzugeben: Kategorie, Zustand, Titel, Preis, Bezeichnung und Foto.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079B8797" w14:textId="1A770886" w:rsidR="00FC7465" w:rsidRDefault="00FC7465" w:rsidP="00DA0650">
      <w:pPr>
        <w:keepNext/>
        <w:jc w:val="center"/>
      </w:pPr>
      <w:r>
        <w:rPr>
          <w:noProof/>
        </w:rPr>
        <w:drawing>
          <wp:inline distT="0" distB="0" distL="0" distR="0" wp14:anchorId="2810C592" wp14:editId="638EC249">
            <wp:extent cx="5565600" cy="43164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29F7D95B" w14:textId="0BB4C8B3" w:rsidR="00DA0650" w:rsidRPr="00E82475" w:rsidRDefault="00DA0650" w:rsidP="00DA0650">
      <w:pPr>
        <w:pStyle w:val="Caption"/>
        <w:jc w:val="center"/>
        <w:rPr>
          <w:rFonts w:ascii="Arial" w:hAnsi="Arial" w:cs="Arial"/>
        </w:rPr>
      </w:pPr>
      <w:bookmarkStart w:id="83" w:name="_Toc50058910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18</w:t>
      </w:r>
      <w:r w:rsidRPr="00E82475">
        <w:rPr>
          <w:rFonts w:ascii="Arial" w:hAnsi="Arial" w:cs="Arial"/>
        </w:rPr>
        <w:fldChar w:fldCharType="end"/>
      </w:r>
      <w:r w:rsidRPr="00E82475">
        <w:rPr>
          <w:rFonts w:ascii="Arial" w:hAnsi="Arial" w:cs="Arial"/>
        </w:rPr>
        <w:t xml:space="preserve"> GUI Verkaufen</w:t>
      </w:r>
      <w:bookmarkEnd w:id="83"/>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70DDB37" w:rsidR="006046BB" w:rsidRPr="006046BB" w:rsidRDefault="006046BB" w:rsidP="003B5039">
      <w:r>
        <w:t>Um Kategorien verwalten zu können, werden Admin-Berechtigung benötigt. Wenn der Benutzer noch nicht eingeloggt ist, wird automatisch auf die Login-Seite umgeleitet. Wenn der Benutzer angemeldet ist, aber zuwenig Berechtigung besitzt, wird angezeigt, dass der Benutzer kein Zugriff hat.</w:t>
      </w:r>
    </w:p>
    <w:p w14:paraId="4571C837" w14:textId="3C49D6C2" w:rsidR="00947B5C" w:rsidRDefault="00947B5C" w:rsidP="00FC7465">
      <w:pPr>
        <w:keepNext/>
      </w:pPr>
    </w:p>
    <w:p w14:paraId="4D527DD2" w14:textId="4767F9C7" w:rsidR="00FC7465" w:rsidRDefault="00FC7465" w:rsidP="006046BB">
      <w:pPr>
        <w:keepNext/>
        <w:jc w:val="center"/>
      </w:pPr>
      <w:r>
        <w:rPr>
          <w:noProof/>
        </w:rPr>
        <w:drawing>
          <wp:inline distT="0" distB="0" distL="0" distR="0" wp14:anchorId="5EF5F716" wp14:editId="15DC3780">
            <wp:extent cx="5565600" cy="43164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A4BB8F9" w14:textId="13022598" w:rsidR="006046BB" w:rsidRPr="00E82475" w:rsidRDefault="006046BB" w:rsidP="006046BB">
      <w:pPr>
        <w:pStyle w:val="Caption"/>
        <w:jc w:val="center"/>
        <w:rPr>
          <w:rFonts w:ascii="Arial" w:hAnsi="Arial" w:cs="Arial"/>
        </w:rPr>
      </w:pPr>
      <w:bookmarkStart w:id="84" w:name="_Toc50058910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19</w:t>
      </w:r>
      <w:r w:rsidRPr="00E82475">
        <w:rPr>
          <w:rFonts w:ascii="Arial" w:hAnsi="Arial" w:cs="Arial"/>
        </w:rPr>
        <w:fldChar w:fldCharType="end"/>
      </w:r>
      <w:r w:rsidRPr="00E82475">
        <w:rPr>
          <w:rFonts w:ascii="Arial" w:hAnsi="Arial" w:cs="Arial"/>
        </w:rPr>
        <w:t xml:space="preserve"> GUI Kein Zugriff</w:t>
      </w:r>
      <w:bookmarkEnd w:id="84"/>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677CAB25" w:rsidR="00F63312" w:rsidRDefault="00F63312" w:rsidP="003B5039">
      <w:r>
        <w:t>Einziges obgligatorisches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03CB84B5" w14:textId="524C427A" w:rsidR="00947B5C" w:rsidRDefault="00947B5C" w:rsidP="00B750A3">
      <w:pPr>
        <w:keepNext/>
      </w:pPr>
    </w:p>
    <w:p w14:paraId="3B32D0C8" w14:textId="61AF8B41" w:rsidR="00B750A3" w:rsidRDefault="00B750A3" w:rsidP="00DC29A5">
      <w:pPr>
        <w:keepNext/>
        <w:jc w:val="center"/>
      </w:pPr>
      <w:r>
        <w:rPr>
          <w:noProof/>
        </w:rPr>
        <w:drawing>
          <wp:inline distT="0" distB="0" distL="0" distR="0" wp14:anchorId="54D28FB9" wp14:editId="267E31E1">
            <wp:extent cx="5565600" cy="43164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CBFEC7" w14:textId="2EFBFDD1" w:rsidR="00DC29A5" w:rsidRPr="00E82475" w:rsidRDefault="00DC29A5" w:rsidP="00DC29A5">
      <w:pPr>
        <w:pStyle w:val="Caption"/>
        <w:jc w:val="center"/>
        <w:rPr>
          <w:rFonts w:ascii="Arial" w:hAnsi="Arial" w:cs="Arial"/>
        </w:rPr>
      </w:pPr>
      <w:bookmarkStart w:id="85" w:name="_Toc50058910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20</w:t>
      </w:r>
      <w:r w:rsidRPr="00E82475">
        <w:rPr>
          <w:rFonts w:ascii="Arial" w:hAnsi="Arial" w:cs="Arial"/>
        </w:rPr>
        <w:fldChar w:fldCharType="end"/>
      </w:r>
      <w:r w:rsidRPr="00E82475">
        <w:rPr>
          <w:rFonts w:ascii="Arial" w:hAnsi="Arial" w:cs="Arial"/>
        </w:rPr>
        <w:t xml:space="preserve"> GUI </w:t>
      </w:r>
      <w:r w:rsidR="005F4909" w:rsidRPr="00E82475">
        <w:rPr>
          <w:rFonts w:ascii="Arial" w:hAnsi="Arial" w:cs="Arial"/>
        </w:rPr>
        <w:t>Verwaltung Kategorien</w:t>
      </w:r>
      <w:bookmarkEnd w:id="85"/>
    </w:p>
    <w:p w14:paraId="366252A3" w14:textId="16B2F63F" w:rsidR="00E62103" w:rsidRDefault="00E62103" w:rsidP="003778E8">
      <w:pPr>
        <w:keepNext/>
      </w:pPr>
    </w:p>
    <w:p w14:paraId="1CC12EB7" w14:textId="633ECE0B" w:rsidR="003778E8" w:rsidRDefault="003778E8" w:rsidP="00F63312">
      <w:pPr>
        <w:keepNext/>
        <w:jc w:val="center"/>
      </w:pPr>
      <w:r>
        <w:rPr>
          <w:noProof/>
        </w:rPr>
        <w:drawing>
          <wp:inline distT="0" distB="0" distL="0" distR="0" wp14:anchorId="522FCFE7" wp14:editId="7B737095">
            <wp:extent cx="5565600" cy="43164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79D6E7" w14:textId="25F3D7F6" w:rsidR="009E3742" w:rsidRPr="00E82475" w:rsidRDefault="00F63312" w:rsidP="00F63312">
      <w:pPr>
        <w:pStyle w:val="Caption"/>
        <w:jc w:val="center"/>
        <w:rPr>
          <w:rFonts w:ascii="Arial" w:hAnsi="Arial" w:cs="Arial"/>
        </w:rPr>
      </w:pPr>
      <w:bookmarkStart w:id="86" w:name="_Toc50058910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21</w:t>
      </w:r>
      <w:r w:rsidRPr="00E82475">
        <w:rPr>
          <w:rFonts w:ascii="Arial" w:hAnsi="Arial" w:cs="Arial"/>
        </w:rPr>
        <w:fldChar w:fldCharType="end"/>
      </w:r>
      <w:r w:rsidRPr="00E82475">
        <w:rPr>
          <w:rFonts w:ascii="Arial" w:hAnsi="Arial" w:cs="Arial"/>
        </w:rPr>
        <w:t xml:space="preserve"> GUI Verwaltung Kategorien - Validerungs-Besipiel</w:t>
      </w:r>
      <w:bookmarkEnd w:id="86"/>
    </w:p>
    <w:p w14:paraId="12E4B5A6" w14:textId="77777777" w:rsidR="003917BB" w:rsidRDefault="003917BB" w:rsidP="00A27368">
      <w:pPr>
        <w:rPr>
          <w:u w:val="single"/>
        </w:rPr>
      </w:pPr>
    </w:p>
    <w:p w14:paraId="1F0C8366" w14:textId="45A9B9AE" w:rsidR="00A27368" w:rsidRDefault="00A27368" w:rsidP="00A27368">
      <w:pPr>
        <w:rPr>
          <w:u w:val="single"/>
        </w:rPr>
      </w:pPr>
      <w:r>
        <w:rPr>
          <w:u w:val="single"/>
        </w:rPr>
        <w:t>Admin Dashboard – Verwaltung Zustand</w:t>
      </w:r>
    </w:p>
    <w:p w14:paraId="03DAF9ED" w14:textId="77777777" w:rsidR="00292F00" w:rsidRDefault="00292F00" w:rsidP="003B5039"/>
    <w:p w14:paraId="72BF3185" w14:textId="0EDD383C" w:rsidR="005E78C5" w:rsidRDefault="005E78C5" w:rsidP="00A25FA0">
      <w:pPr>
        <w:keepNext/>
      </w:pPr>
    </w:p>
    <w:p w14:paraId="39E917C3" w14:textId="54DCE11D" w:rsidR="00A25FA0" w:rsidRDefault="00A25FA0" w:rsidP="008E5D67">
      <w:pPr>
        <w:keepNext/>
        <w:jc w:val="center"/>
      </w:pPr>
      <w:r>
        <w:rPr>
          <w:noProof/>
        </w:rPr>
        <w:drawing>
          <wp:inline distT="0" distB="0" distL="0" distR="0" wp14:anchorId="1B442F29" wp14:editId="38B4E5B6">
            <wp:extent cx="5565600" cy="43164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0EDC2073" w14:textId="70DC4A67" w:rsidR="008E5D67" w:rsidRPr="00E82475" w:rsidRDefault="008E5D67" w:rsidP="008E5D67">
      <w:pPr>
        <w:pStyle w:val="Caption"/>
        <w:jc w:val="center"/>
        <w:rPr>
          <w:rFonts w:ascii="Arial" w:hAnsi="Arial" w:cs="Arial"/>
        </w:rPr>
      </w:pPr>
      <w:bookmarkStart w:id="87" w:name="_Toc50058910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22</w:t>
      </w:r>
      <w:r w:rsidRPr="00E82475">
        <w:rPr>
          <w:rFonts w:ascii="Arial" w:hAnsi="Arial" w:cs="Arial"/>
        </w:rPr>
        <w:fldChar w:fldCharType="end"/>
      </w:r>
      <w:r w:rsidRPr="00E82475">
        <w:rPr>
          <w:rFonts w:ascii="Arial" w:hAnsi="Arial" w:cs="Arial"/>
        </w:rPr>
        <w:t xml:space="preserve"> GUI Verwaltung Zustand</w:t>
      </w:r>
      <w:bookmarkEnd w:id="87"/>
    </w:p>
    <w:p w14:paraId="52D2CA70" w14:textId="77777777" w:rsidR="006D3C35" w:rsidRDefault="006D3C35" w:rsidP="003B5039"/>
    <w:p w14:paraId="7CEEA264" w14:textId="67FC9066" w:rsidR="003B5039" w:rsidRPr="006D3C35" w:rsidRDefault="004C4F1F" w:rsidP="003B5039">
      <w:pPr>
        <w:rPr>
          <w:u w:val="single"/>
        </w:rPr>
      </w:pPr>
      <w:r w:rsidRPr="006D3C35">
        <w:rPr>
          <w:u w:val="single"/>
        </w:rPr>
        <w:t>Logout</w:t>
      </w:r>
    </w:p>
    <w:p w14:paraId="7890D9B3" w14:textId="77777777" w:rsidR="004C4F1F" w:rsidRDefault="004C4F1F" w:rsidP="003B5039"/>
    <w:p w14:paraId="5AD88FB0" w14:textId="73221AE7" w:rsidR="00540D00" w:rsidRDefault="00EC4E4B" w:rsidP="003B5039">
      <w:r>
        <w:t>Sobals 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799BA6E7" w14:textId="75AE43C7" w:rsidR="00404C97" w:rsidRDefault="00404C97" w:rsidP="00A25FA0">
      <w:pPr>
        <w:keepNext/>
      </w:pPr>
    </w:p>
    <w:p w14:paraId="57C3035A" w14:textId="1CEA3DC8" w:rsidR="00A25FA0" w:rsidRDefault="00A25FA0" w:rsidP="00DF06AA">
      <w:pPr>
        <w:keepNext/>
        <w:jc w:val="center"/>
      </w:pPr>
      <w:r>
        <w:rPr>
          <w:noProof/>
        </w:rPr>
        <w:drawing>
          <wp:inline distT="0" distB="0" distL="0" distR="0" wp14:anchorId="2880542A" wp14:editId="6150D954">
            <wp:extent cx="5565600" cy="43164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45BC653" w14:textId="7AA94607" w:rsidR="00540D00" w:rsidRPr="00E82475" w:rsidRDefault="00DF06AA" w:rsidP="00DF06AA">
      <w:pPr>
        <w:pStyle w:val="Caption"/>
        <w:jc w:val="center"/>
        <w:rPr>
          <w:rFonts w:ascii="Arial" w:hAnsi="Arial" w:cs="Arial"/>
        </w:rPr>
      </w:pPr>
      <w:bookmarkStart w:id="88" w:name="_Toc50058911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AB1E3E">
        <w:rPr>
          <w:rFonts w:ascii="Arial" w:hAnsi="Arial" w:cs="Arial"/>
          <w:noProof/>
        </w:rPr>
        <w:t>23</w:t>
      </w:r>
      <w:r w:rsidRPr="00E82475">
        <w:rPr>
          <w:rFonts w:ascii="Arial" w:hAnsi="Arial" w:cs="Arial"/>
        </w:rPr>
        <w:fldChar w:fldCharType="end"/>
      </w:r>
      <w:r w:rsidRPr="00E82475">
        <w:rPr>
          <w:rFonts w:ascii="Arial" w:hAnsi="Arial" w:cs="Arial"/>
        </w:rPr>
        <w:t xml:space="preserve"> GUI Abgemeldet</w:t>
      </w:r>
      <w:bookmarkEnd w:id="88"/>
    </w:p>
    <w:p w14:paraId="5F3C9A4E" w14:textId="77777777" w:rsidR="004C4F1F" w:rsidRDefault="004C4F1F" w:rsidP="003B5039"/>
    <w:p w14:paraId="69D8D076" w14:textId="77777777" w:rsidR="003B5039" w:rsidRDefault="003B5039" w:rsidP="003B5039">
      <w:r>
        <w:t>5.4 Testkonzept</w:t>
      </w:r>
    </w:p>
    <w:p w14:paraId="258D5299" w14:textId="77777777" w:rsidR="00C95D6F" w:rsidRDefault="00C95D6F" w:rsidP="003B5039"/>
    <w:p w14:paraId="57E79B00" w14:textId="7FB5C33B" w:rsidR="00FF5A5B" w:rsidRDefault="00FF5A5B" w:rsidP="00FF5A5B">
      <w:r>
        <w:t>Um die Zuverlässigkeit und die Qualität der Software und des gesamten Systems zu gewährleisten, wurden Test</w:t>
      </w:r>
      <w:r w:rsidR="00B6384E">
        <w:t>fälle</w:t>
      </w:r>
      <w:r>
        <w:t xml:space="preserve"> durchgeführt und protokolliert.</w:t>
      </w:r>
      <w:r w:rsidR="00B6384E">
        <w:t xml:space="preserve"> Um sicherzustellen, dass alle Anwendungsfälle komplett vom GUI bis in die Datenbank einwandfrei funktionieren, wurden manuelle Tests durchgeführt (User-Tests).</w:t>
      </w:r>
    </w:p>
    <w:p w14:paraId="19A444AD" w14:textId="77777777" w:rsidR="00FF5A5B" w:rsidRDefault="00FF5A5B" w:rsidP="00FF5A5B"/>
    <w:p w14:paraId="0034BA46" w14:textId="7AC71344" w:rsidR="00F40901" w:rsidRDefault="00F40901" w:rsidP="00FF5A5B">
      <w:r>
        <w:t>In diesem Projekt wurden keine Komponententests durchgeführt. Für ein Projekt, dass später in der Produktion eingesetzt wird, empfehle ich für die kontinuierliche Qualitätssicherung unbedingt Komponententests zu erstellen (Unit-Tests).</w:t>
      </w:r>
    </w:p>
    <w:p w14:paraId="5135A450" w14:textId="77777777" w:rsidR="00667499" w:rsidRDefault="00667499" w:rsidP="00FF5A5B"/>
    <w:tbl>
      <w:tblPr>
        <w:tblStyle w:val="TableGrid"/>
        <w:tblW w:w="0" w:type="auto"/>
        <w:tblLook w:val="04A0" w:firstRow="1" w:lastRow="0" w:firstColumn="1" w:lastColumn="0" w:noHBand="0" w:noVBand="1"/>
      </w:tblPr>
      <w:tblGrid>
        <w:gridCol w:w="2878"/>
        <w:gridCol w:w="2879"/>
        <w:gridCol w:w="2879"/>
      </w:tblGrid>
      <w:tr w:rsidR="00667499" w14:paraId="705AC446" w14:textId="77777777" w:rsidTr="00667499">
        <w:tc>
          <w:tcPr>
            <w:tcW w:w="2878" w:type="dxa"/>
            <w:shd w:val="clear" w:color="auto" w:fill="D9D9D9" w:themeFill="background1" w:themeFillShade="D9"/>
          </w:tcPr>
          <w:p w14:paraId="3F1F180F" w14:textId="63A2C573" w:rsidR="00667499" w:rsidRPr="00667499" w:rsidRDefault="00667499" w:rsidP="00FF5A5B">
            <w:pPr>
              <w:rPr>
                <w:rFonts w:ascii="Arial" w:hAnsi="Arial" w:cs="Arial"/>
              </w:rPr>
            </w:pPr>
            <w:r w:rsidRPr="00667499">
              <w:rPr>
                <w:rFonts w:ascii="Arial" w:hAnsi="Arial" w:cs="Arial"/>
              </w:rPr>
              <w:t>Teststufe</w:t>
            </w:r>
          </w:p>
        </w:tc>
        <w:tc>
          <w:tcPr>
            <w:tcW w:w="2879" w:type="dxa"/>
            <w:shd w:val="clear" w:color="auto" w:fill="D9D9D9" w:themeFill="background1" w:themeFillShade="D9"/>
          </w:tcPr>
          <w:p w14:paraId="26EAD94F" w14:textId="77777777" w:rsidR="00667499" w:rsidRPr="00667499" w:rsidRDefault="00667499" w:rsidP="00FF5A5B">
            <w:pPr>
              <w:rPr>
                <w:rFonts w:ascii="Arial" w:hAnsi="Arial" w:cs="Arial"/>
              </w:rPr>
            </w:pPr>
          </w:p>
        </w:tc>
        <w:tc>
          <w:tcPr>
            <w:tcW w:w="2879" w:type="dxa"/>
            <w:shd w:val="clear" w:color="auto" w:fill="D9D9D9" w:themeFill="background1" w:themeFillShade="D9"/>
          </w:tcPr>
          <w:p w14:paraId="1A9F67B8" w14:textId="767DB7B2" w:rsidR="00667499" w:rsidRPr="00667499" w:rsidRDefault="00667499" w:rsidP="00FF5A5B">
            <w:pPr>
              <w:rPr>
                <w:rFonts w:ascii="Arial" w:hAnsi="Arial" w:cs="Arial"/>
              </w:rPr>
            </w:pPr>
            <w:r w:rsidRPr="00667499">
              <w:rPr>
                <w:rFonts w:ascii="Arial" w:hAnsi="Arial" w:cs="Arial"/>
              </w:rPr>
              <w:t>Wer</w:t>
            </w:r>
          </w:p>
        </w:tc>
      </w:tr>
      <w:tr w:rsidR="00667499" w14:paraId="563252E3" w14:textId="77777777" w:rsidTr="00667499">
        <w:tc>
          <w:tcPr>
            <w:tcW w:w="2878" w:type="dxa"/>
          </w:tcPr>
          <w:p w14:paraId="6528A7BD" w14:textId="351B746E" w:rsidR="00667499" w:rsidRDefault="00667499" w:rsidP="00FF5A5B">
            <w:r w:rsidRPr="00667499">
              <w:rPr>
                <w:rFonts w:ascii="Arial" w:hAnsi="Arial" w:cs="Arial"/>
                <w:sz w:val="20"/>
                <w:szCs w:val="20"/>
              </w:rPr>
              <w:t>Komponententests</w:t>
            </w:r>
          </w:p>
        </w:tc>
        <w:tc>
          <w:tcPr>
            <w:tcW w:w="2879" w:type="dxa"/>
          </w:tcPr>
          <w:p w14:paraId="63B7F6AB" w14:textId="3024BE5E" w:rsidR="00667499" w:rsidRPr="00667499" w:rsidRDefault="00667499" w:rsidP="00667499">
            <w:pPr>
              <w:rPr>
                <w:rFonts w:ascii="Arial" w:hAnsi="Arial" w:cs="Arial"/>
                <w:sz w:val="20"/>
                <w:szCs w:val="20"/>
              </w:rPr>
            </w:pPr>
            <w:r w:rsidRPr="00667499">
              <w:rPr>
                <w:rFonts w:ascii="Arial" w:hAnsi="Arial" w:cs="Arial"/>
                <w:sz w:val="20"/>
                <w:szCs w:val="20"/>
              </w:rPr>
              <w:t>White- Tests</w:t>
            </w:r>
            <w:r>
              <w:rPr>
                <w:rFonts w:ascii="Arial" w:hAnsi="Arial" w:cs="Arial"/>
                <w:sz w:val="20"/>
                <w:szCs w:val="20"/>
              </w:rPr>
              <w:t xml:space="preserve"> </w:t>
            </w:r>
            <w:r w:rsidRPr="00667499">
              <w:rPr>
                <w:rFonts w:ascii="Arial" w:hAnsi="Arial" w:cs="Arial"/>
                <w:sz w:val="20"/>
                <w:szCs w:val="20"/>
              </w:rPr>
              <w:t>(Unit-Test)</w:t>
            </w:r>
          </w:p>
        </w:tc>
        <w:tc>
          <w:tcPr>
            <w:tcW w:w="2879" w:type="dxa"/>
          </w:tcPr>
          <w:p w14:paraId="237EE560" w14:textId="7BE7305C" w:rsidR="00667499" w:rsidRDefault="00667499" w:rsidP="00FF5A5B">
            <w:r w:rsidRPr="00667499">
              <w:rPr>
                <w:rFonts w:ascii="Arial" w:hAnsi="Arial" w:cs="Arial"/>
                <w:sz w:val="20"/>
                <w:szCs w:val="20"/>
              </w:rPr>
              <w:t>Nicht durchgeführt</w:t>
            </w:r>
          </w:p>
        </w:tc>
      </w:tr>
      <w:tr w:rsidR="00667499" w14:paraId="2EDD3691" w14:textId="77777777" w:rsidTr="00667499">
        <w:tc>
          <w:tcPr>
            <w:tcW w:w="2878" w:type="dxa"/>
          </w:tcPr>
          <w:p w14:paraId="2025CDD7" w14:textId="42DDFBFB" w:rsidR="00667499" w:rsidRPr="00667499" w:rsidRDefault="00667499" w:rsidP="00FF5A5B">
            <w:pPr>
              <w:rPr>
                <w:rFonts w:cs="Arial"/>
              </w:rPr>
            </w:pPr>
            <w:r w:rsidRPr="00667499">
              <w:rPr>
                <w:rFonts w:ascii="Arial" w:hAnsi="Arial" w:cs="Arial"/>
                <w:sz w:val="20"/>
                <w:szCs w:val="20"/>
              </w:rPr>
              <w:t>Manuelle Tests</w:t>
            </w:r>
          </w:p>
        </w:tc>
        <w:tc>
          <w:tcPr>
            <w:tcW w:w="2879" w:type="dxa"/>
          </w:tcPr>
          <w:p w14:paraId="65566627" w14:textId="7EF001C6" w:rsidR="00667499" w:rsidRPr="00667499" w:rsidRDefault="00667499" w:rsidP="00667499">
            <w:pPr>
              <w:rPr>
                <w:rFonts w:cs="Arial"/>
              </w:rPr>
            </w:pPr>
            <w:r w:rsidRPr="00667499">
              <w:rPr>
                <w:rFonts w:ascii="Arial" w:hAnsi="Arial" w:cs="Arial"/>
                <w:sz w:val="20"/>
                <w:szCs w:val="20"/>
              </w:rPr>
              <w:t>Anwender-Tests</w:t>
            </w:r>
          </w:p>
        </w:tc>
        <w:tc>
          <w:tcPr>
            <w:tcW w:w="2879" w:type="dxa"/>
          </w:tcPr>
          <w:p w14:paraId="3E99D716" w14:textId="5C524A74" w:rsidR="00667499" w:rsidRDefault="00667499" w:rsidP="00667499">
            <w:pPr>
              <w:keepNext/>
            </w:pPr>
            <w:r w:rsidRPr="00667499">
              <w:rPr>
                <w:rFonts w:ascii="Arial" w:hAnsi="Arial" w:cs="Arial"/>
                <w:sz w:val="20"/>
                <w:szCs w:val="20"/>
              </w:rPr>
              <w:t>Birgit Sturzenegger</w:t>
            </w:r>
          </w:p>
        </w:tc>
      </w:tr>
    </w:tbl>
    <w:p w14:paraId="11ED6E20" w14:textId="5C37A7F8" w:rsidR="00667499" w:rsidRDefault="00667499" w:rsidP="00667499">
      <w:pPr>
        <w:pStyle w:val="Caption"/>
        <w:jc w:val="center"/>
        <w:rPr>
          <w:rFonts w:ascii="Arial" w:hAnsi="Arial" w:cs="Arial"/>
        </w:rPr>
      </w:pPr>
      <w:bookmarkStart w:id="89" w:name="_Toc500589136"/>
      <w:r w:rsidRPr="00667499">
        <w:rPr>
          <w:rFonts w:ascii="Arial" w:hAnsi="Arial" w:cs="Arial"/>
        </w:rPr>
        <w:t xml:space="preserve">Tabelle </w:t>
      </w:r>
      <w:r w:rsidRPr="00667499">
        <w:rPr>
          <w:rFonts w:ascii="Arial" w:hAnsi="Arial" w:cs="Arial"/>
        </w:rPr>
        <w:fldChar w:fldCharType="begin"/>
      </w:r>
      <w:r w:rsidRPr="00667499">
        <w:rPr>
          <w:rFonts w:ascii="Arial" w:hAnsi="Arial" w:cs="Arial"/>
        </w:rPr>
        <w:instrText xml:space="preserve"> SEQ Tabelle \* ARABIC </w:instrText>
      </w:r>
      <w:r w:rsidRPr="00667499">
        <w:rPr>
          <w:rFonts w:ascii="Arial" w:hAnsi="Arial" w:cs="Arial"/>
        </w:rPr>
        <w:fldChar w:fldCharType="separate"/>
      </w:r>
      <w:r w:rsidR="008C52F0">
        <w:rPr>
          <w:rFonts w:ascii="Arial" w:hAnsi="Arial" w:cs="Arial"/>
          <w:noProof/>
        </w:rPr>
        <w:t>25</w:t>
      </w:r>
      <w:r w:rsidRPr="00667499">
        <w:rPr>
          <w:rFonts w:ascii="Arial" w:hAnsi="Arial" w:cs="Arial"/>
        </w:rPr>
        <w:fldChar w:fldCharType="end"/>
      </w:r>
      <w:r w:rsidRPr="00667499">
        <w:rPr>
          <w:rFonts w:ascii="Arial" w:hAnsi="Arial" w:cs="Arial"/>
        </w:rPr>
        <w:t xml:space="preserve"> Testkonzept </w:t>
      </w:r>
      <w:r>
        <w:rPr>
          <w:rFonts w:ascii="Arial" w:hAnsi="Arial" w:cs="Arial"/>
        </w:rPr>
        <w:t>–</w:t>
      </w:r>
      <w:r w:rsidRPr="00667499">
        <w:rPr>
          <w:rFonts w:ascii="Arial" w:hAnsi="Arial" w:cs="Arial"/>
        </w:rPr>
        <w:t xml:space="preserve"> Teststufen</w:t>
      </w:r>
      <w:bookmarkEnd w:id="89"/>
    </w:p>
    <w:p w14:paraId="486E182E" w14:textId="77777777" w:rsidR="00667499" w:rsidRDefault="00667499" w:rsidP="00667499"/>
    <w:tbl>
      <w:tblPr>
        <w:tblStyle w:val="TableGrid"/>
        <w:tblW w:w="0" w:type="auto"/>
        <w:tblLook w:val="04A0" w:firstRow="1" w:lastRow="0" w:firstColumn="1" w:lastColumn="0" w:noHBand="0" w:noVBand="1"/>
      </w:tblPr>
      <w:tblGrid>
        <w:gridCol w:w="2878"/>
        <w:gridCol w:w="2879"/>
        <w:gridCol w:w="2879"/>
      </w:tblGrid>
      <w:tr w:rsidR="00667499" w14:paraId="2A92603A" w14:textId="77777777" w:rsidTr="0081521B">
        <w:tc>
          <w:tcPr>
            <w:tcW w:w="2878" w:type="dxa"/>
            <w:shd w:val="clear" w:color="auto" w:fill="D9D9D9" w:themeFill="background1" w:themeFillShade="D9"/>
          </w:tcPr>
          <w:p w14:paraId="42A286BC" w14:textId="7BA1A083" w:rsidR="00667499" w:rsidRPr="00667499" w:rsidRDefault="00667499" w:rsidP="0081521B">
            <w:pPr>
              <w:rPr>
                <w:rFonts w:ascii="Arial" w:hAnsi="Arial" w:cs="Arial"/>
              </w:rPr>
            </w:pPr>
            <w:r w:rsidRPr="00667499">
              <w:rPr>
                <w:rFonts w:ascii="Arial" w:hAnsi="Arial" w:cs="Arial"/>
              </w:rPr>
              <w:t>Art von Test</w:t>
            </w:r>
          </w:p>
        </w:tc>
        <w:tc>
          <w:tcPr>
            <w:tcW w:w="2879" w:type="dxa"/>
            <w:shd w:val="clear" w:color="auto" w:fill="D9D9D9" w:themeFill="background1" w:themeFillShade="D9"/>
          </w:tcPr>
          <w:p w14:paraId="7017B4F5" w14:textId="0A8445A2" w:rsidR="00667499" w:rsidRPr="00667499" w:rsidRDefault="00667499" w:rsidP="0081521B">
            <w:pPr>
              <w:rPr>
                <w:rFonts w:ascii="Arial" w:hAnsi="Arial" w:cs="Arial"/>
              </w:rPr>
            </w:pPr>
            <w:r w:rsidRPr="00667499">
              <w:rPr>
                <w:rFonts w:ascii="Arial" w:hAnsi="Arial" w:cs="Arial"/>
              </w:rPr>
              <w:t>Wird durchgeführt</w:t>
            </w:r>
          </w:p>
        </w:tc>
        <w:tc>
          <w:tcPr>
            <w:tcW w:w="2879" w:type="dxa"/>
            <w:shd w:val="clear" w:color="auto" w:fill="D9D9D9" w:themeFill="background1" w:themeFillShade="D9"/>
          </w:tcPr>
          <w:p w14:paraId="588612F7" w14:textId="77777777" w:rsidR="00667499" w:rsidRPr="00667499" w:rsidRDefault="00667499" w:rsidP="0081521B">
            <w:pPr>
              <w:rPr>
                <w:rFonts w:ascii="Arial" w:hAnsi="Arial" w:cs="Arial"/>
              </w:rPr>
            </w:pPr>
            <w:r w:rsidRPr="00667499">
              <w:rPr>
                <w:rFonts w:ascii="Arial" w:hAnsi="Arial" w:cs="Arial"/>
              </w:rPr>
              <w:t>Wer</w:t>
            </w:r>
          </w:p>
        </w:tc>
      </w:tr>
      <w:tr w:rsidR="00667499" w14:paraId="2B3428BC" w14:textId="77777777" w:rsidTr="0081521B">
        <w:tc>
          <w:tcPr>
            <w:tcW w:w="2878" w:type="dxa"/>
          </w:tcPr>
          <w:p w14:paraId="4C826A62" w14:textId="37A319C8" w:rsidR="00667499" w:rsidRPr="00667499" w:rsidRDefault="00667499" w:rsidP="00667499">
            <w:pPr>
              <w:rPr>
                <w:rFonts w:ascii="Arial" w:hAnsi="Arial" w:cs="Arial"/>
                <w:sz w:val="20"/>
                <w:szCs w:val="20"/>
              </w:rPr>
            </w:pPr>
            <w:r w:rsidRPr="00667499">
              <w:rPr>
                <w:rFonts w:ascii="Arial" w:hAnsi="Arial" w:cs="Arial"/>
                <w:sz w:val="20"/>
                <w:szCs w:val="20"/>
              </w:rPr>
              <w:t>Integrationstests</w:t>
            </w:r>
          </w:p>
        </w:tc>
        <w:tc>
          <w:tcPr>
            <w:tcW w:w="2879" w:type="dxa"/>
          </w:tcPr>
          <w:p w14:paraId="42381F39" w14:textId="5EE240C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7E129D94" w14:textId="15EAF4C8" w:rsidR="00667499" w:rsidRPr="00667499" w:rsidRDefault="00667499" w:rsidP="00667499">
            <w:pPr>
              <w:rPr>
                <w:rFonts w:ascii="Arial" w:hAnsi="Arial" w:cs="Arial"/>
                <w:sz w:val="20"/>
                <w:szCs w:val="20"/>
              </w:rPr>
            </w:pPr>
            <w:r w:rsidRPr="00667499">
              <w:rPr>
                <w:rFonts w:ascii="Arial" w:hAnsi="Arial" w:cs="Arial"/>
                <w:sz w:val="20"/>
                <w:szCs w:val="20"/>
              </w:rPr>
              <w:t>-</w:t>
            </w:r>
          </w:p>
        </w:tc>
      </w:tr>
      <w:tr w:rsidR="00667499" w14:paraId="1AFF6F43" w14:textId="77777777" w:rsidTr="0081521B">
        <w:tc>
          <w:tcPr>
            <w:tcW w:w="2878" w:type="dxa"/>
          </w:tcPr>
          <w:p w14:paraId="0B0B726A" w14:textId="15047D50" w:rsidR="00667499" w:rsidRPr="00667499" w:rsidRDefault="00667499" w:rsidP="00667499">
            <w:pPr>
              <w:rPr>
                <w:rFonts w:ascii="Arial" w:hAnsi="Arial" w:cs="Arial"/>
                <w:sz w:val="20"/>
                <w:szCs w:val="20"/>
              </w:rPr>
            </w:pPr>
            <w:r w:rsidRPr="00667499">
              <w:rPr>
                <w:rFonts w:ascii="Arial" w:hAnsi="Arial" w:cs="Arial"/>
                <w:sz w:val="20"/>
                <w:szCs w:val="20"/>
              </w:rPr>
              <w:t>Systemtests</w:t>
            </w:r>
          </w:p>
        </w:tc>
        <w:tc>
          <w:tcPr>
            <w:tcW w:w="2879" w:type="dxa"/>
          </w:tcPr>
          <w:p w14:paraId="5131163D" w14:textId="1143638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32EF1CF" w14:textId="0847880D"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0E4293B9" w14:textId="77777777" w:rsidTr="0081521B">
        <w:tc>
          <w:tcPr>
            <w:tcW w:w="2878" w:type="dxa"/>
          </w:tcPr>
          <w:p w14:paraId="1F50B228" w14:textId="2B29D901" w:rsidR="00667499" w:rsidRPr="00667499" w:rsidRDefault="00667499" w:rsidP="00667499">
            <w:pPr>
              <w:rPr>
                <w:rFonts w:ascii="Arial" w:hAnsi="Arial" w:cs="Arial"/>
                <w:sz w:val="20"/>
                <w:szCs w:val="20"/>
              </w:rPr>
            </w:pPr>
            <w:r w:rsidRPr="00667499">
              <w:rPr>
                <w:rFonts w:ascii="Arial" w:hAnsi="Arial" w:cs="Arial"/>
                <w:sz w:val="20"/>
                <w:szCs w:val="20"/>
              </w:rPr>
              <w:lastRenderedPageBreak/>
              <w:t>Regressionstest</w:t>
            </w:r>
          </w:p>
        </w:tc>
        <w:tc>
          <w:tcPr>
            <w:tcW w:w="2879" w:type="dxa"/>
          </w:tcPr>
          <w:p w14:paraId="75CF5C9A" w14:textId="614DA42E"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2F20895D" w14:textId="3B3B1072"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5917553B" w14:textId="77777777" w:rsidTr="0081521B">
        <w:tc>
          <w:tcPr>
            <w:tcW w:w="2878" w:type="dxa"/>
          </w:tcPr>
          <w:p w14:paraId="3DA144C5" w14:textId="6F2DA959" w:rsidR="00667499" w:rsidRPr="00667499" w:rsidRDefault="00667499" w:rsidP="00667499">
            <w:pPr>
              <w:rPr>
                <w:rFonts w:ascii="Arial" w:hAnsi="Arial" w:cs="Arial"/>
                <w:sz w:val="20"/>
                <w:szCs w:val="20"/>
              </w:rPr>
            </w:pPr>
            <w:r w:rsidRPr="00667499">
              <w:rPr>
                <w:rFonts w:ascii="Arial" w:hAnsi="Arial" w:cs="Arial"/>
                <w:sz w:val="20"/>
                <w:szCs w:val="20"/>
              </w:rPr>
              <w:t>Abnahmetest</w:t>
            </w:r>
          </w:p>
        </w:tc>
        <w:tc>
          <w:tcPr>
            <w:tcW w:w="2879" w:type="dxa"/>
          </w:tcPr>
          <w:p w14:paraId="6ED80085" w14:textId="7AA061C2"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F98EF0A" w14:textId="63F2C851"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36586393" w14:textId="77777777" w:rsidTr="0081521B">
        <w:tc>
          <w:tcPr>
            <w:tcW w:w="2878" w:type="dxa"/>
          </w:tcPr>
          <w:p w14:paraId="0C32D56E" w14:textId="77F0CB6D" w:rsidR="00667499" w:rsidRPr="00667499" w:rsidRDefault="00667499" w:rsidP="00667499">
            <w:pPr>
              <w:rPr>
                <w:rFonts w:ascii="Arial" w:hAnsi="Arial" w:cs="Arial"/>
                <w:sz w:val="20"/>
                <w:szCs w:val="20"/>
              </w:rPr>
            </w:pPr>
            <w:r w:rsidRPr="00667499">
              <w:rPr>
                <w:rFonts w:ascii="Arial" w:hAnsi="Arial" w:cs="Arial"/>
                <w:sz w:val="20"/>
                <w:szCs w:val="20"/>
              </w:rPr>
              <w:t xml:space="preserve">Komponententests </w:t>
            </w:r>
          </w:p>
        </w:tc>
        <w:tc>
          <w:tcPr>
            <w:tcW w:w="2879" w:type="dxa"/>
          </w:tcPr>
          <w:p w14:paraId="1532A738" w14:textId="75D342A3"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5345C30B" w14:textId="73FBC2A2" w:rsidR="00667499" w:rsidRPr="00667499" w:rsidRDefault="00667499" w:rsidP="009A5912">
            <w:pPr>
              <w:keepNext/>
              <w:rPr>
                <w:rFonts w:ascii="Arial" w:hAnsi="Arial" w:cs="Arial"/>
                <w:sz w:val="20"/>
                <w:szCs w:val="20"/>
              </w:rPr>
            </w:pPr>
            <w:r w:rsidRPr="00667499">
              <w:rPr>
                <w:rFonts w:ascii="Arial" w:hAnsi="Arial" w:cs="Arial"/>
                <w:sz w:val="20"/>
                <w:szCs w:val="20"/>
              </w:rPr>
              <w:t>-</w:t>
            </w:r>
          </w:p>
        </w:tc>
      </w:tr>
    </w:tbl>
    <w:p w14:paraId="44D11026" w14:textId="23AFE4DB" w:rsidR="00667499" w:rsidRPr="008D04F0" w:rsidRDefault="009A5912" w:rsidP="008D04F0">
      <w:pPr>
        <w:pStyle w:val="Caption"/>
        <w:jc w:val="center"/>
        <w:rPr>
          <w:rFonts w:ascii="Arial" w:hAnsi="Arial" w:cs="Arial"/>
          <w:i w:val="0"/>
          <w:iCs w:val="0"/>
        </w:rPr>
      </w:pPr>
      <w:bookmarkStart w:id="90" w:name="_Toc500589137"/>
      <w:r w:rsidRPr="009A5912">
        <w:rPr>
          <w:rFonts w:ascii="Arial" w:hAnsi="Arial" w:cs="Arial"/>
        </w:rPr>
        <w:t xml:space="preserve">Tabelle </w:t>
      </w:r>
      <w:r w:rsidRPr="009A5912">
        <w:rPr>
          <w:rFonts w:ascii="Arial" w:hAnsi="Arial" w:cs="Arial"/>
        </w:rPr>
        <w:fldChar w:fldCharType="begin"/>
      </w:r>
      <w:r w:rsidRPr="009A5912">
        <w:rPr>
          <w:rFonts w:ascii="Arial" w:hAnsi="Arial" w:cs="Arial"/>
        </w:rPr>
        <w:instrText xml:space="preserve"> SEQ Tabelle \* ARABIC </w:instrText>
      </w:r>
      <w:r w:rsidRPr="009A5912">
        <w:rPr>
          <w:rFonts w:ascii="Arial" w:hAnsi="Arial" w:cs="Arial"/>
        </w:rPr>
        <w:fldChar w:fldCharType="separate"/>
      </w:r>
      <w:r w:rsidR="008C52F0">
        <w:rPr>
          <w:rFonts w:ascii="Arial" w:hAnsi="Arial" w:cs="Arial"/>
          <w:noProof/>
        </w:rPr>
        <w:t>26</w:t>
      </w:r>
      <w:r w:rsidRPr="009A5912">
        <w:rPr>
          <w:rFonts w:ascii="Arial" w:hAnsi="Arial" w:cs="Arial"/>
        </w:rPr>
        <w:fldChar w:fldCharType="end"/>
      </w:r>
      <w:r w:rsidRPr="009A5912">
        <w:rPr>
          <w:rFonts w:ascii="Arial" w:hAnsi="Arial" w:cs="Arial"/>
        </w:rPr>
        <w:t xml:space="preserve"> Testkonzept – Test-Arten</w:t>
      </w:r>
      <w:bookmarkEnd w:id="90"/>
    </w:p>
    <w:p w14:paraId="0E6EDA9E" w14:textId="77777777" w:rsidR="000C45A8" w:rsidRDefault="000C45A8" w:rsidP="000C45A8">
      <w:pPr>
        <w:pStyle w:val="Heading3"/>
      </w:pPr>
      <w:bookmarkStart w:id="91" w:name="_Toc468463130"/>
      <w:bookmarkStart w:id="92" w:name="_Toc500589079"/>
      <w:r>
        <w:t>Manuelle Tests</w:t>
      </w:r>
      <w:bookmarkEnd w:id="91"/>
      <w:bookmarkEnd w:id="92"/>
    </w:p>
    <w:p w14:paraId="4DC59C04" w14:textId="77777777" w:rsidR="000C45A8" w:rsidRDefault="000C45A8" w:rsidP="000C45A8"/>
    <w:p w14:paraId="30FF1D45" w14:textId="2E6BB90C" w:rsidR="000C45A8" w:rsidRDefault="000C45A8" w:rsidP="000C45A8">
      <w:r>
        <w:t>Mit den manuellen Tests wurde begonnen, sobald eine testbare Komponente fertiggestellt wurde. Anbei ist das Konzept für die manuellen Tests beschrieben.</w:t>
      </w:r>
    </w:p>
    <w:p w14:paraId="4612B569" w14:textId="77777777" w:rsidR="000C45A8" w:rsidRDefault="000C45A8" w:rsidP="000C45A8"/>
    <w:tbl>
      <w:tblPr>
        <w:tblStyle w:val="TableGrid"/>
        <w:tblW w:w="0" w:type="auto"/>
        <w:tblLook w:val="04A0" w:firstRow="1" w:lastRow="0" w:firstColumn="1" w:lastColumn="0" w:noHBand="0" w:noVBand="1"/>
      </w:tblPr>
      <w:tblGrid>
        <w:gridCol w:w="4311"/>
        <w:gridCol w:w="4325"/>
      </w:tblGrid>
      <w:tr w:rsidR="000C45A8" w14:paraId="2A1D50F8" w14:textId="77777777" w:rsidTr="0081521B">
        <w:tc>
          <w:tcPr>
            <w:tcW w:w="4393" w:type="dxa"/>
          </w:tcPr>
          <w:p w14:paraId="56C652B6" w14:textId="77777777" w:rsidR="000C45A8" w:rsidRDefault="000C45A8" w:rsidP="0081521B">
            <w:r w:rsidRPr="00A73C80">
              <w:rPr>
                <w:rFonts w:ascii="Arial" w:eastAsia="Times New Roman" w:hAnsi="Arial" w:cs="Arial"/>
                <w:b/>
                <w:bCs/>
                <w:color w:val="121212"/>
                <w:sz w:val="20"/>
                <w:szCs w:val="20"/>
              </w:rPr>
              <w:t>Thema</w:t>
            </w:r>
          </w:p>
        </w:tc>
        <w:tc>
          <w:tcPr>
            <w:tcW w:w="4393" w:type="dxa"/>
          </w:tcPr>
          <w:p w14:paraId="115FFA98" w14:textId="77777777" w:rsidR="000C45A8" w:rsidRDefault="000C45A8" w:rsidP="0081521B">
            <w:r w:rsidRPr="00A73C80">
              <w:rPr>
                <w:rFonts w:ascii="Arial" w:eastAsia="Times New Roman" w:hAnsi="Arial" w:cs="Arial"/>
                <w:b/>
                <w:bCs/>
                <w:color w:val="121212"/>
                <w:sz w:val="20"/>
                <w:szCs w:val="20"/>
              </w:rPr>
              <w:t>Erläuterung</w:t>
            </w:r>
          </w:p>
        </w:tc>
      </w:tr>
      <w:tr w:rsidR="000C45A8" w14:paraId="575EA6A2" w14:textId="77777777" w:rsidTr="0081521B">
        <w:tc>
          <w:tcPr>
            <w:tcW w:w="4393" w:type="dxa"/>
          </w:tcPr>
          <w:p w14:paraId="41B7F2F7"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Beschreibung des zu testenden Systems</w:t>
            </w:r>
          </w:p>
        </w:tc>
        <w:tc>
          <w:tcPr>
            <w:tcW w:w="4393" w:type="dxa"/>
          </w:tcPr>
          <w:p w14:paraId="48F0C266" w14:textId="5B08051C" w:rsidR="000C45A8" w:rsidRPr="00B63038" w:rsidRDefault="000C45A8" w:rsidP="007F0882">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Die Hauptfunktion der Webapplikation </w:t>
            </w:r>
            <w:r w:rsidR="00D14C72" w:rsidRPr="00B63038">
              <w:rPr>
                <w:rFonts w:ascii="Arial" w:eastAsia="Times New Roman" w:hAnsi="Arial" w:cs="Arial"/>
                <w:color w:val="3D3D3D"/>
                <w:sz w:val="20"/>
                <w:szCs w:val="20"/>
              </w:rPr>
              <w:t>Webshop</w:t>
            </w:r>
            <w:r w:rsidRPr="00B63038">
              <w:rPr>
                <w:rFonts w:ascii="Arial" w:eastAsia="Times New Roman" w:hAnsi="Arial" w:cs="Arial"/>
                <w:color w:val="3D3D3D"/>
                <w:sz w:val="20"/>
                <w:szCs w:val="20"/>
              </w:rPr>
              <w:t xml:space="preserve"> </w:t>
            </w:r>
            <w:r w:rsidR="007F0882" w:rsidRPr="00B63038">
              <w:rPr>
                <w:rFonts w:ascii="Arial" w:eastAsia="Times New Roman" w:hAnsi="Arial" w:cs="Arial"/>
                <w:color w:val="3D3D3D"/>
                <w:sz w:val="20"/>
                <w:szCs w:val="20"/>
              </w:rPr>
              <w:t>sind</w:t>
            </w:r>
            <w:r w:rsidRPr="00B63038">
              <w:rPr>
                <w:rFonts w:ascii="Arial" w:eastAsia="Times New Roman" w:hAnsi="Arial" w:cs="Arial"/>
                <w:color w:val="3D3D3D"/>
                <w:sz w:val="20"/>
                <w:szCs w:val="20"/>
              </w:rPr>
              <w:t xml:space="preserve"> das </w:t>
            </w:r>
            <w:r w:rsidR="00D14C72" w:rsidRPr="00B63038">
              <w:rPr>
                <w:rFonts w:ascii="Arial" w:eastAsia="Times New Roman" w:hAnsi="Arial" w:cs="Arial"/>
                <w:color w:val="3D3D3D"/>
                <w:sz w:val="20"/>
                <w:szCs w:val="20"/>
              </w:rPr>
              <w:t>Kaufen und Verkaufen</w:t>
            </w:r>
            <w:r w:rsidRPr="00B63038">
              <w:rPr>
                <w:rFonts w:ascii="Arial" w:eastAsia="Times New Roman" w:hAnsi="Arial" w:cs="Arial"/>
                <w:color w:val="3D3D3D"/>
                <w:sz w:val="20"/>
                <w:szCs w:val="20"/>
              </w:rPr>
              <w:t xml:space="preserve"> von </w:t>
            </w:r>
            <w:r w:rsidR="00D14C72" w:rsidRPr="00B63038">
              <w:rPr>
                <w:rFonts w:ascii="Arial" w:eastAsia="Times New Roman" w:hAnsi="Arial" w:cs="Arial"/>
                <w:color w:val="3D3D3D"/>
                <w:sz w:val="20"/>
                <w:szCs w:val="20"/>
              </w:rPr>
              <w:t xml:space="preserve">Produkten. Damit ein Kauf </w:t>
            </w:r>
            <w:r w:rsidRPr="00B63038">
              <w:rPr>
                <w:rFonts w:ascii="Arial" w:eastAsia="Times New Roman" w:hAnsi="Arial" w:cs="Arial"/>
                <w:color w:val="3D3D3D"/>
                <w:sz w:val="20"/>
                <w:szCs w:val="20"/>
              </w:rPr>
              <w:t xml:space="preserve">getätigt werden kann, müssen </w:t>
            </w:r>
            <w:r w:rsidR="00D14C72" w:rsidRPr="00B63038">
              <w:rPr>
                <w:rFonts w:ascii="Arial" w:eastAsia="Times New Roman" w:hAnsi="Arial" w:cs="Arial"/>
                <w:color w:val="3D3D3D"/>
                <w:sz w:val="20"/>
                <w:szCs w:val="20"/>
              </w:rPr>
              <w:t>Angebote</w:t>
            </w:r>
            <w:r w:rsidRPr="00B63038">
              <w:rPr>
                <w:rFonts w:ascii="Arial" w:eastAsia="Times New Roman" w:hAnsi="Arial" w:cs="Arial"/>
                <w:color w:val="3D3D3D"/>
                <w:sz w:val="20"/>
                <w:szCs w:val="20"/>
              </w:rPr>
              <w:t xml:space="preserve"> vorhanden sein. Da </w:t>
            </w:r>
            <w:r w:rsidR="00D14C72" w:rsidRPr="00B63038">
              <w:rPr>
                <w:rFonts w:ascii="Arial" w:eastAsia="Times New Roman" w:hAnsi="Arial" w:cs="Arial"/>
                <w:color w:val="3D3D3D"/>
                <w:sz w:val="20"/>
                <w:szCs w:val="20"/>
              </w:rPr>
              <w:t>Käufe</w:t>
            </w:r>
            <w:r w:rsidRPr="00B63038">
              <w:rPr>
                <w:rFonts w:ascii="Arial" w:eastAsia="Times New Roman" w:hAnsi="Arial" w:cs="Arial"/>
                <w:color w:val="3D3D3D"/>
                <w:sz w:val="20"/>
                <w:szCs w:val="20"/>
              </w:rPr>
              <w:t xml:space="preserve"> nur von angemeldeten </w:t>
            </w:r>
            <w:r w:rsidR="00D14C72" w:rsidRPr="00B63038">
              <w:rPr>
                <w:rFonts w:ascii="Arial" w:eastAsia="Times New Roman" w:hAnsi="Arial" w:cs="Arial"/>
                <w:color w:val="3D3D3D"/>
                <w:sz w:val="20"/>
                <w:szCs w:val="20"/>
              </w:rPr>
              <w:t>Benutzer</w:t>
            </w:r>
            <w:r w:rsidR="007F0882" w:rsidRPr="00B63038">
              <w:rPr>
                <w:rFonts w:ascii="Arial" w:eastAsia="Times New Roman" w:hAnsi="Arial" w:cs="Arial"/>
                <w:color w:val="3D3D3D"/>
                <w:sz w:val="20"/>
                <w:szCs w:val="20"/>
              </w:rPr>
              <w:t>n</w:t>
            </w:r>
            <w:r w:rsidRPr="00B63038">
              <w:rPr>
                <w:rFonts w:ascii="Arial" w:eastAsia="Times New Roman" w:hAnsi="Arial" w:cs="Arial"/>
                <w:color w:val="3D3D3D"/>
                <w:sz w:val="20"/>
                <w:szCs w:val="20"/>
              </w:rPr>
              <w:t xml:space="preserve"> durchgeführt werden können, müssen </w:t>
            </w:r>
            <w:r w:rsidR="00D14C72" w:rsidRPr="00B63038">
              <w:rPr>
                <w:rFonts w:ascii="Arial" w:eastAsia="Times New Roman" w:hAnsi="Arial" w:cs="Arial"/>
                <w:color w:val="3D3D3D"/>
                <w:sz w:val="20"/>
                <w:szCs w:val="20"/>
              </w:rPr>
              <w:t xml:space="preserve">Benutzerkonten vorhanden sein. </w:t>
            </w:r>
            <w:r w:rsidRPr="00B63038">
              <w:rPr>
                <w:rFonts w:ascii="Arial" w:eastAsia="Times New Roman" w:hAnsi="Arial" w:cs="Arial"/>
                <w:color w:val="3D3D3D"/>
                <w:sz w:val="20"/>
                <w:szCs w:val="20"/>
              </w:rPr>
              <w:t xml:space="preserve">Daher gehören zum System nebst der </w:t>
            </w:r>
            <w:r w:rsidR="00D14C72" w:rsidRPr="00B63038">
              <w:rPr>
                <w:rFonts w:ascii="Arial" w:eastAsia="Times New Roman" w:hAnsi="Arial" w:cs="Arial"/>
                <w:color w:val="3D3D3D"/>
                <w:sz w:val="20"/>
                <w:szCs w:val="20"/>
              </w:rPr>
              <w:t>Verkauf- und Kauf</w:t>
            </w:r>
            <w:r w:rsidRPr="00B63038">
              <w:rPr>
                <w:rFonts w:ascii="Arial" w:eastAsia="Times New Roman" w:hAnsi="Arial" w:cs="Arial"/>
                <w:color w:val="3D3D3D"/>
                <w:sz w:val="20"/>
                <w:szCs w:val="20"/>
              </w:rPr>
              <w:t>-Funktionalitäten, eine</w:t>
            </w:r>
            <w:r w:rsidR="00D14C72" w:rsidRPr="00B63038">
              <w:rPr>
                <w:rFonts w:ascii="Arial" w:eastAsia="Times New Roman" w:hAnsi="Arial" w:cs="Arial"/>
                <w:color w:val="3D3D3D"/>
                <w:sz w:val="20"/>
                <w:szCs w:val="20"/>
              </w:rPr>
              <w:t xml:space="preserve"> Registrierungsmöglichkeit für neue Benutzer.</w:t>
            </w:r>
          </w:p>
        </w:tc>
      </w:tr>
      <w:tr w:rsidR="000C45A8" w14:paraId="20ADBE5F" w14:textId="77777777" w:rsidTr="0081521B">
        <w:tc>
          <w:tcPr>
            <w:tcW w:w="4393" w:type="dxa"/>
          </w:tcPr>
          <w:p w14:paraId="652B7E0D"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Testumgebung</w:t>
            </w:r>
          </w:p>
        </w:tc>
        <w:tc>
          <w:tcPr>
            <w:tcW w:w="4393" w:type="dxa"/>
          </w:tcPr>
          <w:p w14:paraId="508F9376" w14:textId="77777777" w:rsidR="000C45A8"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benötigt:</w:t>
            </w:r>
          </w:p>
          <w:p w14:paraId="121BE3EA" w14:textId="77777777" w:rsidR="00D06AB3" w:rsidRPr="00B63038" w:rsidRDefault="00EC0CEA" w:rsidP="007E2F4C">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E</w:t>
            </w:r>
            <w:r w:rsidR="00D14C72" w:rsidRPr="00B63038">
              <w:rPr>
                <w:rFonts w:ascii="Arial" w:eastAsia="Times New Roman" w:hAnsi="Arial" w:cs="Arial"/>
                <w:color w:val="3D3D3D"/>
                <w:sz w:val="20"/>
                <w:szCs w:val="20"/>
              </w:rPr>
              <w:t>inen</w:t>
            </w:r>
            <w:r w:rsidRPr="00B63038">
              <w:rPr>
                <w:rFonts w:ascii="Arial" w:eastAsia="Times New Roman" w:hAnsi="Arial" w:cs="Arial"/>
                <w:color w:val="3D3D3D"/>
                <w:sz w:val="20"/>
                <w:szCs w:val="20"/>
              </w:rPr>
              <w:t xml:space="preserve"> nach [</w:t>
            </w:r>
            <w:r w:rsidRPr="00B63038">
              <w:rPr>
                <w:rFonts w:ascii="Arial" w:hAnsi="Arial" w:cs="Arial"/>
                <w:sz w:val="20"/>
                <w:szCs w:val="20"/>
              </w:rPr>
              <w:t>Sal</w:t>
            </w:r>
            <w:r w:rsidRPr="00B63038">
              <w:rPr>
                <w:rFonts w:ascii="Arial" w:eastAsia="Times New Roman" w:hAnsi="Arial" w:cs="Arial"/>
                <w:color w:val="3D3D3D"/>
                <w:sz w:val="20"/>
                <w:szCs w:val="20"/>
              </w:rPr>
              <w:t>] konfigurierten</w:t>
            </w:r>
            <w:r w:rsidR="00D14C72" w:rsidRPr="00B63038">
              <w:rPr>
                <w:rFonts w:ascii="Arial" w:eastAsia="Times New Roman" w:hAnsi="Arial" w:cs="Arial"/>
                <w:color w:val="3D3D3D"/>
                <w:sz w:val="20"/>
                <w:szCs w:val="20"/>
              </w:rPr>
              <w:t xml:space="preserve"> Glassfish</w:t>
            </w:r>
            <w:r w:rsidR="000C45A8" w:rsidRPr="00B63038">
              <w:rPr>
                <w:rFonts w:ascii="Arial" w:eastAsia="Times New Roman" w:hAnsi="Arial" w:cs="Arial"/>
                <w:color w:val="3D3D3D"/>
                <w:sz w:val="20"/>
                <w:szCs w:val="20"/>
              </w:rPr>
              <w:t xml:space="preserve">-Server Version </w:t>
            </w:r>
            <w:r w:rsidR="00D14C72" w:rsidRPr="00B63038">
              <w:rPr>
                <w:rFonts w:ascii="Arial" w:eastAsia="Times New Roman" w:hAnsi="Arial" w:cs="Arial"/>
                <w:color w:val="3D3D3D"/>
                <w:sz w:val="20"/>
                <w:szCs w:val="20"/>
              </w:rPr>
              <w:t>4</w:t>
            </w:r>
          </w:p>
          <w:p w14:paraId="6A7FE69F" w14:textId="6099B51D" w:rsidR="000C45A8" w:rsidRPr="00B63038" w:rsidRDefault="00034C6E" w:rsidP="007E2F4C">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hAnsi="Arial" w:cs="Arial"/>
                <w:color w:val="3D3D3D"/>
                <w:sz w:val="20"/>
                <w:szCs w:val="20"/>
              </w:rPr>
              <w:t>e</w:t>
            </w:r>
            <w:r w:rsidR="000C45A8" w:rsidRPr="00B63038">
              <w:rPr>
                <w:rFonts w:ascii="Arial" w:hAnsi="Arial" w:cs="Arial"/>
                <w:color w:val="3D3D3D"/>
                <w:sz w:val="20"/>
                <w:szCs w:val="20"/>
              </w:rPr>
              <w:t xml:space="preserve">ine </w:t>
            </w:r>
            <w:r w:rsidR="00D06AB3" w:rsidRPr="00B63038">
              <w:rPr>
                <w:rFonts w:ascii="Arial" w:hAnsi="Arial" w:cs="Arial"/>
                <w:color w:val="3D3D3D"/>
                <w:sz w:val="20"/>
                <w:szCs w:val="20"/>
              </w:rPr>
              <w:t xml:space="preserve">nach </w:t>
            </w:r>
            <w:r w:rsidR="00D06AB3" w:rsidRPr="00B63038">
              <w:rPr>
                <w:rFonts w:ascii="Arial" w:eastAsia="Times New Roman" w:hAnsi="Arial" w:cs="Arial"/>
                <w:color w:val="3D3D3D"/>
                <w:sz w:val="20"/>
                <w:szCs w:val="20"/>
              </w:rPr>
              <w:t>[</w:t>
            </w:r>
            <w:r w:rsidR="00D06AB3" w:rsidRPr="00B63038">
              <w:rPr>
                <w:rFonts w:ascii="Arial" w:hAnsi="Arial" w:cs="Arial"/>
                <w:sz w:val="20"/>
                <w:szCs w:val="20"/>
              </w:rPr>
              <w:t>Sal</w:t>
            </w:r>
            <w:r w:rsidR="00D06AB3" w:rsidRPr="00B63038">
              <w:rPr>
                <w:rFonts w:ascii="Arial" w:eastAsia="Times New Roman" w:hAnsi="Arial" w:cs="Arial"/>
                <w:color w:val="3D3D3D"/>
                <w:sz w:val="20"/>
                <w:szCs w:val="20"/>
              </w:rPr>
              <w:t xml:space="preserve">] konfigurierte </w:t>
            </w:r>
            <w:r w:rsidR="00D14C72" w:rsidRPr="00B63038">
              <w:rPr>
                <w:rFonts w:ascii="Arial" w:hAnsi="Arial" w:cs="Arial"/>
                <w:color w:val="3D3D3D"/>
                <w:sz w:val="20"/>
                <w:szCs w:val="20"/>
              </w:rPr>
              <w:t>Oracle</w:t>
            </w:r>
            <w:r w:rsidR="000C45A8" w:rsidRPr="00B63038">
              <w:rPr>
                <w:rFonts w:ascii="Arial" w:hAnsi="Arial" w:cs="Arial"/>
                <w:color w:val="3D3D3D"/>
                <w:sz w:val="20"/>
                <w:szCs w:val="20"/>
              </w:rPr>
              <w:t>-Installation</w:t>
            </w:r>
          </w:p>
          <w:p w14:paraId="47BF5AD8" w14:textId="77777777" w:rsidR="000C45A8" w:rsidRPr="00B63038" w:rsidRDefault="000C45A8" w:rsidP="007E2F4C">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die zu testende Applikation als WAR Datei</w:t>
            </w:r>
          </w:p>
          <w:p w14:paraId="0FF84636" w14:textId="77777777" w:rsidR="000C45A8" w:rsidRPr="00B63038" w:rsidRDefault="000C45A8" w:rsidP="007E2F4C">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das SQL-Script für die Erstellung der Datenbank</w:t>
            </w:r>
          </w:p>
          <w:p w14:paraId="5AB65A29" w14:textId="42AA417C" w:rsidR="003335AE" w:rsidRPr="00B63038" w:rsidRDefault="003335AE" w:rsidP="007E2F4C">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Zugangsdaten des Benutzers mit Admin-Rolle</w:t>
            </w:r>
          </w:p>
        </w:tc>
      </w:tr>
      <w:tr w:rsidR="000C45A8" w14:paraId="4EDB02C1" w14:textId="77777777" w:rsidTr="0081521B">
        <w:tc>
          <w:tcPr>
            <w:tcW w:w="4393" w:type="dxa"/>
          </w:tcPr>
          <w:p w14:paraId="446D166E"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Vorbereitung der Tests</w:t>
            </w:r>
          </w:p>
        </w:tc>
        <w:tc>
          <w:tcPr>
            <w:tcW w:w="4393" w:type="dxa"/>
          </w:tcPr>
          <w:p w14:paraId="015FAF76" w14:textId="4C64236D" w:rsidR="00D14C72"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Einige Funktionen der Applikation </w:t>
            </w:r>
            <w:r w:rsidR="00D14C72" w:rsidRPr="00B63038">
              <w:rPr>
                <w:rFonts w:ascii="Arial" w:eastAsia="Times New Roman" w:hAnsi="Arial" w:cs="Arial"/>
                <w:color w:val="3D3D3D"/>
                <w:sz w:val="20"/>
                <w:szCs w:val="20"/>
              </w:rPr>
              <w:t>benötigen</w:t>
            </w:r>
            <w:r w:rsidRPr="00B63038">
              <w:rPr>
                <w:rFonts w:ascii="Arial" w:eastAsia="Times New Roman" w:hAnsi="Arial" w:cs="Arial"/>
                <w:color w:val="3D3D3D"/>
                <w:sz w:val="20"/>
                <w:szCs w:val="20"/>
              </w:rPr>
              <w:t xml:space="preserve"> </w:t>
            </w:r>
            <w:r w:rsidR="00D14C72" w:rsidRPr="00B63038">
              <w:rPr>
                <w:rFonts w:ascii="Arial" w:eastAsia="Times New Roman" w:hAnsi="Arial" w:cs="Arial"/>
                <w:color w:val="3D3D3D"/>
                <w:sz w:val="20"/>
                <w:szCs w:val="20"/>
              </w:rPr>
              <w:t xml:space="preserve">einen Benutzer mit Admin-Rolle. </w:t>
            </w:r>
            <w:r w:rsidR="00EE449B" w:rsidRPr="00B63038">
              <w:rPr>
                <w:rFonts w:ascii="Arial" w:eastAsia="Times New Roman" w:hAnsi="Arial" w:cs="Arial"/>
                <w:color w:val="3D3D3D"/>
                <w:sz w:val="20"/>
                <w:szCs w:val="20"/>
              </w:rPr>
              <w:t>Daher wird mittels beigefügtem D</w:t>
            </w:r>
            <w:r w:rsidR="00D14C72" w:rsidRPr="00B63038">
              <w:rPr>
                <w:rFonts w:ascii="Arial" w:eastAsia="Times New Roman" w:hAnsi="Arial" w:cs="Arial"/>
                <w:color w:val="3D3D3D"/>
                <w:sz w:val="20"/>
                <w:szCs w:val="20"/>
              </w:rPr>
              <w:t>atenbank-Script bereits ein Benutzer mit dieser Rolle erstellt</w:t>
            </w:r>
            <w:r w:rsidR="00EE449B" w:rsidRPr="00B63038">
              <w:rPr>
                <w:rFonts w:ascii="Arial" w:eastAsia="Times New Roman" w:hAnsi="Arial" w:cs="Arial"/>
                <w:color w:val="3D3D3D"/>
                <w:sz w:val="20"/>
                <w:szCs w:val="20"/>
              </w:rPr>
              <w:t>.</w:t>
            </w:r>
          </w:p>
        </w:tc>
      </w:tr>
      <w:tr w:rsidR="000C45A8" w14:paraId="62E790F1" w14:textId="77777777" w:rsidTr="0081521B">
        <w:tc>
          <w:tcPr>
            <w:tcW w:w="4393" w:type="dxa"/>
          </w:tcPr>
          <w:p w14:paraId="43058B7E" w14:textId="7F4CFE15" w:rsidR="000C45A8" w:rsidRPr="00B63038" w:rsidRDefault="00D14C72" w:rsidP="0081521B">
            <w:pPr>
              <w:rPr>
                <w:rFonts w:ascii="Arial" w:hAnsi="Arial" w:cs="Arial"/>
                <w:sz w:val="20"/>
                <w:szCs w:val="20"/>
              </w:rPr>
            </w:pPr>
            <w:r w:rsidRPr="00B63038">
              <w:rPr>
                <w:rFonts w:ascii="Arial" w:eastAsia="Times New Roman" w:hAnsi="Arial" w:cs="Arial"/>
                <w:color w:val="3D3D3D"/>
                <w:sz w:val="20"/>
                <w:szCs w:val="20"/>
              </w:rPr>
              <w:t xml:space="preserve"> </w:t>
            </w:r>
            <w:r w:rsidR="000C45A8" w:rsidRPr="00B63038">
              <w:rPr>
                <w:rFonts w:ascii="Arial" w:eastAsia="Times New Roman" w:hAnsi="Arial" w:cs="Arial"/>
                <w:color w:val="3D3D3D"/>
                <w:sz w:val="20"/>
                <w:szCs w:val="20"/>
              </w:rPr>
              <w:t>Verantwortlichkeiten, Aufgaben des Testers</w:t>
            </w:r>
          </w:p>
        </w:tc>
        <w:tc>
          <w:tcPr>
            <w:tcW w:w="4393" w:type="dxa"/>
          </w:tcPr>
          <w:p w14:paraId="46C53CDC"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dokumentiert seine Ergebnisse in mit folgender Struktur:</w:t>
            </w:r>
          </w:p>
          <w:p w14:paraId="17BCA6D4" w14:textId="77777777" w:rsidR="000C45A8" w:rsidRPr="00B63038" w:rsidRDefault="000C45A8" w:rsidP="007E2F4C">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Wann wurde der Test durchgeführt</w:t>
            </w:r>
          </w:p>
          <w:p w14:paraId="3B58E3DD" w14:textId="77777777" w:rsidR="000C45A8" w:rsidRPr="00B63038" w:rsidRDefault="000C45A8" w:rsidP="007E2F4C">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Welcher Anwendungsfall wurde getestet</w:t>
            </w:r>
          </w:p>
          <w:p w14:paraId="5C2A6EC0" w14:textId="77777777" w:rsidR="000C45A8" w:rsidRPr="00B63038" w:rsidRDefault="000C45A8" w:rsidP="007E2F4C">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Wie ist das Ergebnis des Tests</w:t>
            </w:r>
          </w:p>
        </w:tc>
      </w:tr>
      <w:tr w:rsidR="000C45A8" w14:paraId="3A67CA6A" w14:textId="77777777" w:rsidTr="0081521B">
        <w:tc>
          <w:tcPr>
            <w:tcW w:w="4393" w:type="dxa"/>
          </w:tcPr>
          <w:p w14:paraId="68B05B8B"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zu testende Eigenschaften, nicht zu testende Eigenschaften</w:t>
            </w:r>
          </w:p>
        </w:tc>
        <w:tc>
          <w:tcPr>
            <w:tcW w:w="4393" w:type="dxa"/>
          </w:tcPr>
          <w:p w14:paraId="50B4D636"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Es sind alle Funktionalitäten zu testen. </w:t>
            </w:r>
          </w:p>
          <w:p w14:paraId="448AB2F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auch auf allfällige Schreibfehler geachtet werden.</w:t>
            </w:r>
          </w:p>
          <w:p w14:paraId="6CE87B94" w14:textId="77777777" w:rsidR="00034C6E" w:rsidRPr="00B63038" w:rsidRDefault="00034C6E" w:rsidP="0081521B">
            <w:pPr>
              <w:rPr>
                <w:rFonts w:ascii="Arial" w:eastAsia="Times New Roman" w:hAnsi="Arial" w:cs="Arial"/>
                <w:color w:val="3D3D3D"/>
                <w:sz w:val="20"/>
                <w:szCs w:val="20"/>
              </w:rPr>
            </w:pPr>
          </w:p>
          <w:p w14:paraId="1801071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darauf geachtet werden, dass allenfalls auftretende Fehlermeldungen sinnvoll und nützlich für den Benutzer sind.</w:t>
            </w:r>
          </w:p>
          <w:p w14:paraId="7A7A2198"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Bei den Test sollen bewusst Fehler provoziert werden (z.B. fehlende Angaben oder falsche Angaben), damit die Qualität der Software beurteilt werden kann.</w:t>
            </w:r>
          </w:p>
        </w:tc>
      </w:tr>
      <w:tr w:rsidR="000C45A8" w14:paraId="6947AE25" w14:textId="77777777" w:rsidTr="0081521B">
        <w:tc>
          <w:tcPr>
            <w:tcW w:w="4393" w:type="dxa"/>
          </w:tcPr>
          <w:p w14:paraId="3ACD2AA3"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lastRenderedPageBreak/>
              <w:t>Definition der Testobjekte</w:t>
            </w:r>
          </w:p>
        </w:tc>
        <w:tc>
          <w:tcPr>
            <w:tcW w:w="4393" w:type="dxa"/>
          </w:tcPr>
          <w:p w14:paraId="6BE978CB" w14:textId="06FB2C8B"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sind alle Anwendungsfälle ge</w:t>
            </w:r>
            <w:r w:rsidR="00034C6E" w:rsidRPr="00B63038">
              <w:rPr>
                <w:rFonts w:ascii="Arial" w:eastAsia="Times New Roman" w:hAnsi="Arial" w:cs="Arial"/>
                <w:color w:val="3D3D3D"/>
                <w:sz w:val="20"/>
                <w:szCs w:val="20"/>
              </w:rPr>
              <w:t>mäss UseCase-Diagramm zu testen.</w:t>
            </w:r>
          </w:p>
          <w:p w14:paraId="331040E9" w14:textId="77777777" w:rsidR="000C45A8" w:rsidRPr="00B63038" w:rsidRDefault="000C45A8" w:rsidP="0081521B">
            <w:pPr>
              <w:rPr>
                <w:rFonts w:ascii="Arial" w:eastAsia="Times New Roman" w:hAnsi="Arial" w:cs="Arial"/>
                <w:color w:val="3D3D3D"/>
                <w:sz w:val="20"/>
                <w:szCs w:val="20"/>
              </w:rPr>
            </w:pPr>
          </w:p>
          <w:p w14:paraId="11970280" w14:textId="1D23ED1F" w:rsidR="000C45A8" w:rsidRPr="00B63038" w:rsidRDefault="000C45A8" w:rsidP="00872F3A">
            <w:pPr>
              <w:rPr>
                <w:rFonts w:ascii="Arial" w:hAnsi="Arial" w:cs="Arial"/>
                <w:sz w:val="20"/>
                <w:szCs w:val="20"/>
              </w:rPr>
            </w:pPr>
            <w:r w:rsidRPr="00B63038">
              <w:rPr>
                <w:rFonts w:ascii="Arial" w:eastAsia="Times New Roman" w:hAnsi="Arial" w:cs="Arial"/>
                <w:color w:val="3D3D3D"/>
                <w:sz w:val="20"/>
                <w:szCs w:val="20"/>
              </w:rPr>
              <w:t xml:space="preserve">Damit das System sinnvoll getestet werden kann, sind mehrere </w:t>
            </w:r>
            <w:r w:rsidR="00E92E65" w:rsidRPr="00B63038">
              <w:rPr>
                <w:rFonts w:ascii="Arial" w:eastAsia="Times New Roman" w:hAnsi="Arial" w:cs="Arial"/>
                <w:color w:val="3D3D3D"/>
                <w:sz w:val="20"/>
                <w:szCs w:val="20"/>
              </w:rPr>
              <w:t>Benutzer und Angebote</w:t>
            </w:r>
            <w:r w:rsidR="00872F3A">
              <w:rPr>
                <w:rFonts w:ascii="Arial" w:eastAsia="Times New Roman" w:hAnsi="Arial" w:cs="Arial"/>
                <w:color w:val="3D3D3D"/>
                <w:sz w:val="20"/>
                <w:szCs w:val="20"/>
              </w:rPr>
              <w:t xml:space="preserve"> </w:t>
            </w:r>
            <w:r w:rsidRPr="00B63038">
              <w:rPr>
                <w:rFonts w:ascii="Arial" w:eastAsia="Times New Roman" w:hAnsi="Arial" w:cs="Arial"/>
                <w:color w:val="3D3D3D"/>
                <w:sz w:val="20"/>
                <w:szCs w:val="20"/>
              </w:rPr>
              <w:t>anzulegen.</w:t>
            </w:r>
          </w:p>
        </w:tc>
      </w:tr>
      <w:tr w:rsidR="000C45A8" w14:paraId="67BB7B2E" w14:textId="77777777" w:rsidTr="0081521B">
        <w:tc>
          <w:tcPr>
            <w:tcW w:w="4393" w:type="dxa"/>
          </w:tcPr>
          <w:p w14:paraId="7DF0A821"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Risikobetrachtung, Priorisierung</w:t>
            </w:r>
          </w:p>
        </w:tc>
        <w:tc>
          <w:tcPr>
            <w:tcW w:w="4393" w:type="dxa"/>
          </w:tcPr>
          <w:p w14:paraId="146EE4B0" w14:textId="532FB26A"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Einige Be</w:t>
            </w:r>
            <w:r w:rsidR="00E92E65" w:rsidRPr="00B63038">
              <w:rPr>
                <w:rFonts w:ascii="Arial" w:eastAsia="Times New Roman" w:hAnsi="Arial" w:cs="Arial"/>
                <w:color w:val="3D3D3D"/>
                <w:sz w:val="20"/>
                <w:szCs w:val="20"/>
              </w:rPr>
              <w:t xml:space="preserve">reiche dienen als Basis für den Webshop. </w:t>
            </w:r>
            <w:r w:rsidRPr="00B63038">
              <w:rPr>
                <w:rFonts w:ascii="Arial" w:eastAsia="Times New Roman" w:hAnsi="Arial" w:cs="Arial"/>
                <w:color w:val="3D3D3D"/>
                <w:sz w:val="20"/>
                <w:szCs w:val="20"/>
              </w:rPr>
              <w:t>Diese sind besonders gut zu testen, da sie für die Gesamtfunktionalität ein grosses Risiko darstellen:</w:t>
            </w:r>
          </w:p>
          <w:p w14:paraId="4E4B73BA" w14:textId="10579DFF" w:rsidR="000C45A8" w:rsidRPr="00B63038" w:rsidRDefault="000C45A8" w:rsidP="007E2F4C">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Benutzer </w:t>
            </w:r>
            <w:r w:rsidR="00E92E65" w:rsidRPr="00B63038">
              <w:rPr>
                <w:rFonts w:ascii="Arial" w:eastAsia="Times New Roman" w:hAnsi="Arial" w:cs="Arial"/>
                <w:color w:val="3D3D3D"/>
                <w:sz w:val="20"/>
                <w:szCs w:val="20"/>
              </w:rPr>
              <w:t>registrieren</w:t>
            </w:r>
          </w:p>
          <w:p w14:paraId="3FA37C83" w14:textId="77777777" w:rsidR="000C45A8" w:rsidRPr="00B63038" w:rsidRDefault="000C45A8" w:rsidP="007E2F4C">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Anmelden</w:t>
            </w:r>
          </w:p>
          <w:p w14:paraId="0C54E8C7" w14:textId="3072C30E" w:rsidR="00E92E65" w:rsidRPr="00B63038" w:rsidRDefault="00E92E65" w:rsidP="007E2F4C">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Angebot erstellen</w:t>
            </w:r>
          </w:p>
          <w:p w14:paraId="780B61FF" w14:textId="6788672F" w:rsidR="000C45A8" w:rsidRPr="00B63038" w:rsidRDefault="00E92E65" w:rsidP="007E2F4C">
            <w:pPr>
              <w:pStyle w:val="ListParagraph"/>
              <w:numPr>
                <w:ilvl w:val="0"/>
                <w:numId w:val="13"/>
              </w:numPr>
              <w:spacing w:after="0" w:line="240" w:lineRule="auto"/>
              <w:rPr>
                <w:rFonts w:ascii="Arial" w:hAnsi="Arial" w:cs="Arial"/>
                <w:sz w:val="20"/>
                <w:szCs w:val="20"/>
              </w:rPr>
            </w:pPr>
            <w:r w:rsidRPr="00B63038">
              <w:rPr>
                <w:rFonts w:ascii="Arial" w:eastAsia="Times New Roman" w:hAnsi="Arial" w:cs="Arial"/>
                <w:color w:val="3D3D3D"/>
                <w:sz w:val="20"/>
                <w:szCs w:val="20"/>
              </w:rPr>
              <w:t>Angebot kaufen</w:t>
            </w:r>
          </w:p>
        </w:tc>
      </w:tr>
      <w:tr w:rsidR="000C45A8" w14:paraId="0F089490" w14:textId="77777777" w:rsidTr="0081521B">
        <w:tc>
          <w:tcPr>
            <w:tcW w:w="4393" w:type="dxa"/>
          </w:tcPr>
          <w:p w14:paraId="1E71842E" w14:textId="291B5506"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Zeit-/Ressourcenplanung; Reihenfolge der Aktivitäten</w:t>
            </w:r>
          </w:p>
        </w:tc>
        <w:tc>
          <w:tcPr>
            <w:tcW w:w="4393" w:type="dxa"/>
          </w:tcPr>
          <w:p w14:paraId="03E8A4D8" w14:textId="77777777" w:rsidR="000C45A8" w:rsidRPr="00B63038" w:rsidRDefault="000C45A8" w:rsidP="005772CE">
            <w:pPr>
              <w:keepNext/>
              <w:rPr>
                <w:rFonts w:ascii="Arial" w:hAnsi="Arial" w:cs="Arial"/>
                <w:sz w:val="20"/>
                <w:szCs w:val="20"/>
              </w:rPr>
            </w:pPr>
            <w:r w:rsidRPr="00B63038">
              <w:rPr>
                <w:rFonts w:ascii="Arial" w:eastAsia="Times New Roman" w:hAnsi="Arial" w:cs="Arial"/>
                <w:color w:val="3D3D3D"/>
                <w:sz w:val="20"/>
                <w:szCs w:val="20"/>
              </w:rPr>
              <w:t>Sobald eine Komponente fertig programmiert ist, kann sie getestet werden.</w:t>
            </w:r>
          </w:p>
        </w:tc>
      </w:tr>
    </w:tbl>
    <w:p w14:paraId="129CA316" w14:textId="343C4C09" w:rsidR="000C1FE1" w:rsidRPr="00B645FC" w:rsidRDefault="005772CE" w:rsidP="00EC2CA0">
      <w:pPr>
        <w:pStyle w:val="Caption"/>
        <w:jc w:val="center"/>
        <w:rPr>
          <w:rFonts w:ascii="Arial" w:hAnsi="Arial" w:cs="Arial"/>
        </w:rPr>
      </w:pPr>
      <w:bookmarkStart w:id="93" w:name="_Toc500589138"/>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27</w:t>
      </w:r>
      <w:r w:rsidRPr="00B645FC">
        <w:rPr>
          <w:rFonts w:ascii="Arial" w:hAnsi="Arial" w:cs="Arial"/>
        </w:rPr>
        <w:fldChar w:fldCharType="end"/>
      </w:r>
      <w:r w:rsidRPr="00B645FC">
        <w:rPr>
          <w:rFonts w:ascii="Arial" w:hAnsi="Arial" w:cs="Arial"/>
        </w:rPr>
        <w:t xml:space="preserve"> Testkonzept </w:t>
      </w:r>
      <w:r w:rsidR="00B63038">
        <w:rPr>
          <w:rFonts w:ascii="Arial" w:hAnsi="Arial" w:cs="Arial"/>
        </w:rPr>
        <w:t>–</w:t>
      </w:r>
      <w:r w:rsidR="00255597">
        <w:rPr>
          <w:rFonts w:ascii="Arial" w:hAnsi="Arial" w:cs="Arial"/>
        </w:rPr>
        <w:t xml:space="preserve"> </w:t>
      </w:r>
      <w:r w:rsidR="00B63038">
        <w:rPr>
          <w:rFonts w:ascii="Arial" w:hAnsi="Arial" w:cs="Arial"/>
        </w:rPr>
        <w:t>manuelle Tests</w:t>
      </w:r>
      <w:bookmarkEnd w:id="93"/>
    </w:p>
    <w:p w14:paraId="0218E32F" w14:textId="5F046AFB" w:rsidR="000C1FE1" w:rsidRDefault="000C1FE1" w:rsidP="000C45A8">
      <w:pPr>
        <w:rPr>
          <w:noProof/>
        </w:rPr>
      </w:pPr>
    </w:p>
    <w:p w14:paraId="58FD8A69" w14:textId="2B1F923C" w:rsidR="00CC6590" w:rsidRDefault="00EC2CA0" w:rsidP="000C45A8">
      <w:pPr>
        <w:rPr>
          <w:u w:val="single"/>
        </w:rPr>
      </w:pPr>
      <w:r w:rsidRPr="00EC2CA0">
        <w:rPr>
          <w:u w:val="single"/>
        </w:rPr>
        <w:t>Testfälle</w:t>
      </w:r>
    </w:p>
    <w:p w14:paraId="11B3B584" w14:textId="77777777" w:rsidR="00CC6590" w:rsidRDefault="00CC6590" w:rsidP="000C45A8">
      <w:pPr>
        <w:rPr>
          <w:u w:val="single"/>
        </w:rPr>
      </w:pPr>
    </w:p>
    <w:p w14:paraId="067964BE" w14:textId="77777777" w:rsidR="00CC6590" w:rsidRPr="008B6214" w:rsidRDefault="00CC6590" w:rsidP="00CC659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502E161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A71CF"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38D1985" w14:textId="77777777" w:rsidR="00CC6590" w:rsidRPr="009C2A41" w:rsidRDefault="00CC6590"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18DEF4" w14:textId="792A218F" w:rsidR="00CC6590" w:rsidRPr="00A47819" w:rsidRDefault="00CC6590" w:rsidP="00CC6590">
            <w:pPr>
              <w:rPr>
                <w:rFonts w:eastAsiaTheme="minorEastAsia" w:cs="Arial"/>
                <w:lang w:eastAsia="en-US"/>
              </w:rPr>
            </w:pPr>
            <w:r w:rsidRPr="00A47819">
              <w:rPr>
                <w:rFonts w:eastAsiaTheme="minorEastAsia" w:cs="Arial"/>
                <w:lang w:eastAsia="en-US"/>
              </w:rPr>
              <w:t xml:space="preserve">Produkt suchen (anonymer Benutzer) </w:t>
            </w:r>
          </w:p>
        </w:tc>
      </w:tr>
      <w:tr w:rsidR="00CC6590" w:rsidRPr="008D4A86" w14:paraId="34B02536" w14:textId="77777777" w:rsidTr="00A27DF1">
        <w:tc>
          <w:tcPr>
            <w:tcW w:w="3227" w:type="dxa"/>
            <w:tcBorders>
              <w:top w:val="single" w:sz="4" w:space="0" w:color="auto"/>
            </w:tcBorders>
            <w:shd w:val="clear" w:color="auto" w:fill="D9D9D9" w:themeFill="background1" w:themeFillShade="D9"/>
          </w:tcPr>
          <w:p w14:paraId="1312A6A9"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D90523F" w14:textId="6430640A" w:rsidR="00CC6590" w:rsidRPr="00A47819" w:rsidRDefault="00CC6590" w:rsidP="00CC6590">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Der Tester sucht als anonymer Benutzer ein bestimmtes Produkt</w:t>
            </w:r>
          </w:p>
        </w:tc>
      </w:tr>
      <w:tr w:rsidR="00CC6590" w:rsidRPr="008D4A86" w14:paraId="10B1DFD8" w14:textId="77777777" w:rsidTr="00A27DF1">
        <w:tc>
          <w:tcPr>
            <w:tcW w:w="3227" w:type="dxa"/>
            <w:tcBorders>
              <w:top w:val="single" w:sz="4" w:space="0" w:color="auto"/>
            </w:tcBorders>
            <w:shd w:val="clear" w:color="auto" w:fill="D9D9D9" w:themeFill="background1" w:themeFillShade="D9"/>
          </w:tcPr>
          <w:p w14:paraId="649058CA"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0AB24DD" w14:textId="2F7ABACF"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CC6590" w:rsidRPr="008D4A86" w14:paraId="2B3FE1D3" w14:textId="77777777" w:rsidTr="00A27DF1">
        <w:tc>
          <w:tcPr>
            <w:tcW w:w="3227" w:type="dxa"/>
            <w:shd w:val="clear" w:color="auto" w:fill="D9D9D9" w:themeFill="background1" w:themeFillShade="D9"/>
          </w:tcPr>
          <w:p w14:paraId="12E525BB"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7BE53C9D" w14:textId="68EEFBA4" w:rsidR="00CC6590" w:rsidRPr="00A47819" w:rsidRDefault="00CC6590" w:rsidP="007E2F4C">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24535064" w14:textId="776A9731" w:rsidR="00CC6590" w:rsidRPr="00A47819" w:rsidRDefault="00CC6590" w:rsidP="007E2F4C">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CC6590" w:rsidRPr="008D4A86" w14:paraId="0789B968" w14:textId="77777777" w:rsidTr="00A27DF1">
        <w:tc>
          <w:tcPr>
            <w:tcW w:w="3227" w:type="dxa"/>
            <w:shd w:val="clear" w:color="auto" w:fill="D9D9D9" w:themeFill="background1" w:themeFillShade="D9"/>
          </w:tcPr>
          <w:p w14:paraId="4CC718CB" w14:textId="549E78CC" w:rsidR="00CC6590" w:rsidRPr="00A47819" w:rsidRDefault="004D1980"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 </w:t>
            </w:r>
            <w:r w:rsidR="00CC6590" w:rsidRPr="00A47819">
              <w:rPr>
                <w:rFonts w:eastAsiaTheme="minorEastAsia" w:cs="Arial"/>
                <w:sz w:val="20"/>
                <w:szCs w:val="20"/>
                <w:lang w:val="de-CH" w:eastAsia="en-US"/>
              </w:rPr>
              <w:t>Erwartetes Ergebnis</w:t>
            </w:r>
          </w:p>
        </w:tc>
        <w:tc>
          <w:tcPr>
            <w:tcW w:w="6095" w:type="dxa"/>
            <w:gridSpan w:val="2"/>
            <w:shd w:val="clear" w:color="auto" w:fill="auto"/>
          </w:tcPr>
          <w:p w14:paraId="0D0F05FB" w14:textId="4A7CA655" w:rsidR="00CC6590" w:rsidRPr="00A47819" w:rsidRDefault="00CC6590"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r w:rsidR="00797441">
              <w:rPr>
                <w:rFonts w:eastAsiaTheme="minorEastAsia" w:cs="Arial"/>
                <w:sz w:val="20"/>
                <w:szCs w:val="20"/>
                <w:lang w:val="de-CH" w:eastAsia="en-US"/>
              </w:rPr>
              <w:t>.</w:t>
            </w:r>
          </w:p>
          <w:p w14:paraId="23D84055" w14:textId="2B05D5A9" w:rsidR="00CC6590" w:rsidRDefault="00CC6590" w:rsidP="00CC6590">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w:t>
            </w:r>
          </w:p>
          <w:p w14:paraId="146526AF" w14:textId="61BB0002" w:rsidR="004D1980" w:rsidRPr="00A47819" w:rsidRDefault="004D1980" w:rsidP="00CC659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46025F8C" w14:textId="0E40C2F8" w:rsidR="00CC6590" w:rsidRDefault="00CC6590" w:rsidP="008870B4">
      <w:pPr>
        <w:pStyle w:val="Caption"/>
        <w:jc w:val="center"/>
        <w:rPr>
          <w:rFonts w:ascii="Arial" w:hAnsi="Arial" w:cs="Arial"/>
        </w:rPr>
      </w:pPr>
      <w:bookmarkStart w:id="94" w:name="_Toc500589139"/>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28</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(anonymer Benutzer)</w:t>
      </w:r>
      <w:bookmarkEnd w:id="94"/>
    </w:p>
    <w:p w14:paraId="658468F3" w14:textId="77777777" w:rsidR="008870B4" w:rsidRPr="008870B4" w:rsidRDefault="008870B4" w:rsidP="008870B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373CA66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84A82"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2EF5677" w14:textId="77777777" w:rsidR="00CC6590" w:rsidRPr="00E15FE9" w:rsidRDefault="00CC6590"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2D4C2AA" w14:textId="6F9459EC" w:rsidR="00CC6590" w:rsidRPr="00E15FE9" w:rsidRDefault="00CC6590" w:rsidP="00CC6590">
            <w:pPr>
              <w:rPr>
                <w:rFonts w:eastAsiaTheme="minorEastAsia" w:cs="Arial"/>
                <w:lang w:eastAsia="en-US"/>
              </w:rPr>
            </w:pPr>
            <w:r w:rsidRPr="00E15FE9">
              <w:rPr>
                <w:rFonts w:eastAsiaTheme="minorEastAsia" w:cs="Arial"/>
                <w:lang w:eastAsia="en-US"/>
              </w:rPr>
              <w:t xml:space="preserve">Produkt nach  Kategorie filtern (anonymer Benutzer) </w:t>
            </w:r>
          </w:p>
        </w:tc>
      </w:tr>
      <w:tr w:rsidR="00CC6590" w:rsidRPr="008D4A86" w14:paraId="52A265D6" w14:textId="77777777" w:rsidTr="00A27DF1">
        <w:tc>
          <w:tcPr>
            <w:tcW w:w="3227" w:type="dxa"/>
            <w:tcBorders>
              <w:top w:val="single" w:sz="4" w:space="0" w:color="auto"/>
            </w:tcBorders>
            <w:shd w:val="clear" w:color="auto" w:fill="D9D9D9" w:themeFill="background1" w:themeFillShade="D9"/>
          </w:tcPr>
          <w:p w14:paraId="2CC8DBE5"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0A8B131" w14:textId="41BB4CD1" w:rsidR="00CC6590" w:rsidRPr="00E15FE9" w:rsidRDefault="00CC6590" w:rsidP="00CC659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Der Tester filtert als anonymer Benutzer die Produkte nach einer Kategorie</w:t>
            </w:r>
          </w:p>
        </w:tc>
      </w:tr>
      <w:tr w:rsidR="00CC6590" w:rsidRPr="008D4A86" w14:paraId="33CA21B0" w14:textId="77777777" w:rsidTr="00A27DF1">
        <w:tc>
          <w:tcPr>
            <w:tcW w:w="3227" w:type="dxa"/>
            <w:tcBorders>
              <w:top w:val="single" w:sz="4" w:space="0" w:color="auto"/>
            </w:tcBorders>
            <w:shd w:val="clear" w:color="auto" w:fill="D9D9D9" w:themeFill="background1" w:themeFillShade="D9"/>
          </w:tcPr>
          <w:p w14:paraId="3B29B60F"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4A3A25D4"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C6590" w:rsidRPr="008D4A86" w14:paraId="4F17772F" w14:textId="77777777" w:rsidTr="00A27DF1">
        <w:tc>
          <w:tcPr>
            <w:tcW w:w="3227" w:type="dxa"/>
            <w:shd w:val="clear" w:color="auto" w:fill="D9D9D9" w:themeFill="background1" w:themeFillShade="D9"/>
          </w:tcPr>
          <w:p w14:paraId="6C7B3773"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BF63337" w14:textId="2DF920FB" w:rsidR="009C2A41" w:rsidRPr="000B4290" w:rsidRDefault="00CC6590" w:rsidP="007E2F4C">
            <w:pPr>
              <w:pStyle w:val="TextCDB"/>
              <w:numPr>
                <w:ilvl w:val="0"/>
                <w:numId w:val="43"/>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CC6590" w:rsidRPr="008D4A86" w14:paraId="74666BF1" w14:textId="77777777" w:rsidTr="00A27DF1">
        <w:tc>
          <w:tcPr>
            <w:tcW w:w="3227" w:type="dxa"/>
            <w:shd w:val="clear" w:color="auto" w:fill="D9D9D9" w:themeFill="background1" w:themeFillShade="D9"/>
          </w:tcPr>
          <w:p w14:paraId="52441460"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8CE7999" w14:textId="01ECC600"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r w:rsidR="00797441">
              <w:rPr>
                <w:rFonts w:eastAsiaTheme="minorEastAsia" w:cs="Arial"/>
                <w:sz w:val="20"/>
                <w:szCs w:val="20"/>
                <w:lang w:val="de-CH" w:eastAsia="en-US"/>
              </w:rPr>
              <w:t>.</w:t>
            </w:r>
          </w:p>
          <w:p w14:paraId="441BAA70" w14:textId="5B32E4B4"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 Vekaufte Produkte sind oben rechts rot markiert und haben dort den Text Sold. Nicht verkaufte Produkte sind oben rechts grün markiert.</w:t>
            </w:r>
          </w:p>
        </w:tc>
      </w:tr>
    </w:tbl>
    <w:p w14:paraId="35AE9AE7" w14:textId="23BB2FB6" w:rsidR="00CC6590" w:rsidRPr="008870B4" w:rsidRDefault="00CC6590" w:rsidP="008870B4">
      <w:pPr>
        <w:pStyle w:val="Caption"/>
        <w:jc w:val="center"/>
        <w:rPr>
          <w:rFonts w:ascii="Arial" w:hAnsi="Arial" w:cs="Arial"/>
        </w:rPr>
      </w:pPr>
      <w:bookmarkStart w:id="95" w:name="_Toc500589140"/>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29</w:t>
      </w:r>
      <w:r w:rsidRPr="00B645FC">
        <w:rPr>
          <w:rFonts w:ascii="Arial" w:hAnsi="Arial" w:cs="Arial"/>
        </w:rPr>
        <w:fldChar w:fldCharType="end"/>
      </w:r>
      <w:r w:rsidRPr="00B645FC">
        <w:rPr>
          <w:rFonts w:ascii="Arial" w:hAnsi="Arial" w:cs="Arial"/>
        </w:rPr>
        <w:t xml:space="preserve"> Testfall - </w:t>
      </w:r>
      <w:r w:rsidR="008870B4" w:rsidRPr="008870B4">
        <w:rPr>
          <w:rFonts w:ascii="Arial" w:hAnsi="Arial" w:cs="Arial"/>
        </w:rPr>
        <w:t>Produkt nach  Kategorie filtern (anonymer Benutzer)</w:t>
      </w:r>
      <w:bookmarkEnd w:id="95"/>
    </w:p>
    <w:p w14:paraId="1582AA49" w14:textId="783C1875" w:rsidR="000C1FE1" w:rsidRPr="008B6214" w:rsidRDefault="000C1FE1" w:rsidP="000C1F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C1FE1" w:rsidRPr="008D4A86" w14:paraId="269EF5B2"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B7940"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8F77813" w14:textId="77777777" w:rsidR="000C1FE1" w:rsidRPr="00E15FE9" w:rsidRDefault="000C1FE1" w:rsidP="0081521B">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8C632FD" w14:textId="187CD290"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w:t>
            </w:r>
            <w:r w:rsidR="00B645FC" w:rsidRPr="00E15FE9">
              <w:rPr>
                <w:rFonts w:eastAsiaTheme="minorEastAsia" w:cs="Arial"/>
                <w:sz w:val="20"/>
                <w:szCs w:val="20"/>
                <w:lang w:val="de-CH" w:eastAsia="en-US"/>
              </w:rPr>
              <w:t xml:space="preserve"> (anonymer Benutzer)</w:t>
            </w:r>
            <w:r w:rsidRPr="00E15FE9">
              <w:rPr>
                <w:rFonts w:eastAsiaTheme="minorEastAsia" w:cs="Arial"/>
                <w:sz w:val="20"/>
                <w:szCs w:val="20"/>
                <w:lang w:val="de-CH" w:eastAsia="en-US"/>
              </w:rPr>
              <w:t xml:space="preserve"> </w:t>
            </w:r>
          </w:p>
        </w:tc>
      </w:tr>
      <w:tr w:rsidR="000C1FE1" w:rsidRPr="008D4A86" w14:paraId="13DF15D9" w14:textId="77777777" w:rsidTr="0081521B">
        <w:tc>
          <w:tcPr>
            <w:tcW w:w="3227" w:type="dxa"/>
            <w:tcBorders>
              <w:top w:val="single" w:sz="4" w:space="0" w:color="auto"/>
            </w:tcBorders>
            <w:shd w:val="clear" w:color="auto" w:fill="D9D9D9" w:themeFill="background1" w:themeFillShade="D9"/>
          </w:tcPr>
          <w:p w14:paraId="3B4462B7"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98BD109" w14:textId="07A8BB70" w:rsidR="000C1FE1" w:rsidRPr="00E15FE9" w:rsidRDefault="000C1FE1" w:rsidP="00DB2E1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anonymer Benutzer die </w:t>
            </w:r>
            <w:r w:rsidR="00DB2E11">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0C1FE1" w:rsidRPr="008D4A86" w14:paraId="0DDBD05F" w14:textId="77777777" w:rsidTr="0081521B">
        <w:tc>
          <w:tcPr>
            <w:tcW w:w="3227" w:type="dxa"/>
            <w:tcBorders>
              <w:top w:val="single" w:sz="4" w:space="0" w:color="auto"/>
            </w:tcBorders>
            <w:shd w:val="clear" w:color="auto" w:fill="D9D9D9" w:themeFill="background1" w:themeFillShade="D9"/>
          </w:tcPr>
          <w:p w14:paraId="7055D58F"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Testvoraussetzung</w:t>
            </w:r>
          </w:p>
        </w:tc>
        <w:tc>
          <w:tcPr>
            <w:tcW w:w="6095" w:type="dxa"/>
            <w:gridSpan w:val="2"/>
            <w:tcBorders>
              <w:top w:val="single" w:sz="4" w:space="0" w:color="auto"/>
            </w:tcBorders>
            <w:shd w:val="clear" w:color="auto" w:fill="auto"/>
          </w:tcPr>
          <w:p w14:paraId="27EEC3D7" w14:textId="0CE3EB0F"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Es sind </w:t>
            </w:r>
            <w:r w:rsidR="00CC6590" w:rsidRPr="00E15FE9">
              <w:rPr>
                <w:rFonts w:eastAsiaTheme="minorEastAsia" w:cs="Arial"/>
                <w:sz w:val="20"/>
                <w:szCs w:val="20"/>
                <w:lang w:val="de-CH" w:eastAsia="en-US"/>
              </w:rPr>
              <w:t xml:space="preserve">bereits </w:t>
            </w:r>
            <w:r w:rsidRPr="00E15FE9">
              <w:rPr>
                <w:rFonts w:eastAsiaTheme="minorEastAsia" w:cs="Arial"/>
                <w:sz w:val="20"/>
                <w:szCs w:val="20"/>
                <w:lang w:val="de-CH" w:eastAsia="en-US"/>
              </w:rPr>
              <w:t>Angebote vorhanden</w:t>
            </w:r>
          </w:p>
        </w:tc>
      </w:tr>
      <w:tr w:rsidR="000C1FE1" w:rsidRPr="008D4A86" w14:paraId="34C2E93D" w14:textId="77777777" w:rsidTr="0081521B">
        <w:tc>
          <w:tcPr>
            <w:tcW w:w="3227" w:type="dxa"/>
            <w:shd w:val="clear" w:color="auto" w:fill="D9D9D9" w:themeFill="background1" w:themeFillShade="D9"/>
          </w:tcPr>
          <w:p w14:paraId="44D58801"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ECF70BE" w14:textId="7BA8A7E0" w:rsidR="000C1FE1" w:rsidRPr="00E15FE9" w:rsidRDefault="000C1FE1" w:rsidP="007E2F4C">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072515D3" w14:textId="77777777" w:rsidR="000C1FE1" w:rsidRPr="00E15FE9" w:rsidRDefault="000C1FE1" w:rsidP="007E2F4C">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Auf Produkt-Titel klicken</w:t>
            </w:r>
          </w:p>
        </w:tc>
      </w:tr>
      <w:tr w:rsidR="000C1FE1" w:rsidRPr="008D4A86" w14:paraId="68C7687A" w14:textId="77777777" w:rsidTr="0081521B">
        <w:tc>
          <w:tcPr>
            <w:tcW w:w="3227" w:type="dxa"/>
            <w:shd w:val="clear" w:color="auto" w:fill="D9D9D9" w:themeFill="background1" w:themeFillShade="D9"/>
          </w:tcPr>
          <w:p w14:paraId="347A9BBB"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25B7A46" w14:textId="77777777" w:rsidR="000C1FE1" w:rsidRPr="00E15FE9" w:rsidRDefault="000C1FE1"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r w:rsidR="00B645FC" w:rsidRPr="00E15FE9">
              <w:rPr>
                <w:rFonts w:eastAsiaTheme="minorEastAsia" w:cs="Arial"/>
                <w:sz w:val="20"/>
                <w:szCs w:val="20"/>
                <w:lang w:val="de-CH" w:eastAsia="en-US"/>
              </w:rPr>
              <w:t>.</w:t>
            </w:r>
          </w:p>
          <w:p w14:paraId="5EB53537" w14:textId="5D23D25C" w:rsidR="00797441" w:rsidRPr="00E15FE9" w:rsidRDefault="00B645FC"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ausgeblendet</w:t>
            </w:r>
            <w:r w:rsidR="00797441">
              <w:rPr>
                <w:rFonts w:eastAsiaTheme="minorEastAsia" w:cs="Arial"/>
                <w:sz w:val="20"/>
                <w:szCs w:val="20"/>
                <w:lang w:val="de-CH" w:eastAsia="en-US"/>
              </w:rPr>
              <w:t>.</w:t>
            </w:r>
          </w:p>
        </w:tc>
      </w:tr>
    </w:tbl>
    <w:p w14:paraId="7988FF2A" w14:textId="2A8744D9" w:rsidR="00797441" w:rsidRPr="00797441" w:rsidRDefault="000C1FE1" w:rsidP="00797441">
      <w:pPr>
        <w:pStyle w:val="Caption"/>
        <w:jc w:val="center"/>
        <w:rPr>
          <w:rFonts w:ascii="Arial" w:hAnsi="Arial" w:cs="Arial"/>
        </w:rPr>
      </w:pPr>
      <w:bookmarkStart w:id="96" w:name="_Toc500589141"/>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30</w:t>
      </w:r>
      <w:r w:rsidRPr="00B645FC">
        <w:rPr>
          <w:rFonts w:ascii="Arial" w:hAnsi="Arial" w:cs="Arial"/>
        </w:rPr>
        <w:fldChar w:fldCharType="end"/>
      </w:r>
      <w:r w:rsidRPr="00B645FC">
        <w:rPr>
          <w:rFonts w:ascii="Arial" w:hAnsi="Arial" w:cs="Arial"/>
        </w:rPr>
        <w:t xml:space="preserve"> Testfall - </w:t>
      </w:r>
      <w:r w:rsidR="00B645FC" w:rsidRPr="00B645FC">
        <w:rPr>
          <w:rFonts w:ascii="Arial" w:hAnsi="Arial" w:cs="Arial"/>
        </w:rPr>
        <w:t>Produktdetail anschauen (anonymer Benutzer)</w:t>
      </w:r>
      <w:bookmarkEnd w:id="96"/>
    </w:p>
    <w:p w14:paraId="17B1F2F5" w14:textId="77777777" w:rsidR="00797441" w:rsidRPr="008B6214" w:rsidRDefault="00797441" w:rsidP="005B72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1CCB6E4"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D2FD1E"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A451A41" w14:textId="77777777" w:rsidR="005B72E1" w:rsidRPr="009C2A41" w:rsidRDefault="005B72E1"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80CE57D" w14:textId="33EA961D" w:rsidR="005B72E1" w:rsidRPr="000E4D24" w:rsidRDefault="005B72E1" w:rsidP="001C464A">
            <w:pPr>
              <w:rPr>
                <w:rFonts w:eastAsiaTheme="minorEastAsia" w:cs="Arial"/>
                <w:lang w:eastAsia="en-US"/>
              </w:rPr>
            </w:pPr>
            <w:r w:rsidRPr="000E4D24">
              <w:rPr>
                <w:rFonts w:eastAsiaTheme="minorEastAsia" w:cs="Arial"/>
                <w:lang w:eastAsia="en-US"/>
              </w:rPr>
              <w:t>Verkäufer-Infos und Bewertung anschauen</w:t>
            </w:r>
            <w:r w:rsidR="001C464A" w:rsidRPr="000E4D24">
              <w:rPr>
                <w:rFonts w:eastAsiaTheme="minorEastAsia" w:cs="Arial"/>
                <w:lang w:eastAsia="en-US"/>
              </w:rPr>
              <w:t xml:space="preserve"> </w:t>
            </w:r>
            <w:r w:rsidRPr="000E4D24">
              <w:rPr>
                <w:rFonts w:eastAsiaTheme="minorEastAsia" w:cs="Arial"/>
                <w:lang w:eastAsia="en-US"/>
              </w:rPr>
              <w:t xml:space="preserve">(anonymer Benutzer) </w:t>
            </w:r>
          </w:p>
        </w:tc>
      </w:tr>
      <w:tr w:rsidR="005B72E1" w:rsidRPr="008D4A86" w14:paraId="5CB2E148" w14:textId="77777777" w:rsidTr="00A27DF1">
        <w:tc>
          <w:tcPr>
            <w:tcW w:w="3227" w:type="dxa"/>
            <w:tcBorders>
              <w:top w:val="single" w:sz="4" w:space="0" w:color="auto"/>
            </w:tcBorders>
            <w:shd w:val="clear" w:color="auto" w:fill="D9D9D9" w:themeFill="background1" w:themeFillShade="D9"/>
          </w:tcPr>
          <w:p w14:paraId="6591116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956A98B" w14:textId="22D88287"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schaut sich als anonymer Benutzer die Verkäufer-Infos und Bewertungen an</w:t>
            </w:r>
          </w:p>
        </w:tc>
      </w:tr>
      <w:tr w:rsidR="005B72E1" w:rsidRPr="008D4A86" w14:paraId="698884D4" w14:textId="77777777" w:rsidTr="00A27DF1">
        <w:tc>
          <w:tcPr>
            <w:tcW w:w="3227" w:type="dxa"/>
            <w:tcBorders>
              <w:top w:val="single" w:sz="4" w:space="0" w:color="auto"/>
            </w:tcBorders>
            <w:shd w:val="clear" w:color="auto" w:fill="D9D9D9" w:themeFill="background1" w:themeFillShade="D9"/>
          </w:tcPr>
          <w:p w14:paraId="5579724D"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F22EA70"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Es sind bereits Angebote vorhanden</w:t>
            </w:r>
          </w:p>
        </w:tc>
      </w:tr>
      <w:tr w:rsidR="005B72E1" w:rsidRPr="008D4A86" w14:paraId="4BB114D4" w14:textId="77777777" w:rsidTr="00A27DF1">
        <w:tc>
          <w:tcPr>
            <w:tcW w:w="3227" w:type="dxa"/>
            <w:shd w:val="clear" w:color="auto" w:fill="D9D9D9" w:themeFill="background1" w:themeFillShade="D9"/>
          </w:tcPr>
          <w:p w14:paraId="355CB76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40F56E1F" w14:textId="77777777" w:rsidR="005B72E1" w:rsidRPr="000E4D24" w:rsidRDefault="005B72E1" w:rsidP="007E2F4C">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Produkt auswählen</w:t>
            </w:r>
          </w:p>
          <w:p w14:paraId="228E6478" w14:textId="0EBEC153" w:rsidR="005B72E1" w:rsidRPr="000E4D24" w:rsidRDefault="005B72E1" w:rsidP="007E2F4C">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Auf Verkäufer-Name klicken</w:t>
            </w:r>
          </w:p>
        </w:tc>
      </w:tr>
      <w:tr w:rsidR="005B72E1" w:rsidRPr="008D4A86" w14:paraId="623B70D8" w14:textId="77777777" w:rsidTr="00A27DF1">
        <w:tc>
          <w:tcPr>
            <w:tcW w:w="3227" w:type="dxa"/>
            <w:shd w:val="clear" w:color="auto" w:fill="D9D9D9" w:themeFill="background1" w:themeFillShade="D9"/>
          </w:tcPr>
          <w:p w14:paraId="6378DC8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08849B03" w14:textId="779D4928" w:rsidR="005B72E1" w:rsidRPr="000E4D24" w:rsidRDefault="005B72E1" w:rsidP="005B72E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Ein Popup-Fenster mit dem Namen und Adresse des Verkäufers erscheint.</w:t>
            </w:r>
          </w:p>
        </w:tc>
      </w:tr>
    </w:tbl>
    <w:p w14:paraId="38ABB07F" w14:textId="57231109" w:rsidR="008870B4" w:rsidRPr="005B72E1" w:rsidRDefault="005B72E1" w:rsidP="005B72E1">
      <w:pPr>
        <w:pStyle w:val="Caption"/>
        <w:jc w:val="center"/>
        <w:rPr>
          <w:rFonts w:ascii="Arial" w:hAnsi="Arial" w:cs="Arial"/>
        </w:rPr>
      </w:pPr>
      <w:bookmarkStart w:id="97" w:name="_Toc500589142"/>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8C52F0">
        <w:rPr>
          <w:rFonts w:ascii="Arial" w:hAnsi="Arial" w:cs="Arial"/>
          <w:noProof/>
        </w:rPr>
        <w:t>31</w:t>
      </w:r>
      <w:r w:rsidRPr="005B72E1">
        <w:rPr>
          <w:rFonts w:ascii="Arial" w:hAnsi="Arial" w:cs="Arial"/>
        </w:rPr>
        <w:fldChar w:fldCharType="end"/>
      </w:r>
      <w:r w:rsidRPr="005B72E1">
        <w:rPr>
          <w:rFonts w:ascii="Arial" w:hAnsi="Arial" w:cs="Arial"/>
        </w:rPr>
        <w:t xml:space="preserve"> Testfall - Verkäufer-Infos und Bewertung anschauen(anonymer Benutzer)</w:t>
      </w:r>
      <w:bookmarkEnd w:id="97"/>
    </w:p>
    <w:p w14:paraId="007B1ECB" w14:textId="77777777" w:rsidR="005B72E1" w:rsidRDefault="005B72E1" w:rsidP="00B645FC">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8C325E" w:rsidRPr="008D4A86" w14:paraId="13EAA23F" w14:textId="77777777" w:rsidTr="001C464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F8CB7"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4E643F7" w14:textId="77777777" w:rsidR="008C325E" w:rsidRPr="000E4D24" w:rsidRDefault="008C325E"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489C22A" w14:textId="2D48FD91" w:rsidR="008C325E" w:rsidRPr="000E4D24" w:rsidRDefault="007B638B" w:rsidP="007B638B">
            <w:pPr>
              <w:rPr>
                <w:rFonts w:eastAsiaTheme="minorEastAsia" w:cs="Arial"/>
                <w:lang w:eastAsia="en-US"/>
              </w:rPr>
            </w:pPr>
            <w:r w:rsidRPr="000E4D24">
              <w:rPr>
                <w:rFonts w:eastAsiaTheme="minorEastAsia" w:cs="Arial"/>
                <w:lang w:eastAsia="en-US"/>
              </w:rPr>
              <w:t>Eine geschützte Seite wählen</w:t>
            </w:r>
            <w:r w:rsidR="001C464A" w:rsidRPr="000E4D24">
              <w:rPr>
                <w:rFonts w:eastAsiaTheme="minorEastAsia" w:cs="Arial"/>
                <w:lang w:eastAsia="en-US"/>
              </w:rPr>
              <w:t xml:space="preserve"> </w:t>
            </w:r>
            <w:r w:rsidR="008C325E" w:rsidRPr="000E4D24">
              <w:rPr>
                <w:rFonts w:eastAsiaTheme="minorEastAsia" w:cs="Arial"/>
                <w:lang w:eastAsia="en-US"/>
              </w:rPr>
              <w:t xml:space="preserve">(anonymer Benutzer) </w:t>
            </w:r>
          </w:p>
        </w:tc>
      </w:tr>
      <w:tr w:rsidR="008C325E" w:rsidRPr="008D4A86" w14:paraId="464350E0" w14:textId="77777777" w:rsidTr="001C464A">
        <w:tc>
          <w:tcPr>
            <w:tcW w:w="3227" w:type="dxa"/>
            <w:tcBorders>
              <w:top w:val="single" w:sz="4" w:space="0" w:color="auto"/>
            </w:tcBorders>
            <w:shd w:val="clear" w:color="auto" w:fill="D9D9D9" w:themeFill="background1" w:themeFillShade="D9"/>
          </w:tcPr>
          <w:p w14:paraId="2B5F19CA"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A6D181F" w14:textId="6916E8AA" w:rsidR="008C325E" w:rsidRPr="000E4D24" w:rsidRDefault="008C325E" w:rsidP="007B638B">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 xml:space="preserve">Der Tester </w:t>
            </w:r>
            <w:r w:rsidR="007B638B" w:rsidRPr="000E4D24">
              <w:rPr>
                <w:rFonts w:eastAsiaTheme="minorEastAsia" w:cs="Arial"/>
                <w:sz w:val="20"/>
                <w:szCs w:val="20"/>
                <w:lang w:val="de-CH" w:eastAsia="en-US"/>
              </w:rPr>
              <w:t xml:space="preserve">wählt </w:t>
            </w:r>
            <w:r w:rsidRPr="000E4D24">
              <w:rPr>
                <w:rFonts w:eastAsiaTheme="minorEastAsia" w:cs="Arial"/>
                <w:sz w:val="20"/>
                <w:szCs w:val="20"/>
                <w:lang w:val="de-CH" w:eastAsia="en-US"/>
              </w:rPr>
              <w:t xml:space="preserve">als anonymer Benutzer </w:t>
            </w:r>
            <w:r w:rsidR="007B638B" w:rsidRPr="000E4D24">
              <w:rPr>
                <w:rFonts w:eastAsiaTheme="minorEastAsia" w:cs="Arial"/>
                <w:sz w:val="20"/>
                <w:szCs w:val="20"/>
                <w:lang w:val="de-CH" w:eastAsia="en-US"/>
              </w:rPr>
              <w:t>eine geschützte Seite an</w:t>
            </w:r>
          </w:p>
        </w:tc>
      </w:tr>
      <w:tr w:rsidR="008C325E" w:rsidRPr="008D4A86" w14:paraId="37C9CEC0" w14:textId="77777777" w:rsidTr="001C464A">
        <w:tc>
          <w:tcPr>
            <w:tcW w:w="3227" w:type="dxa"/>
            <w:tcBorders>
              <w:top w:val="single" w:sz="4" w:space="0" w:color="auto"/>
            </w:tcBorders>
            <w:shd w:val="clear" w:color="auto" w:fill="D9D9D9" w:themeFill="background1" w:themeFillShade="D9"/>
          </w:tcPr>
          <w:p w14:paraId="1F8285B5"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D502C8B" w14:textId="4CBF5E4D" w:rsidR="008C325E" w:rsidRPr="000E4D24" w:rsidRDefault="008C325E" w:rsidP="00A27DF1">
            <w:pPr>
              <w:pStyle w:val="TextCDB"/>
              <w:spacing w:after="0"/>
              <w:rPr>
                <w:rFonts w:eastAsiaTheme="minorEastAsia" w:cs="Arial"/>
                <w:sz w:val="20"/>
                <w:szCs w:val="20"/>
                <w:lang w:val="de-CH" w:eastAsia="en-US"/>
              </w:rPr>
            </w:pPr>
          </w:p>
        </w:tc>
      </w:tr>
      <w:tr w:rsidR="008C325E" w:rsidRPr="008D4A86" w14:paraId="6DE62671" w14:textId="77777777" w:rsidTr="001C464A">
        <w:tc>
          <w:tcPr>
            <w:tcW w:w="3227" w:type="dxa"/>
            <w:shd w:val="clear" w:color="auto" w:fill="D9D9D9" w:themeFill="background1" w:themeFillShade="D9"/>
          </w:tcPr>
          <w:p w14:paraId="540D7823"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D314BDE" w14:textId="555A187B" w:rsidR="007B638B" w:rsidRPr="000E4D24" w:rsidRDefault="007A2BCF" w:rsidP="007E2F4C">
            <w:pPr>
              <w:pStyle w:val="TextCDB"/>
              <w:numPr>
                <w:ilvl w:val="0"/>
                <w:numId w:val="46"/>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Diese </w:t>
            </w:r>
            <w:r w:rsidR="007B638B" w:rsidRPr="000E4D24">
              <w:rPr>
                <w:rFonts w:eastAsiaTheme="minorEastAsia" w:cs="Arial"/>
                <w:sz w:val="20"/>
                <w:szCs w:val="20"/>
                <w:lang w:val="de-CH" w:eastAsia="en-US"/>
              </w:rPr>
              <w:t>Menü</w:t>
            </w:r>
            <w:r w:rsidRPr="000E4D24">
              <w:rPr>
                <w:rFonts w:eastAsiaTheme="minorEastAsia" w:cs="Arial"/>
                <w:sz w:val="20"/>
                <w:szCs w:val="20"/>
                <w:lang w:val="de-CH" w:eastAsia="en-US"/>
              </w:rPr>
              <w:t>punkte</w:t>
            </w:r>
            <w:r w:rsidR="007B638B" w:rsidRPr="000E4D24">
              <w:rPr>
                <w:rFonts w:eastAsiaTheme="minorEastAsia" w:cs="Arial"/>
                <w:sz w:val="20"/>
                <w:szCs w:val="20"/>
                <w:lang w:val="de-CH" w:eastAsia="en-US"/>
              </w:rPr>
              <w:t xml:space="preserve"> anwählen:</w:t>
            </w:r>
          </w:p>
          <w:p w14:paraId="3BA08A71" w14:textId="660D3A51" w:rsidR="007B638B" w:rsidRPr="000E4D24" w:rsidRDefault="008C325E" w:rsidP="007E2F4C">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Meine </w:t>
            </w:r>
            <w:r w:rsidR="007B638B" w:rsidRPr="000E4D24">
              <w:rPr>
                <w:rFonts w:eastAsiaTheme="minorEastAsia" w:cs="Arial"/>
                <w:sz w:val="20"/>
                <w:szCs w:val="20"/>
                <w:lang w:val="de-CH" w:eastAsia="en-US"/>
              </w:rPr>
              <w:t>Adresse</w:t>
            </w:r>
          </w:p>
          <w:p w14:paraId="584E576D" w14:textId="507CDEE4" w:rsidR="007B638B" w:rsidRPr="000E4D24" w:rsidRDefault="007B638B" w:rsidP="007E2F4C">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Einkäufe</w:t>
            </w:r>
          </w:p>
          <w:p w14:paraId="24833328" w14:textId="77777777" w:rsidR="007B638B" w:rsidRPr="000E4D24" w:rsidRDefault="007B638B" w:rsidP="007E2F4C">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Angebote</w:t>
            </w:r>
          </w:p>
          <w:p w14:paraId="617FB90D" w14:textId="77777777" w:rsidR="007B638B" w:rsidRPr="000E4D24" w:rsidRDefault="007B638B" w:rsidP="007E2F4C">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Neues Angebot</w:t>
            </w:r>
          </w:p>
          <w:p w14:paraId="05763726" w14:textId="77777777" w:rsidR="007B638B" w:rsidRPr="000E4D24" w:rsidRDefault="007B638B" w:rsidP="007E2F4C">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Kategorien</w:t>
            </w:r>
          </w:p>
          <w:p w14:paraId="18396BB8" w14:textId="42BDD805" w:rsidR="007B638B" w:rsidRPr="000E4D24" w:rsidRDefault="007B638B" w:rsidP="007E2F4C">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Zustand</w:t>
            </w:r>
          </w:p>
        </w:tc>
      </w:tr>
      <w:tr w:rsidR="008C325E" w:rsidRPr="008D4A86" w14:paraId="14E5991E" w14:textId="77777777" w:rsidTr="001C464A">
        <w:tc>
          <w:tcPr>
            <w:tcW w:w="3227" w:type="dxa"/>
            <w:shd w:val="clear" w:color="auto" w:fill="D9D9D9" w:themeFill="background1" w:themeFillShade="D9"/>
          </w:tcPr>
          <w:p w14:paraId="315DAA86" w14:textId="232E4FF3"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716398B0" w14:textId="7E764701" w:rsidR="008C325E" w:rsidRPr="000E4D24" w:rsidRDefault="008C325E"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Das Login-Fenster wird angezeigt</w:t>
            </w:r>
          </w:p>
        </w:tc>
      </w:tr>
    </w:tbl>
    <w:p w14:paraId="5B6C04DB" w14:textId="477FDF8A" w:rsidR="005B72E1" w:rsidRDefault="008C325E" w:rsidP="00801268">
      <w:pPr>
        <w:pStyle w:val="Caption"/>
        <w:jc w:val="center"/>
        <w:rPr>
          <w:rFonts w:ascii="Arial" w:hAnsi="Arial" w:cs="Arial"/>
        </w:rPr>
      </w:pPr>
      <w:bookmarkStart w:id="98" w:name="_Toc500589143"/>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8C52F0">
        <w:rPr>
          <w:rFonts w:ascii="Arial" w:hAnsi="Arial" w:cs="Arial"/>
          <w:noProof/>
        </w:rPr>
        <w:t>32</w:t>
      </w:r>
      <w:r w:rsidRPr="005B72E1">
        <w:rPr>
          <w:rFonts w:ascii="Arial" w:hAnsi="Arial" w:cs="Arial"/>
        </w:rPr>
        <w:fldChar w:fldCharType="end"/>
      </w:r>
      <w:r w:rsidRPr="005B72E1">
        <w:rPr>
          <w:rFonts w:ascii="Arial" w:hAnsi="Arial" w:cs="Arial"/>
        </w:rPr>
        <w:t xml:space="preserve"> Testfall - </w:t>
      </w:r>
      <w:r w:rsidR="00A47432" w:rsidRPr="00A47432">
        <w:rPr>
          <w:rFonts w:ascii="Arial" w:hAnsi="Arial" w:cs="Arial"/>
        </w:rPr>
        <w:t>Eine geschützte Seite wählen (anonymer Benutzer)</w:t>
      </w:r>
      <w:bookmarkEnd w:id="98"/>
    </w:p>
    <w:p w14:paraId="0FAF8DD3" w14:textId="77777777" w:rsidR="00801268" w:rsidRPr="00801268" w:rsidRDefault="00801268" w:rsidP="0080126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807E402"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31DD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49D706A" w14:textId="77777777" w:rsidR="005B72E1" w:rsidRPr="000E4D24" w:rsidRDefault="005B72E1"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55D5161" w14:textId="11D09516" w:rsidR="005B72E1" w:rsidRPr="000E4D24" w:rsidRDefault="005B72E1" w:rsidP="005B72E1">
            <w:pPr>
              <w:rPr>
                <w:rFonts w:eastAsiaTheme="minorEastAsia" w:cs="Arial"/>
                <w:lang w:eastAsia="en-US"/>
              </w:rPr>
            </w:pPr>
            <w:r w:rsidRPr="000E4D24">
              <w:rPr>
                <w:rFonts w:eastAsiaTheme="minorEastAsia" w:cs="Arial"/>
                <w:lang w:eastAsia="en-US"/>
              </w:rPr>
              <w:t>Registirieren</w:t>
            </w:r>
          </w:p>
        </w:tc>
      </w:tr>
      <w:tr w:rsidR="005B72E1" w:rsidRPr="008D4A86" w14:paraId="36AB4201" w14:textId="77777777" w:rsidTr="00A27DF1">
        <w:tc>
          <w:tcPr>
            <w:tcW w:w="3227" w:type="dxa"/>
            <w:tcBorders>
              <w:top w:val="single" w:sz="4" w:space="0" w:color="auto"/>
            </w:tcBorders>
            <w:shd w:val="clear" w:color="auto" w:fill="D9D9D9" w:themeFill="background1" w:themeFillShade="D9"/>
          </w:tcPr>
          <w:p w14:paraId="71C2FE89"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0ABB77E" w14:textId="74077EDA"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registriert sich als Benutzer</w:t>
            </w:r>
          </w:p>
        </w:tc>
      </w:tr>
      <w:tr w:rsidR="005B72E1" w:rsidRPr="008D4A86" w14:paraId="7EE6937C" w14:textId="77777777" w:rsidTr="00A27DF1">
        <w:tc>
          <w:tcPr>
            <w:tcW w:w="3227" w:type="dxa"/>
            <w:tcBorders>
              <w:top w:val="single" w:sz="4" w:space="0" w:color="auto"/>
            </w:tcBorders>
            <w:shd w:val="clear" w:color="auto" w:fill="D9D9D9" w:themeFill="background1" w:themeFillShade="D9"/>
          </w:tcPr>
          <w:p w14:paraId="630FE30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3863685" w14:textId="5E9A61F6" w:rsidR="005B72E1" w:rsidRPr="000E4D24" w:rsidRDefault="005B72E1" w:rsidP="00A27DF1">
            <w:pPr>
              <w:pStyle w:val="TextCDB"/>
              <w:spacing w:after="0"/>
              <w:rPr>
                <w:rFonts w:eastAsiaTheme="minorEastAsia" w:cs="Arial"/>
                <w:sz w:val="20"/>
                <w:szCs w:val="20"/>
                <w:lang w:val="de-CH" w:eastAsia="en-US"/>
              </w:rPr>
            </w:pPr>
          </w:p>
        </w:tc>
      </w:tr>
      <w:tr w:rsidR="005B72E1" w:rsidRPr="008D4A86" w14:paraId="1EEE115C" w14:textId="77777777" w:rsidTr="00A27DF1">
        <w:tc>
          <w:tcPr>
            <w:tcW w:w="3227" w:type="dxa"/>
            <w:shd w:val="clear" w:color="auto" w:fill="D9D9D9" w:themeFill="background1" w:themeFillShade="D9"/>
          </w:tcPr>
          <w:p w14:paraId="6EB4EFF5"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E668A35" w14:textId="15CE8D0A" w:rsidR="005B72E1" w:rsidRPr="000E4D24" w:rsidRDefault="005B72E1" w:rsidP="007E2F4C">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Menüpunkt Registrieren wählen</w:t>
            </w:r>
          </w:p>
          <w:p w14:paraId="7F438E5A" w14:textId="77A400FE" w:rsidR="005B72E1" w:rsidRPr="000E4D24" w:rsidRDefault="005B72E1" w:rsidP="007E2F4C">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2ED0E501" w14:textId="3AE53F5E" w:rsidR="005B72E1" w:rsidRPr="000E4D24" w:rsidRDefault="005B72E1" w:rsidP="007E2F4C">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Registrieren klicken</w:t>
            </w:r>
          </w:p>
        </w:tc>
      </w:tr>
      <w:tr w:rsidR="005B72E1" w:rsidRPr="008D4A86" w14:paraId="0B6FAB72" w14:textId="77777777" w:rsidTr="00A27DF1">
        <w:tc>
          <w:tcPr>
            <w:tcW w:w="3227" w:type="dxa"/>
            <w:shd w:val="clear" w:color="auto" w:fill="D9D9D9" w:themeFill="background1" w:themeFillShade="D9"/>
          </w:tcPr>
          <w:p w14:paraId="2E1CC087" w14:textId="1B4BB8F3"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282DA381" w14:textId="50B19C91" w:rsidR="005B72E1"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2012C72C" w14:textId="6CE95991" w:rsidR="007C59E3"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“Erfolgreich registriert!“  angezeigt.</w:t>
            </w:r>
          </w:p>
        </w:tc>
      </w:tr>
    </w:tbl>
    <w:p w14:paraId="5F949EE8" w14:textId="79E658F6" w:rsidR="005B72E1" w:rsidRPr="00020347" w:rsidRDefault="00020347" w:rsidP="00020347">
      <w:pPr>
        <w:pStyle w:val="Caption"/>
        <w:jc w:val="center"/>
        <w:rPr>
          <w:rFonts w:ascii="Arial" w:hAnsi="Arial" w:cs="Arial"/>
          <w:b/>
        </w:rPr>
      </w:pPr>
      <w:bookmarkStart w:id="99" w:name="_Toc500589144"/>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008C52F0">
        <w:rPr>
          <w:rFonts w:ascii="Arial" w:hAnsi="Arial" w:cs="Arial"/>
          <w:noProof/>
        </w:rPr>
        <w:t>33</w:t>
      </w:r>
      <w:r w:rsidRPr="00020347">
        <w:rPr>
          <w:rFonts w:ascii="Arial" w:hAnsi="Arial" w:cs="Arial"/>
        </w:rPr>
        <w:fldChar w:fldCharType="end"/>
      </w:r>
      <w:r w:rsidRPr="00020347">
        <w:rPr>
          <w:rFonts w:ascii="Arial" w:hAnsi="Arial" w:cs="Arial"/>
        </w:rPr>
        <w:t xml:space="preserve"> Testfall - Registirieren</w:t>
      </w:r>
      <w:bookmarkEnd w:id="99"/>
    </w:p>
    <w:p w14:paraId="329D77FA" w14:textId="77777777" w:rsidR="00A47819" w:rsidRPr="00801268" w:rsidRDefault="00A47819" w:rsidP="00A47819">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A47819" w:rsidRPr="008D4A86" w14:paraId="4CF24933"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7E19"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9C25B7A" w14:textId="77777777" w:rsidR="00A47819" w:rsidRPr="000E4D24" w:rsidRDefault="00A4781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03C1B5A" w14:textId="57E73E44" w:rsidR="00A47819" w:rsidRPr="000E4D24" w:rsidRDefault="00A47819" w:rsidP="00A27DF1">
            <w:pPr>
              <w:rPr>
                <w:rFonts w:eastAsiaTheme="minorEastAsia" w:cs="Arial"/>
                <w:lang w:eastAsia="en-US"/>
              </w:rPr>
            </w:pPr>
            <w:r w:rsidRPr="000E4D24">
              <w:rPr>
                <w:rFonts w:eastAsiaTheme="minorEastAsia" w:cs="Arial"/>
                <w:lang w:eastAsia="en-US"/>
              </w:rPr>
              <w:t>Anmelden</w:t>
            </w:r>
          </w:p>
        </w:tc>
      </w:tr>
      <w:tr w:rsidR="00A47819" w:rsidRPr="008D4A86" w14:paraId="705189AE" w14:textId="77777777" w:rsidTr="00A27DF1">
        <w:tc>
          <w:tcPr>
            <w:tcW w:w="3227" w:type="dxa"/>
            <w:tcBorders>
              <w:top w:val="single" w:sz="4" w:space="0" w:color="auto"/>
            </w:tcBorders>
            <w:shd w:val="clear" w:color="auto" w:fill="D9D9D9" w:themeFill="background1" w:themeFillShade="D9"/>
          </w:tcPr>
          <w:p w14:paraId="05EF0CF6"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ED0EE44" w14:textId="73631E8D" w:rsidR="00A47819" w:rsidRPr="000E4D24" w:rsidRDefault="00A47819" w:rsidP="00A47819">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meldet sich als Benutzer an</w:t>
            </w:r>
          </w:p>
        </w:tc>
      </w:tr>
      <w:tr w:rsidR="00A47819" w:rsidRPr="008D4A86" w14:paraId="3D208F0E" w14:textId="77777777" w:rsidTr="00A27DF1">
        <w:tc>
          <w:tcPr>
            <w:tcW w:w="3227" w:type="dxa"/>
            <w:tcBorders>
              <w:top w:val="single" w:sz="4" w:space="0" w:color="auto"/>
            </w:tcBorders>
            <w:shd w:val="clear" w:color="auto" w:fill="D9D9D9" w:themeFill="background1" w:themeFillShade="D9"/>
          </w:tcPr>
          <w:p w14:paraId="031BD665"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DFC8FAC" w14:textId="77777777" w:rsidR="00A47819" w:rsidRPr="000E4D24" w:rsidRDefault="00A47819" w:rsidP="00A27DF1">
            <w:pPr>
              <w:pStyle w:val="TextCDB"/>
              <w:spacing w:after="0"/>
              <w:rPr>
                <w:rFonts w:eastAsiaTheme="minorEastAsia" w:cs="Arial"/>
                <w:sz w:val="20"/>
                <w:szCs w:val="20"/>
                <w:lang w:val="de-CH" w:eastAsia="en-US"/>
              </w:rPr>
            </w:pPr>
          </w:p>
        </w:tc>
      </w:tr>
      <w:tr w:rsidR="00A47819" w:rsidRPr="008D4A86" w14:paraId="6A3CAD75" w14:textId="77777777" w:rsidTr="00A27DF1">
        <w:tc>
          <w:tcPr>
            <w:tcW w:w="3227" w:type="dxa"/>
            <w:shd w:val="clear" w:color="auto" w:fill="D9D9D9" w:themeFill="background1" w:themeFillShade="D9"/>
          </w:tcPr>
          <w:p w14:paraId="251CE73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60DE6492" w14:textId="427CD720" w:rsidR="00A47819" w:rsidRPr="000E4D24" w:rsidRDefault="00A47819" w:rsidP="007E2F4C">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Menüpunkt </w:t>
            </w:r>
            <w:r w:rsidR="00F639D5">
              <w:rPr>
                <w:rFonts w:eastAsiaTheme="minorEastAsia" w:cs="Arial"/>
                <w:sz w:val="20"/>
                <w:szCs w:val="20"/>
                <w:lang w:val="de-CH" w:eastAsia="en-US"/>
              </w:rPr>
              <w:t>Einloggen</w:t>
            </w:r>
            <w:r w:rsidRPr="000E4D24">
              <w:rPr>
                <w:rFonts w:eastAsiaTheme="minorEastAsia" w:cs="Arial"/>
                <w:sz w:val="20"/>
                <w:szCs w:val="20"/>
                <w:lang w:val="de-CH" w:eastAsia="en-US"/>
              </w:rPr>
              <w:t xml:space="preserve"> wählen</w:t>
            </w:r>
          </w:p>
          <w:p w14:paraId="4EC51519" w14:textId="77777777" w:rsidR="00A47819" w:rsidRPr="000E4D24" w:rsidRDefault="00A47819" w:rsidP="007E2F4C">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Felder ausfüllen</w:t>
            </w:r>
          </w:p>
          <w:p w14:paraId="79C734AC" w14:textId="5F7D1434" w:rsidR="00A47819" w:rsidRPr="000E4D24" w:rsidRDefault="00F639D5" w:rsidP="007E2F4C">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Einloggen</w:t>
            </w:r>
            <w:r w:rsidR="00A47819" w:rsidRPr="000E4D24">
              <w:rPr>
                <w:rFonts w:eastAsiaTheme="minorEastAsia" w:cs="Arial"/>
                <w:sz w:val="20"/>
                <w:szCs w:val="20"/>
                <w:lang w:val="de-CH" w:eastAsia="en-US"/>
              </w:rPr>
              <w:t xml:space="preserve"> klicken</w:t>
            </w:r>
          </w:p>
        </w:tc>
      </w:tr>
      <w:tr w:rsidR="00A47819" w:rsidRPr="008D4A86" w14:paraId="67C79909" w14:textId="77777777" w:rsidTr="00A27DF1">
        <w:tc>
          <w:tcPr>
            <w:tcW w:w="3227" w:type="dxa"/>
            <w:shd w:val="clear" w:color="auto" w:fill="D9D9D9" w:themeFill="background1" w:themeFillShade="D9"/>
          </w:tcPr>
          <w:p w14:paraId="34D74ED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Erwartetes Ergebnis</w:t>
            </w:r>
          </w:p>
        </w:tc>
        <w:tc>
          <w:tcPr>
            <w:tcW w:w="6095" w:type="dxa"/>
            <w:gridSpan w:val="2"/>
            <w:shd w:val="clear" w:color="auto" w:fill="auto"/>
          </w:tcPr>
          <w:p w14:paraId="42F7CF04" w14:textId="56B857EE" w:rsidR="00A47819" w:rsidRPr="000E4D24" w:rsidRDefault="00A47819"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wird die Meldung “Login fehlgeschlagen. Grund: Bad credentials“ angezeigt.</w:t>
            </w:r>
          </w:p>
          <w:p w14:paraId="43054F5C" w14:textId="77777777" w:rsidR="00A47819" w:rsidRDefault="00A47819" w:rsidP="004A51C6">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 xml:space="preserve">Bei korrekten Eingaben </w:t>
            </w:r>
            <w:r w:rsidR="004A51C6">
              <w:rPr>
                <w:rFonts w:eastAsiaTheme="minorEastAsia" w:cs="Arial"/>
                <w:sz w:val="20"/>
                <w:szCs w:val="20"/>
                <w:lang w:val="de-CH" w:eastAsia="en-US"/>
              </w:rPr>
              <w:t>wird auf die Produktseite weitergeleitet. Wenn vorher eine andere Seite mit Zugriffsberechtigung gewählt wurde, wird nach einem erfolgreichen Login dorthin weitergeleitet.</w:t>
            </w:r>
          </w:p>
          <w:p w14:paraId="37CDA88A" w14:textId="0DF002DB" w:rsidR="00F639D5" w:rsidRPr="000E4D24" w:rsidRDefault="00F639D5" w:rsidP="004A51C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Einloggen ist nicht mehr ersichtlich, dafür erscheint der Button Abmelden.</w:t>
            </w:r>
          </w:p>
        </w:tc>
      </w:tr>
    </w:tbl>
    <w:p w14:paraId="693483C4" w14:textId="4391BCCD" w:rsidR="0014584C" w:rsidRPr="007405C4" w:rsidRDefault="00A47819" w:rsidP="007405C4">
      <w:pPr>
        <w:pStyle w:val="Caption"/>
        <w:jc w:val="center"/>
        <w:rPr>
          <w:rFonts w:ascii="Arial" w:hAnsi="Arial" w:cs="Arial"/>
          <w:b/>
        </w:rPr>
      </w:pPr>
      <w:bookmarkStart w:id="100" w:name="_Toc500589145"/>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008C52F0">
        <w:rPr>
          <w:rFonts w:ascii="Arial" w:hAnsi="Arial" w:cs="Arial"/>
          <w:noProof/>
        </w:rPr>
        <w:t>34</w:t>
      </w:r>
      <w:r w:rsidRPr="00020347">
        <w:rPr>
          <w:rFonts w:ascii="Arial" w:hAnsi="Arial" w:cs="Arial"/>
        </w:rPr>
        <w:fldChar w:fldCharType="end"/>
      </w:r>
      <w:r w:rsidRPr="00020347">
        <w:rPr>
          <w:rFonts w:ascii="Arial" w:hAnsi="Arial" w:cs="Arial"/>
        </w:rPr>
        <w:t xml:space="preserve"> Testfall - </w:t>
      </w:r>
      <w:r w:rsidR="003F4662">
        <w:rPr>
          <w:rFonts w:ascii="Arial" w:hAnsi="Arial" w:cs="Arial"/>
        </w:rPr>
        <w:t>Anmelden</w:t>
      </w:r>
      <w:bookmarkEnd w:id="100"/>
    </w:p>
    <w:p w14:paraId="11FF31AC" w14:textId="77777777" w:rsidR="0014584C" w:rsidRPr="008B6214" w:rsidRDefault="0014584C"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6510B48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1550D"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7C884BA" w14:textId="77777777" w:rsidR="0014584C" w:rsidRPr="009C2A41" w:rsidRDefault="0014584C"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298A577" w14:textId="2947DEBF" w:rsidR="0014584C" w:rsidRPr="00A47819" w:rsidRDefault="0014584C" w:rsidP="00A27DF1">
            <w:pPr>
              <w:rPr>
                <w:rFonts w:eastAsiaTheme="minorEastAsia" w:cs="Arial"/>
                <w:lang w:eastAsia="en-US"/>
              </w:rPr>
            </w:pPr>
            <w:r w:rsidRPr="00A47819">
              <w:rPr>
                <w:rFonts w:eastAsiaTheme="minorEastAsia" w:cs="Arial"/>
                <w:lang w:eastAsia="en-US"/>
              </w:rPr>
              <w:t>Produkt suchen (</w:t>
            </w:r>
            <w:r w:rsidRPr="000E4D24">
              <w:rPr>
                <w:rFonts w:eastAsiaTheme="minorEastAsia" w:cs="Arial"/>
                <w:lang w:eastAsia="en-US"/>
              </w:rPr>
              <w:t xml:space="preserve">angemeldeter </w:t>
            </w:r>
            <w:r w:rsidRPr="00A47819">
              <w:rPr>
                <w:rFonts w:eastAsiaTheme="minorEastAsia" w:cs="Arial"/>
                <w:lang w:eastAsia="en-US"/>
              </w:rPr>
              <w:t xml:space="preserve">Benutzer) </w:t>
            </w:r>
          </w:p>
        </w:tc>
      </w:tr>
      <w:tr w:rsidR="0014584C" w:rsidRPr="008D4A86" w14:paraId="17C5F34F" w14:textId="77777777" w:rsidTr="00A27DF1">
        <w:tc>
          <w:tcPr>
            <w:tcW w:w="3227" w:type="dxa"/>
            <w:tcBorders>
              <w:top w:val="single" w:sz="4" w:space="0" w:color="auto"/>
            </w:tcBorders>
            <w:shd w:val="clear" w:color="auto" w:fill="D9D9D9" w:themeFill="background1" w:themeFillShade="D9"/>
          </w:tcPr>
          <w:p w14:paraId="4CEA60E8"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6947128" w14:textId="3B50272A"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 xml:space="preserve">Der Tester sucht als </w:t>
            </w:r>
            <w:r w:rsidRPr="000E4D24">
              <w:rPr>
                <w:rFonts w:eastAsiaTheme="minorEastAsia" w:cs="Arial"/>
                <w:sz w:val="20"/>
                <w:szCs w:val="20"/>
                <w:lang w:val="de-CH" w:eastAsia="en-US"/>
              </w:rPr>
              <w:t xml:space="preserve">angemeldeter </w:t>
            </w:r>
            <w:r w:rsidRPr="00A47819">
              <w:rPr>
                <w:rFonts w:eastAsiaTheme="minorEastAsia" w:cs="Arial"/>
                <w:sz w:val="20"/>
                <w:szCs w:val="20"/>
                <w:lang w:val="de-CH" w:eastAsia="en-US"/>
              </w:rPr>
              <w:t>Benutzer ein bestimmtes Produkt</w:t>
            </w:r>
          </w:p>
        </w:tc>
      </w:tr>
      <w:tr w:rsidR="0014584C" w:rsidRPr="008D4A86" w14:paraId="4EFC342B" w14:textId="77777777" w:rsidTr="00A27DF1">
        <w:tc>
          <w:tcPr>
            <w:tcW w:w="3227" w:type="dxa"/>
            <w:tcBorders>
              <w:top w:val="single" w:sz="4" w:space="0" w:color="auto"/>
            </w:tcBorders>
            <w:shd w:val="clear" w:color="auto" w:fill="D9D9D9" w:themeFill="background1" w:themeFillShade="D9"/>
          </w:tcPr>
          <w:p w14:paraId="2013E722"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696B72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14584C" w:rsidRPr="008D4A86" w14:paraId="4ED7F2E5" w14:textId="77777777" w:rsidTr="00A27DF1">
        <w:tc>
          <w:tcPr>
            <w:tcW w:w="3227" w:type="dxa"/>
            <w:shd w:val="clear" w:color="auto" w:fill="D9D9D9" w:themeFill="background1" w:themeFillShade="D9"/>
          </w:tcPr>
          <w:p w14:paraId="3C6A44E4"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3936BE73" w14:textId="018DAFA7" w:rsidR="0014584C" w:rsidRDefault="0014584C" w:rsidP="007E2F4C">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Anmelden (falls noch nicht </w:t>
            </w:r>
            <w:r w:rsidR="0078310A">
              <w:rPr>
                <w:rFonts w:eastAsiaTheme="minorEastAsia" w:cs="Arial"/>
                <w:sz w:val="20"/>
                <w:szCs w:val="20"/>
                <w:lang w:val="de-CH" w:eastAsia="en-US"/>
              </w:rPr>
              <w:t>erfolgt</w:t>
            </w:r>
            <w:r>
              <w:rPr>
                <w:rFonts w:eastAsiaTheme="minorEastAsia" w:cs="Arial"/>
                <w:sz w:val="20"/>
                <w:szCs w:val="20"/>
                <w:lang w:val="de-CH" w:eastAsia="en-US"/>
              </w:rPr>
              <w:t>)</w:t>
            </w:r>
          </w:p>
          <w:p w14:paraId="53E1AE8D" w14:textId="2136B581" w:rsidR="0014584C" w:rsidRPr="00A47819" w:rsidRDefault="0014584C" w:rsidP="007E2F4C">
            <w:pPr>
              <w:pStyle w:val="TextCDB"/>
              <w:numPr>
                <w:ilvl w:val="0"/>
                <w:numId w:val="50"/>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13F23B41" w14:textId="77777777" w:rsidR="0014584C" w:rsidRPr="00A47819" w:rsidRDefault="0014584C" w:rsidP="007E2F4C">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14584C" w:rsidRPr="008D4A86" w14:paraId="0FCEAC19" w14:textId="77777777" w:rsidTr="00A27DF1">
        <w:tc>
          <w:tcPr>
            <w:tcW w:w="3227" w:type="dxa"/>
            <w:shd w:val="clear" w:color="auto" w:fill="D9D9D9" w:themeFill="background1" w:themeFillShade="D9"/>
          </w:tcPr>
          <w:p w14:paraId="4D8E239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Erwartetes Ergebnis</w:t>
            </w:r>
          </w:p>
        </w:tc>
        <w:tc>
          <w:tcPr>
            <w:tcW w:w="6095" w:type="dxa"/>
            <w:gridSpan w:val="2"/>
            <w:shd w:val="clear" w:color="auto" w:fill="auto"/>
          </w:tcPr>
          <w:p w14:paraId="60F74C7D" w14:textId="77777777" w:rsidR="0014584C" w:rsidRPr="00A47819" w:rsidRDefault="0014584C"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p>
          <w:p w14:paraId="20C26EDB" w14:textId="77777777" w:rsidR="0014584C" w:rsidRDefault="0014584C" w:rsidP="0014584C">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0A3E36F3" w14:textId="5E2396D5" w:rsidR="00797441" w:rsidRPr="00A47819" w:rsidRDefault="00797441" w:rsidP="0014584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06ACE7D1" w14:textId="5E36B4D7" w:rsidR="0014584C" w:rsidRDefault="0014584C" w:rsidP="0014584C">
      <w:pPr>
        <w:pStyle w:val="Caption"/>
        <w:jc w:val="center"/>
        <w:rPr>
          <w:rFonts w:ascii="Arial" w:hAnsi="Arial" w:cs="Arial"/>
        </w:rPr>
      </w:pPr>
      <w:bookmarkStart w:id="101" w:name="_Toc500589146"/>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35</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w:t>
      </w:r>
      <w:r w:rsidRPr="0014584C">
        <w:rPr>
          <w:rFonts w:ascii="Arial" w:hAnsi="Arial" w:cs="Arial"/>
        </w:rPr>
        <w:t>angemeldeter</w:t>
      </w:r>
      <w:r w:rsidRPr="00CC6590">
        <w:rPr>
          <w:rFonts w:ascii="Arial" w:hAnsi="Arial" w:cs="Arial"/>
        </w:rPr>
        <w:t xml:space="preserve"> Benutzer)</w:t>
      </w:r>
      <w:bookmarkEnd w:id="101"/>
    </w:p>
    <w:p w14:paraId="32460143" w14:textId="77777777" w:rsidR="0014584C" w:rsidRPr="008870B4" w:rsidRDefault="0014584C" w:rsidP="0014584C">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0AE44DD1"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B33F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CF66A25"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52E33C" w14:textId="4C0C3E72" w:rsidR="0014584C" w:rsidRPr="00E15FE9" w:rsidRDefault="0014584C" w:rsidP="00A27DF1">
            <w:pPr>
              <w:rPr>
                <w:rFonts w:eastAsiaTheme="minorEastAsia" w:cs="Arial"/>
                <w:lang w:eastAsia="en-US"/>
              </w:rPr>
            </w:pPr>
            <w:r w:rsidRPr="00E15FE9">
              <w:rPr>
                <w:rFonts w:eastAsiaTheme="minorEastAsia" w:cs="Arial"/>
                <w:lang w:eastAsia="en-US"/>
              </w:rPr>
              <w:t>Produkt nach  Kategorie filtern (</w:t>
            </w:r>
            <w:r w:rsidR="00DB2E11" w:rsidRPr="000E4D24">
              <w:rPr>
                <w:rFonts w:eastAsiaTheme="minorEastAsia" w:cs="Arial"/>
                <w:lang w:eastAsia="en-US"/>
              </w:rPr>
              <w:t xml:space="preserve">angemeldeter </w:t>
            </w:r>
            <w:r w:rsidRPr="00E15FE9">
              <w:rPr>
                <w:rFonts w:eastAsiaTheme="minorEastAsia" w:cs="Arial"/>
                <w:lang w:eastAsia="en-US"/>
              </w:rPr>
              <w:t xml:space="preserve">Benutzer) </w:t>
            </w:r>
          </w:p>
        </w:tc>
      </w:tr>
      <w:tr w:rsidR="0014584C" w:rsidRPr="008D4A86" w14:paraId="3A23AAB4" w14:textId="77777777" w:rsidTr="00A27DF1">
        <w:tc>
          <w:tcPr>
            <w:tcW w:w="3227" w:type="dxa"/>
            <w:tcBorders>
              <w:top w:val="single" w:sz="4" w:space="0" w:color="auto"/>
            </w:tcBorders>
            <w:shd w:val="clear" w:color="auto" w:fill="D9D9D9" w:themeFill="background1" w:themeFillShade="D9"/>
          </w:tcPr>
          <w:p w14:paraId="7389F64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BB150F" w14:textId="6601653C"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filtert als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Benutzer die Produkte nach einer Kategorie</w:t>
            </w:r>
          </w:p>
        </w:tc>
      </w:tr>
      <w:tr w:rsidR="0014584C" w:rsidRPr="008D4A86" w14:paraId="376684DF" w14:textId="77777777" w:rsidTr="00A27DF1">
        <w:tc>
          <w:tcPr>
            <w:tcW w:w="3227" w:type="dxa"/>
            <w:tcBorders>
              <w:top w:val="single" w:sz="4" w:space="0" w:color="auto"/>
            </w:tcBorders>
            <w:shd w:val="clear" w:color="auto" w:fill="D9D9D9" w:themeFill="background1" w:themeFillShade="D9"/>
          </w:tcPr>
          <w:p w14:paraId="05589575"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26A69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2042397F" w14:textId="77777777" w:rsidTr="00A27DF1">
        <w:tc>
          <w:tcPr>
            <w:tcW w:w="3227" w:type="dxa"/>
            <w:shd w:val="clear" w:color="auto" w:fill="D9D9D9" w:themeFill="background1" w:themeFillShade="D9"/>
          </w:tcPr>
          <w:p w14:paraId="73042E5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A91C874" w14:textId="42A395E2" w:rsidR="0078310A" w:rsidRPr="0078310A" w:rsidRDefault="0078310A" w:rsidP="007E2F4C">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27366FA" w14:textId="7824D679" w:rsidR="00DB2E11" w:rsidRPr="0078310A" w:rsidRDefault="0014584C" w:rsidP="007E2F4C">
            <w:pPr>
              <w:pStyle w:val="TextCDB"/>
              <w:numPr>
                <w:ilvl w:val="0"/>
                <w:numId w:val="51"/>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14584C" w:rsidRPr="008D4A86" w14:paraId="13094B29" w14:textId="77777777" w:rsidTr="00A27DF1">
        <w:tc>
          <w:tcPr>
            <w:tcW w:w="3227" w:type="dxa"/>
            <w:shd w:val="clear" w:color="auto" w:fill="D9D9D9" w:themeFill="background1" w:themeFillShade="D9"/>
          </w:tcPr>
          <w:p w14:paraId="27A48B37"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E7D91CC"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p>
          <w:p w14:paraId="165E49F7" w14:textId="77777777" w:rsidR="0014584C" w:rsidRDefault="00DB2E11"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624F30A0" w14:textId="3A484160" w:rsidR="00797441" w:rsidRPr="00E15FE9" w:rsidRDefault="0079744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67E06EA0" w14:textId="31775F41" w:rsidR="00797441" w:rsidRPr="00797441" w:rsidRDefault="0014584C" w:rsidP="00797441">
      <w:pPr>
        <w:pStyle w:val="Caption"/>
        <w:jc w:val="center"/>
        <w:rPr>
          <w:rFonts w:ascii="Arial" w:hAnsi="Arial" w:cs="Arial"/>
        </w:rPr>
      </w:pPr>
      <w:bookmarkStart w:id="102" w:name="_Toc500589147"/>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36</w:t>
      </w:r>
      <w:r w:rsidRPr="00B645FC">
        <w:rPr>
          <w:rFonts w:ascii="Arial" w:hAnsi="Arial" w:cs="Arial"/>
        </w:rPr>
        <w:fldChar w:fldCharType="end"/>
      </w:r>
      <w:r w:rsidRPr="00B645FC">
        <w:rPr>
          <w:rFonts w:ascii="Arial" w:hAnsi="Arial" w:cs="Arial"/>
        </w:rPr>
        <w:t xml:space="preserve"> Testfall - </w:t>
      </w:r>
      <w:r w:rsidRPr="008870B4">
        <w:rPr>
          <w:rFonts w:ascii="Arial" w:hAnsi="Arial" w:cs="Arial"/>
        </w:rPr>
        <w:t>Produkt nach  Kategorie filtern (</w:t>
      </w:r>
      <w:r w:rsidR="00DB2E11" w:rsidRPr="000E4D24">
        <w:rPr>
          <w:rFonts w:ascii="Arial" w:eastAsiaTheme="minorEastAsia" w:hAnsi="Arial" w:cs="Arial"/>
          <w:sz w:val="20"/>
          <w:szCs w:val="20"/>
        </w:rPr>
        <w:t xml:space="preserve">angemeldeter </w:t>
      </w:r>
      <w:r w:rsidRPr="008870B4">
        <w:rPr>
          <w:rFonts w:ascii="Arial" w:hAnsi="Arial" w:cs="Arial"/>
        </w:rPr>
        <w:t>Benutzer)</w:t>
      </w:r>
      <w:bookmarkEnd w:id="102"/>
    </w:p>
    <w:p w14:paraId="2800E0EE" w14:textId="77777777" w:rsidR="00797441" w:rsidRPr="008B6214" w:rsidRDefault="00797441"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5D80E27D"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79AE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3EDEFC8"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1472B1" w14:textId="4EC31D08"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14584C" w:rsidRPr="008D4A86" w14:paraId="432B2034" w14:textId="77777777" w:rsidTr="00A27DF1">
        <w:tc>
          <w:tcPr>
            <w:tcW w:w="3227" w:type="dxa"/>
            <w:tcBorders>
              <w:top w:val="single" w:sz="4" w:space="0" w:color="auto"/>
            </w:tcBorders>
            <w:shd w:val="clear" w:color="auto" w:fill="D9D9D9" w:themeFill="background1" w:themeFillShade="D9"/>
          </w:tcPr>
          <w:p w14:paraId="347DCE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970459B" w14:textId="608EDB94" w:rsidR="0014584C" w:rsidRPr="00E15FE9" w:rsidRDefault="00DB2E1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die </w:t>
            </w:r>
            <w:r>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14584C" w:rsidRPr="008D4A86" w14:paraId="67AFF7F5" w14:textId="77777777" w:rsidTr="00A27DF1">
        <w:tc>
          <w:tcPr>
            <w:tcW w:w="3227" w:type="dxa"/>
            <w:tcBorders>
              <w:top w:val="single" w:sz="4" w:space="0" w:color="auto"/>
            </w:tcBorders>
            <w:shd w:val="clear" w:color="auto" w:fill="D9D9D9" w:themeFill="background1" w:themeFillShade="D9"/>
          </w:tcPr>
          <w:p w14:paraId="687F3D03"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45478E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027EFF15" w14:textId="77777777" w:rsidTr="00A27DF1">
        <w:tc>
          <w:tcPr>
            <w:tcW w:w="3227" w:type="dxa"/>
            <w:shd w:val="clear" w:color="auto" w:fill="D9D9D9" w:themeFill="background1" w:themeFillShade="D9"/>
          </w:tcPr>
          <w:p w14:paraId="64C8668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Testschritte</w:t>
            </w:r>
          </w:p>
        </w:tc>
        <w:tc>
          <w:tcPr>
            <w:tcW w:w="6095" w:type="dxa"/>
            <w:gridSpan w:val="2"/>
            <w:shd w:val="clear" w:color="auto" w:fill="auto"/>
          </w:tcPr>
          <w:p w14:paraId="2AAAF91D" w14:textId="5A13790B" w:rsidR="0078310A" w:rsidRPr="0078310A" w:rsidRDefault="0078310A" w:rsidP="007E2F4C">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67E435" w14:textId="77777777" w:rsidR="0078310A" w:rsidRDefault="0014584C" w:rsidP="007E2F4C">
            <w:pPr>
              <w:pStyle w:val="TextCDB"/>
              <w:numPr>
                <w:ilvl w:val="0"/>
                <w:numId w:val="53"/>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7F29D28A" w14:textId="0EAA93C8" w:rsidR="0014584C" w:rsidRPr="0078310A" w:rsidRDefault="0014584C" w:rsidP="007E2F4C">
            <w:pPr>
              <w:pStyle w:val="TextCDB"/>
              <w:numPr>
                <w:ilvl w:val="0"/>
                <w:numId w:val="53"/>
              </w:numPr>
              <w:spacing w:after="0"/>
              <w:rPr>
                <w:rFonts w:eastAsiaTheme="minorEastAsia" w:cs="Arial"/>
                <w:sz w:val="20"/>
                <w:szCs w:val="20"/>
                <w:lang w:val="de-CH" w:eastAsia="en-US"/>
              </w:rPr>
            </w:pPr>
            <w:r w:rsidRPr="0078310A">
              <w:rPr>
                <w:rFonts w:eastAsiaTheme="minorEastAsia" w:cs="Arial"/>
                <w:sz w:val="20"/>
                <w:szCs w:val="20"/>
                <w:lang w:val="de-CH" w:eastAsia="en-US"/>
              </w:rPr>
              <w:t>Auf Produkt-Titel klicken</w:t>
            </w:r>
          </w:p>
        </w:tc>
      </w:tr>
      <w:tr w:rsidR="0014584C" w:rsidRPr="008D4A86" w14:paraId="60F2269E" w14:textId="77777777" w:rsidTr="00A27DF1">
        <w:tc>
          <w:tcPr>
            <w:tcW w:w="3227" w:type="dxa"/>
            <w:shd w:val="clear" w:color="auto" w:fill="D9D9D9" w:themeFill="background1" w:themeFillShade="D9"/>
          </w:tcPr>
          <w:p w14:paraId="5D0C8159"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3CB206E"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p>
          <w:p w14:paraId="62A7F86C" w14:textId="56A98B04" w:rsidR="0014584C" w:rsidRPr="00E15FE9" w:rsidRDefault="0014584C" w:rsidP="00DB2E1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Kaufen-Button ist </w:t>
            </w:r>
            <w:r w:rsidR="00DB2E11">
              <w:rPr>
                <w:rFonts w:eastAsiaTheme="minorEastAsia" w:cs="Arial"/>
                <w:sz w:val="20"/>
                <w:szCs w:val="20"/>
                <w:lang w:val="de-CH" w:eastAsia="en-US"/>
              </w:rPr>
              <w:t>ersichtlich, falls das Produkt noch nicht verkauft ist, ansonsten ist dieser nicht ersichtlich.</w:t>
            </w:r>
          </w:p>
        </w:tc>
      </w:tr>
    </w:tbl>
    <w:p w14:paraId="44C05E01" w14:textId="15F92697" w:rsidR="0014584C" w:rsidRPr="00B645FC" w:rsidRDefault="0014584C" w:rsidP="0014584C">
      <w:pPr>
        <w:pStyle w:val="Caption"/>
        <w:jc w:val="center"/>
        <w:rPr>
          <w:rFonts w:ascii="Arial" w:hAnsi="Arial" w:cs="Arial"/>
        </w:rPr>
      </w:pPr>
      <w:bookmarkStart w:id="103" w:name="_Toc500589148"/>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37</w:t>
      </w:r>
      <w:r w:rsidRPr="00B645FC">
        <w:rPr>
          <w:rFonts w:ascii="Arial" w:hAnsi="Arial" w:cs="Arial"/>
        </w:rPr>
        <w:fldChar w:fldCharType="end"/>
      </w:r>
      <w:r w:rsidRPr="00B645FC">
        <w:rPr>
          <w:rFonts w:ascii="Arial" w:hAnsi="Arial" w:cs="Arial"/>
        </w:rPr>
        <w:t xml:space="preserve"> Testfall - Produktdetail anschauen (</w:t>
      </w:r>
      <w:r w:rsidR="00DB2E11" w:rsidRPr="000E4D24">
        <w:rPr>
          <w:rFonts w:ascii="Arial" w:eastAsiaTheme="minorEastAsia" w:hAnsi="Arial" w:cs="Arial"/>
          <w:sz w:val="20"/>
          <w:szCs w:val="20"/>
        </w:rPr>
        <w:t xml:space="preserve">angemeldeter </w:t>
      </w:r>
      <w:r w:rsidRPr="00B645FC">
        <w:rPr>
          <w:rFonts w:ascii="Arial" w:hAnsi="Arial" w:cs="Arial"/>
        </w:rPr>
        <w:t>Benutzer)</w:t>
      </w:r>
      <w:bookmarkEnd w:id="103"/>
    </w:p>
    <w:p w14:paraId="38B0A304" w14:textId="77777777" w:rsidR="0078310A" w:rsidRDefault="0078310A" w:rsidP="0078310A">
      <w:pPr>
        <w:rPr>
          <w:b/>
        </w:rPr>
      </w:pPr>
    </w:p>
    <w:p w14:paraId="41E1A943" w14:textId="77777777" w:rsidR="00E70585" w:rsidRPr="008B6214" w:rsidRDefault="00E70585" w:rsidP="00E7058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E70585" w:rsidRPr="008D4A86" w14:paraId="0B00971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74E34"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3EFD2B8" w14:textId="77777777" w:rsidR="00E70585" w:rsidRPr="00E15FE9" w:rsidRDefault="00E70585"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273AEAA" w14:textId="6C36E57B" w:rsidR="00E70585" w:rsidRPr="00E15FE9" w:rsidRDefault="00E70585"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E70585" w:rsidRPr="008D4A86" w14:paraId="5F72D816" w14:textId="77777777" w:rsidTr="00A27DF1">
        <w:tc>
          <w:tcPr>
            <w:tcW w:w="3227" w:type="dxa"/>
            <w:tcBorders>
              <w:top w:val="single" w:sz="4" w:space="0" w:color="auto"/>
            </w:tcBorders>
            <w:shd w:val="clear" w:color="auto" w:fill="D9D9D9" w:themeFill="background1" w:themeFillShade="D9"/>
          </w:tcPr>
          <w:p w14:paraId="30B0ECFA"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7FFF53" w14:textId="499040B5" w:rsidR="00E70585" w:rsidRPr="00E15FE9" w:rsidRDefault="00E70585" w:rsidP="00E7058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seine Registrierungsdaten</w:t>
            </w:r>
          </w:p>
        </w:tc>
      </w:tr>
      <w:tr w:rsidR="00E70585" w:rsidRPr="008D4A86" w14:paraId="21C0E3FE" w14:textId="77777777" w:rsidTr="00A27DF1">
        <w:tc>
          <w:tcPr>
            <w:tcW w:w="3227" w:type="dxa"/>
            <w:tcBorders>
              <w:top w:val="single" w:sz="4" w:space="0" w:color="auto"/>
            </w:tcBorders>
            <w:shd w:val="clear" w:color="auto" w:fill="D9D9D9" w:themeFill="background1" w:themeFillShade="D9"/>
          </w:tcPr>
          <w:p w14:paraId="53D8A20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8CCBECF" w14:textId="77777777" w:rsidR="00E70585" w:rsidRPr="00E15FE9" w:rsidRDefault="00E70585" w:rsidP="00A27DF1">
            <w:pPr>
              <w:pStyle w:val="TextCDB"/>
              <w:spacing w:after="0"/>
              <w:rPr>
                <w:rFonts w:eastAsiaTheme="minorEastAsia" w:cs="Arial"/>
                <w:sz w:val="20"/>
                <w:szCs w:val="20"/>
                <w:lang w:val="de-CH" w:eastAsia="en-US"/>
              </w:rPr>
            </w:pPr>
          </w:p>
        </w:tc>
      </w:tr>
      <w:tr w:rsidR="00E70585" w:rsidRPr="008D4A86" w14:paraId="30366FAC" w14:textId="77777777" w:rsidTr="00A27DF1">
        <w:tc>
          <w:tcPr>
            <w:tcW w:w="3227" w:type="dxa"/>
            <w:shd w:val="clear" w:color="auto" w:fill="D9D9D9" w:themeFill="background1" w:themeFillShade="D9"/>
          </w:tcPr>
          <w:p w14:paraId="7FF7441D"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FCF941" w14:textId="77777777" w:rsidR="00E70585" w:rsidRPr="0078310A" w:rsidRDefault="00E70585" w:rsidP="007E2F4C">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2F32208" w14:textId="74E2A9A2" w:rsidR="00E70585" w:rsidRDefault="00E70585" w:rsidP="007E2F4C">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Menü “Meine Adresse“ wählen</w:t>
            </w:r>
          </w:p>
          <w:p w14:paraId="30DDC8C3" w14:textId="7C5B3607" w:rsidR="00E70585" w:rsidRDefault="00E70585" w:rsidP="007E2F4C">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Auf Bearbeiten klicken</w:t>
            </w:r>
          </w:p>
          <w:p w14:paraId="749E1876" w14:textId="21B827DB" w:rsidR="00E70585" w:rsidRPr="00E70585" w:rsidRDefault="00E70585" w:rsidP="007E2F4C">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Felder ändern</w:t>
            </w:r>
          </w:p>
          <w:p w14:paraId="701D5443" w14:textId="48BB1C3E" w:rsidR="00E70585" w:rsidRPr="0078310A" w:rsidRDefault="00E70585" w:rsidP="007E2F4C">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E70585" w:rsidRPr="008D4A86" w14:paraId="678A4F5A" w14:textId="77777777" w:rsidTr="00A27DF1">
        <w:tc>
          <w:tcPr>
            <w:tcW w:w="3227" w:type="dxa"/>
            <w:shd w:val="clear" w:color="auto" w:fill="D9D9D9" w:themeFill="background1" w:themeFillShade="D9"/>
          </w:tcPr>
          <w:p w14:paraId="3366F18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F4C8BEE" w14:textId="77777777" w:rsidR="00E70585" w:rsidRPr="000E4D24"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06A0F2AB" w14:textId="53124746" w:rsidR="00E70585" w:rsidRPr="00E15FE9"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000938C3" w:rsidRPr="000938C3">
              <w:rPr>
                <w:rFonts w:eastAsiaTheme="minorEastAsia" w:cs="Arial"/>
                <w:sz w:val="20"/>
                <w:szCs w:val="20"/>
                <w:lang w:val="de-CH" w:eastAsia="en-US"/>
              </w:rPr>
              <w:t>Erfolgreich aktualisiert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r w:rsidR="000938C3">
              <w:rPr>
                <w:rFonts w:eastAsiaTheme="minorEastAsia" w:cs="Arial"/>
                <w:sz w:val="20"/>
                <w:szCs w:val="20"/>
                <w:lang w:val="de-CH" w:eastAsia="en-US"/>
              </w:rPr>
              <w:t xml:space="preserve"> Die aktualisierten Daten sind im Lese-Modus ersichtlich.</w:t>
            </w:r>
          </w:p>
        </w:tc>
      </w:tr>
    </w:tbl>
    <w:p w14:paraId="4013299B" w14:textId="57514B10" w:rsidR="00E70585" w:rsidRPr="00825838" w:rsidRDefault="00E70585" w:rsidP="00E70585">
      <w:pPr>
        <w:pStyle w:val="Caption"/>
        <w:jc w:val="center"/>
        <w:rPr>
          <w:rFonts w:ascii="Arial" w:hAnsi="Arial" w:cs="Arial"/>
        </w:rPr>
      </w:pPr>
      <w:bookmarkStart w:id="104" w:name="_Toc50058914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38</w:t>
      </w:r>
      <w:r w:rsidRPr="00825838">
        <w:rPr>
          <w:rFonts w:ascii="Arial" w:hAnsi="Arial" w:cs="Arial"/>
        </w:rPr>
        <w:fldChar w:fldCharType="end"/>
      </w:r>
      <w:r w:rsidRPr="00825838">
        <w:rPr>
          <w:rFonts w:ascii="Arial" w:hAnsi="Arial" w:cs="Arial"/>
        </w:rPr>
        <w:t xml:space="preserve"> Testfall - </w:t>
      </w:r>
      <w:r w:rsidR="00C02B93" w:rsidRPr="00C02B93">
        <w:rPr>
          <w:rFonts w:ascii="Arial" w:hAnsi="Arial" w:cs="Arial"/>
        </w:rPr>
        <w:t>Registrierungsdaten ändern</w:t>
      </w:r>
      <w:bookmarkEnd w:id="104"/>
    </w:p>
    <w:p w14:paraId="736EA957" w14:textId="77777777" w:rsidR="0078310A" w:rsidRPr="008B6214" w:rsidRDefault="0078310A" w:rsidP="0078310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310A" w:rsidRPr="008D4A86" w14:paraId="29BC58D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A8973"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B37F357" w14:textId="77777777" w:rsidR="0078310A" w:rsidRPr="00E15FE9" w:rsidRDefault="0078310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C7F4665" w14:textId="05A58ABF" w:rsidR="0078310A" w:rsidRPr="00E15FE9" w:rsidRDefault="0078310A" w:rsidP="0078310A">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78310A" w:rsidRPr="008D4A86" w14:paraId="7DD3A066" w14:textId="77777777" w:rsidTr="00A27DF1">
        <w:tc>
          <w:tcPr>
            <w:tcW w:w="3227" w:type="dxa"/>
            <w:tcBorders>
              <w:top w:val="single" w:sz="4" w:space="0" w:color="auto"/>
            </w:tcBorders>
            <w:shd w:val="clear" w:color="auto" w:fill="D9D9D9" w:themeFill="background1" w:themeFillShade="D9"/>
          </w:tcPr>
          <w:p w14:paraId="39A953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FF8FB76" w14:textId="3B685AEA" w:rsidR="0078310A" w:rsidRPr="00E15FE9" w:rsidRDefault="0078310A" w:rsidP="0078310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 Angebot</w:t>
            </w:r>
          </w:p>
        </w:tc>
      </w:tr>
      <w:tr w:rsidR="0078310A" w:rsidRPr="008D4A86" w14:paraId="1751AAF3" w14:textId="77777777" w:rsidTr="00A27DF1">
        <w:tc>
          <w:tcPr>
            <w:tcW w:w="3227" w:type="dxa"/>
            <w:tcBorders>
              <w:top w:val="single" w:sz="4" w:space="0" w:color="auto"/>
            </w:tcBorders>
            <w:shd w:val="clear" w:color="auto" w:fill="D9D9D9" w:themeFill="background1" w:themeFillShade="D9"/>
          </w:tcPr>
          <w:p w14:paraId="3ABD74A6"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130C712" w14:textId="2D749428" w:rsidR="0078310A" w:rsidRPr="00E15FE9" w:rsidRDefault="0078310A" w:rsidP="00A27DF1">
            <w:pPr>
              <w:pStyle w:val="TextCDB"/>
              <w:spacing w:after="0"/>
              <w:rPr>
                <w:rFonts w:eastAsiaTheme="minorEastAsia" w:cs="Arial"/>
                <w:sz w:val="20"/>
                <w:szCs w:val="20"/>
                <w:lang w:val="de-CH" w:eastAsia="en-US"/>
              </w:rPr>
            </w:pPr>
          </w:p>
        </w:tc>
      </w:tr>
      <w:tr w:rsidR="0078310A" w:rsidRPr="008D4A86" w14:paraId="71DA4A12" w14:textId="77777777" w:rsidTr="00A27DF1">
        <w:tc>
          <w:tcPr>
            <w:tcW w:w="3227" w:type="dxa"/>
            <w:shd w:val="clear" w:color="auto" w:fill="D9D9D9" w:themeFill="background1" w:themeFillShade="D9"/>
          </w:tcPr>
          <w:p w14:paraId="3317E2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65CFBDF" w14:textId="19176B15" w:rsidR="0078310A" w:rsidRPr="0078310A" w:rsidRDefault="0078310A" w:rsidP="007E2F4C">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55D6FB" w14:textId="649FC3CB" w:rsidR="0078310A" w:rsidRDefault="0078310A" w:rsidP="007E2F4C">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Menü “Neues Angebot“ wählen</w:t>
            </w:r>
          </w:p>
          <w:p w14:paraId="60EB934A" w14:textId="77777777" w:rsidR="0078310A" w:rsidRDefault="0078310A" w:rsidP="007E2F4C">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Felder ausfüllen</w:t>
            </w:r>
          </w:p>
          <w:p w14:paraId="34176D70" w14:textId="77777777" w:rsidR="0078310A" w:rsidRDefault="0078310A" w:rsidP="007E2F4C">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Foto hochladen</w:t>
            </w:r>
          </w:p>
          <w:p w14:paraId="28377042" w14:textId="4EFC8398" w:rsidR="0078310A" w:rsidRPr="0078310A" w:rsidRDefault="0078310A" w:rsidP="007E2F4C">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Verkaufen drücken</w:t>
            </w:r>
          </w:p>
        </w:tc>
      </w:tr>
      <w:tr w:rsidR="0078310A" w:rsidRPr="008D4A86" w14:paraId="450C2C35" w14:textId="77777777" w:rsidTr="00A27DF1">
        <w:tc>
          <w:tcPr>
            <w:tcW w:w="3227" w:type="dxa"/>
            <w:shd w:val="clear" w:color="auto" w:fill="D9D9D9" w:themeFill="background1" w:themeFillShade="D9"/>
          </w:tcPr>
          <w:p w14:paraId="5E589A49" w14:textId="01CE2F78"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0FB1BAC" w14:textId="77777777" w:rsidR="00972BFE" w:rsidRPr="000E4D24"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5F5117D5" w14:textId="5D77CF5D" w:rsidR="0078310A" w:rsidRPr="00E15FE9"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Pr="00972BFE">
              <w:rPr>
                <w:rFonts w:eastAsiaTheme="minorEastAsia" w:cs="Arial"/>
                <w:sz w:val="20"/>
                <w:szCs w:val="20"/>
                <w:lang w:val="de-CH" w:eastAsia="en-US"/>
              </w:rPr>
              <w:t>Erfolgreich gespeichert!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p>
        </w:tc>
      </w:tr>
    </w:tbl>
    <w:p w14:paraId="22E327B4" w14:textId="1B65B508" w:rsidR="0014584C" w:rsidRPr="00C02B93" w:rsidRDefault="0078310A" w:rsidP="00C02B93">
      <w:pPr>
        <w:pStyle w:val="Caption"/>
        <w:jc w:val="center"/>
        <w:rPr>
          <w:rFonts w:ascii="Arial" w:hAnsi="Arial" w:cs="Arial"/>
        </w:rPr>
      </w:pPr>
      <w:bookmarkStart w:id="105" w:name="_Toc500589150"/>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39</w:t>
      </w:r>
      <w:r w:rsidRPr="00825838">
        <w:rPr>
          <w:rFonts w:ascii="Arial" w:hAnsi="Arial" w:cs="Arial"/>
        </w:rPr>
        <w:fldChar w:fldCharType="end"/>
      </w:r>
      <w:r w:rsidRPr="00825838">
        <w:rPr>
          <w:rFonts w:ascii="Arial" w:hAnsi="Arial" w:cs="Arial"/>
        </w:rPr>
        <w:t xml:space="preserve"> Testfall - </w:t>
      </w:r>
      <w:r w:rsidR="00825838" w:rsidRPr="00825838">
        <w:rPr>
          <w:rFonts w:ascii="Arial" w:eastAsiaTheme="minorEastAsia" w:hAnsi="Arial" w:cs="Arial"/>
        </w:rPr>
        <w:t>Angebot erstellen</w:t>
      </w:r>
      <w:bookmarkEnd w:id="105"/>
    </w:p>
    <w:p w14:paraId="6AD1946B" w14:textId="77777777" w:rsidR="00C02B93" w:rsidRPr="008B6214" w:rsidRDefault="00C02B93" w:rsidP="00C02B9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02B93" w:rsidRPr="008D4A86" w14:paraId="0BAA5998"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7CB21"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8786703" w14:textId="77777777" w:rsidR="00C02B93" w:rsidRPr="00E15FE9" w:rsidRDefault="00C02B93"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E14B681" w14:textId="77777777" w:rsidR="00C02B93" w:rsidRPr="00E15FE9" w:rsidRDefault="00C02B93" w:rsidP="00A27DF1">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C02B93" w:rsidRPr="008D4A86" w14:paraId="7C0F3DFD" w14:textId="77777777" w:rsidTr="00A27DF1">
        <w:tc>
          <w:tcPr>
            <w:tcW w:w="3227" w:type="dxa"/>
            <w:tcBorders>
              <w:top w:val="single" w:sz="4" w:space="0" w:color="auto"/>
            </w:tcBorders>
            <w:shd w:val="clear" w:color="auto" w:fill="D9D9D9" w:themeFill="background1" w:themeFillShade="D9"/>
          </w:tcPr>
          <w:p w14:paraId="213BD0D2"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C6CF66" w14:textId="0A99ED75" w:rsidR="00C02B93" w:rsidRPr="00E15FE9" w:rsidRDefault="00C02B93" w:rsidP="00C02B93">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kauft ein Produkt</w:t>
            </w:r>
          </w:p>
        </w:tc>
      </w:tr>
      <w:tr w:rsidR="00C02B93" w:rsidRPr="008D4A86" w14:paraId="293EC056" w14:textId="77777777" w:rsidTr="00A27DF1">
        <w:tc>
          <w:tcPr>
            <w:tcW w:w="3227" w:type="dxa"/>
            <w:tcBorders>
              <w:top w:val="single" w:sz="4" w:space="0" w:color="auto"/>
            </w:tcBorders>
            <w:shd w:val="clear" w:color="auto" w:fill="D9D9D9" w:themeFill="background1" w:themeFillShade="D9"/>
          </w:tcPr>
          <w:p w14:paraId="6FCA0D1E"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5661BA1" w14:textId="10D0F0E1" w:rsidR="00C02B93" w:rsidRPr="00E15FE9" w:rsidRDefault="00E131E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02B93" w:rsidRPr="008D4A86" w14:paraId="0ADE8E87" w14:textId="77777777" w:rsidTr="00A27DF1">
        <w:tc>
          <w:tcPr>
            <w:tcW w:w="3227" w:type="dxa"/>
            <w:shd w:val="clear" w:color="auto" w:fill="D9D9D9" w:themeFill="background1" w:themeFillShade="D9"/>
          </w:tcPr>
          <w:p w14:paraId="67657CB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B6E00F3" w14:textId="77777777" w:rsidR="00C02B93" w:rsidRPr="0078310A" w:rsidRDefault="00C02B93" w:rsidP="007E2F4C">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62731EA" w14:textId="3BBB533E" w:rsidR="00C02B93" w:rsidRDefault="00C02B93" w:rsidP="007E2F4C">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“Produkte“ wählen</w:t>
            </w:r>
          </w:p>
          <w:p w14:paraId="0D72DEEB" w14:textId="44BB678C" w:rsidR="00C02B93" w:rsidRPr="00E131E1" w:rsidRDefault="00E131E1" w:rsidP="007E2F4C">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 xml:space="preserve">Bei einem Produkt auf Kaufen </w:t>
            </w:r>
            <w:r w:rsidR="00C02B93">
              <w:rPr>
                <w:rFonts w:eastAsiaTheme="minorEastAsia" w:cs="Arial"/>
                <w:sz w:val="20"/>
                <w:szCs w:val="20"/>
                <w:lang w:val="de-CH" w:eastAsia="en-US"/>
              </w:rPr>
              <w:t>klicken</w:t>
            </w:r>
          </w:p>
        </w:tc>
      </w:tr>
      <w:tr w:rsidR="00C02B93" w:rsidRPr="008D4A86" w14:paraId="1E75CA6C" w14:textId="77777777" w:rsidTr="00A27DF1">
        <w:tc>
          <w:tcPr>
            <w:tcW w:w="3227" w:type="dxa"/>
            <w:shd w:val="clear" w:color="auto" w:fill="D9D9D9" w:themeFill="background1" w:themeFillShade="D9"/>
          </w:tcPr>
          <w:p w14:paraId="170E8A8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4CE18E" w14:textId="24372EDB" w:rsidR="00C02B93" w:rsidRPr="00E15FE9" w:rsidRDefault="00E131E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Markierung oben rechts wechselt beim gekauften Produkt von grün auf rot und es erscheint der Text “Sold“ in der roten Markierung. Der Kaufen-Button ist nicht mehr ersichtlich.</w:t>
            </w:r>
          </w:p>
        </w:tc>
      </w:tr>
    </w:tbl>
    <w:p w14:paraId="567938A6" w14:textId="444ECB48" w:rsidR="00C02B93" w:rsidRPr="005524A9" w:rsidRDefault="00C02B93" w:rsidP="005524A9">
      <w:pPr>
        <w:pStyle w:val="Caption"/>
        <w:jc w:val="center"/>
        <w:rPr>
          <w:rFonts w:ascii="Arial" w:hAnsi="Arial" w:cs="Arial"/>
        </w:rPr>
      </w:pPr>
      <w:bookmarkStart w:id="106" w:name="_Toc50058915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40</w:t>
      </w:r>
      <w:r w:rsidRPr="00825838">
        <w:rPr>
          <w:rFonts w:ascii="Arial" w:hAnsi="Arial" w:cs="Arial"/>
        </w:rPr>
        <w:fldChar w:fldCharType="end"/>
      </w:r>
      <w:r w:rsidRPr="00825838">
        <w:rPr>
          <w:rFonts w:ascii="Arial" w:hAnsi="Arial" w:cs="Arial"/>
        </w:rPr>
        <w:t xml:space="preserve"> Testfall - </w:t>
      </w:r>
      <w:r w:rsidRPr="00C02B93">
        <w:rPr>
          <w:rFonts w:ascii="Arial" w:hAnsi="Arial" w:cs="Arial"/>
        </w:rPr>
        <w:t>Produkt kaufen</w:t>
      </w:r>
      <w:bookmarkEnd w:id="106"/>
    </w:p>
    <w:p w14:paraId="36A55D0A" w14:textId="77777777" w:rsidR="005524A9" w:rsidRPr="008B6214" w:rsidRDefault="005524A9" w:rsidP="005524A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524A9" w:rsidRPr="008D4A86" w14:paraId="1C8EF0F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F2480"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157EA22" w14:textId="77777777" w:rsidR="005524A9" w:rsidRPr="00E15FE9" w:rsidRDefault="005524A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BE1DED" w14:textId="31EC7323" w:rsidR="005524A9" w:rsidRPr="00E15FE9" w:rsidRDefault="005524A9" w:rsidP="00A27DF1">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5524A9" w:rsidRPr="008D4A86" w14:paraId="5B253975" w14:textId="77777777" w:rsidTr="00A27DF1">
        <w:tc>
          <w:tcPr>
            <w:tcW w:w="3227" w:type="dxa"/>
            <w:tcBorders>
              <w:top w:val="single" w:sz="4" w:space="0" w:color="auto"/>
            </w:tcBorders>
            <w:shd w:val="clear" w:color="auto" w:fill="D9D9D9" w:themeFill="background1" w:themeFillShade="D9"/>
          </w:tcPr>
          <w:p w14:paraId="32BF8588"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8727CA8" w14:textId="7E8F3ED4" w:rsidR="005524A9" w:rsidRPr="00E15FE9" w:rsidRDefault="005524A9" w:rsidP="005524A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Einkäufe an</w:t>
            </w:r>
          </w:p>
        </w:tc>
      </w:tr>
      <w:tr w:rsidR="005524A9" w:rsidRPr="008D4A86" w14:paraId="1583FE2A" w14:textId="77777777" w:rsidTr="00A27DF1">
        <w:tc>
          <w:tcPr>
            <w:tcW w:w="3227" w:type="dxa"/>
            <w:tcBorders>
              <w:top w:val="single" w:sz="4" w:space="0" w:color="auto"/>
            </w:tcBorders>
            <w:shd w:val="clear" w:color="auto" w:fill="D9D9D9" w:themeFill="background1" w:themeFillShade="D9"/>
          </w:tcPr>
          <w:p w14:paraId="3E1A243B"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0BECC666" w14:textId="03C0108F" w:rsidR="005524A9" w:rsidRPr="00E15FE9" w:rsidRDefault="005524A9" w:rsidP="005524A9">
            <w:pPr>
              <w:pStyle w:val="TextCDB"/>
              <w:spacing w:after="0"/>
              <w:rPr>
                <w:rFonts w:eastAsiaTheme="minorEastAsia" w:cs="Arial"/>
                <w:sz w:val="20"/>
                <w:szCs w:val="20"/>
                <w:lang w:val="de-CH" w:eastAsia="en-US"/>
              </w:rPr>
            </w:pPr>
          </w:p>
        </w:tc>
      </w:tr>
      <w:tr w:rsidR="005524A9" w:rsidRPr="008D4A86" w14:paraId="31D06E66" w14:textId="77777777" w:rsidTr="00A27DF1">
        <w:tc>
          <w:tcPr>
            <w:tcW w:w="3227" w:type="dxa"/>
            <w:shd w:val="clear" w:color="auto" w:fill="D9D9D9" w:themeFill="background1" w:themeFillShade="D9"/>
          </w:tcPr>
          <w:p w14:paraId="03BA5333"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E167903" w14:textId="77777777" w:rsidR="005524A9" w:rsidRPr="0078310A" w:rsidRDefault="005524A9" w:rsidP="007E2F4C">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61FFEA67" w14:textId="72CFD2DC" w:rsidR="005524A9" w:rsidRPr="005524A9" w:rsidRDefault="005524A9" w:rsidP="007E2F4C">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tc>
      </w:tr>
      <w:tr w:rsidR="005524A9" w:rsidRPr="008D4A86" w14:paraId="343F32FD" w14:textId="77777777" w:rsidTr="00A27DF1">
        <w:tc>
          <w:tcPr>
            <w:tcW w:w="3227" w:type="dxa"/>
            <w:shd w:val="clear" w:color="auto" w:fill="D9D9D9" w:themeFill="background1" w:themeFillShade="D9"/>
          </w:tcPr>
          <w:p w14:paraId="242817FF"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12D5C6B" w14:textId="60622068" w:rsidR="005524A9" w:rsidRPr="00E15FE9" w:rsidRDefault="005524A9" w:rsidP="005524A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Einkäufen des angemeldeten Benutzers wird angezeigt. Bei allen Einkäufen, welche noch nicht bewertet wurden, ist der Bewerten-Button ersichtlich.</w:t>
            </w:r>
          </w:p>
        </w:tc>
      </w:tr>
    </w:tbl>
    <w:p w14:paraId="7793DDA3" w14:textId="3BD1D1ED" w:rsidR="005524A9" w:rsidRPr="00825838" w:rsidRDefault="005524A9" w:rsidP="005524A9">
      <w:pPr>
        <w:pStyle w:val="Caption"/>
        <w:jc w:val="center"/>
        <w:rPr>
          <w:rFonts w:ascii="Arial" w:hAnsi="Arial" w:cs="Arial"/>
        </w:rPr>
      </w:pPr>
      <w:bookmarkStart w:id="107" w:name="_Toc500589152"/>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41</w:t>
      </w:r>
      <w:r w:rsidRPr="00825838">
        <w:rPr>
          <w:rFonts w:ascii="Arial" w:hAnsi="Arial" w:cs="Arial"/>
        </w:rPr>
        <w:fldChar w:fldCharType="end"/>
      </w:r>
      <w:r w:rsidRPr="00825838">
        <w:rPr>
          <w:rFonts w:ascii="Arial" w:hAnsi="Arial" w:cs="Arial"/>
        </w:rPr>
        <w:t xml:space="preserve"> Testfall - </w:t>
      </w:r>
      <w:r w:rsidRPr="005524A9">
        <w:rPr>
          <w:rFonts w:ascii="Arial" w:hAnsi="Arial" w:cs="Arial"/>
        </w:rPr>
        <w:t>Einkaufsübersicht anschauen</w:t>
      </w:r>
      <w:bookmarkEnd w:id="107"/>
    </w:p>
    <w:p w14:paraId="7EAAAC39" w14:textId="77777777" w:rsidR="005524A9" w:rsidRDefault="005524A9" w:rsidP="005524A9">
      <w:pPr>
        <w:rPr>
          <w:b/>
        </w:rPr>
      </w:pPr>
    </w:p>
    <w:p w14:paraId="691B768D" w14:textId="77777777" w:rsidR="0002421B" w:rsidRPr="008B6214" w:rsidRDefault="0002421B" w:rsidP="0002421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2421B" w:rsidRPr="008D4A86" w14:paraId="3B9397CF"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FFC20"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D984FF5" w14:textId="77777777" w:rsidR="0002421B" w:rsidRPr="00E15FE9" w:rsidRDefault="0002421B"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405F44" w14:textId="38E44DE0" w:rsidR="0002421B" w:rsidRPr="00E15FE9" w:rsidRDefault="0002421B" w:rsidP="00A27DF1">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02421B" w:rsidRPr="008D4A86" w14:paraId="380B8318" w14:textId="77777777" w:rsidTr="00A27DF1">
        <w:tc>
          <w:tcPr>
            <w:tcW w:w="3227" w:type="dxa"/>
            <w:tcBorders>
              <w:top w:val="single" w:sz="4" w:space="0" w:color="auto"/>
            </w:tcBorders>
            <w:shd w:val="clear" w:color="auto" w:fill="D9D9D9" w:themeFill="background1" w:themeFillShade="D9"/>
          </w:tcPr>
          <w:p w14:paraId="2833AD74"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191F908" w14:textId="55D99CB9" w:rsidR="0002421B" w:rsidRPr="00E15FE9" w:rsidRDefault="0002421B" w:rsidP="00024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einen seiner Einkäufe</w:t>
            </w:r>
          </w:p>
        </w:tc>
      </w:tr>
      <w:tr w:rsidR="0002421B" w:rsidRPr="008D4A86" w14:paraId="0B8E9FFC" w14:textId="77777777" w:rsidTr="00A27DF1">
        <w:tc>
          <w:tcPr>
            <w:tcW w:w="3227" w:type="dxa"/>
            <w:tcBorders>
              <w:top w:val="single" w:sz="4" w:space="0" w:color="auto"/>
            </w:tcBorders>
            <w:shd w:val="clear" w:color="auto" w:fill="D9D9D9" w:themeFill="background1" w:themeFillShade="D9"/>
          </w:tcPr>
          <w:p w14:paraId="2CB10BBB"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85E5275" w14:textId="77777777" w:rsidR="0002421B" w:rsidRDefault="0002421B"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Produkt vom Tester gekauft worden.</w:t>
            </w:r>
          </w:p>
          <w:p w14:paraId="1F1BE0DF" w14:textId="6B7D013D" w:rsidR="0002421B" w:rsidRPr="00E15FE9" w:rsidRDefault="0002421B" w:rsidP="0002421B">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Einkauf noch nicht bewertet.</w:t>
            </w:r>
          </w:p>
        </w:tc>
      </w:tr>
      <w:tr w:rsidR="0002421B" w:rsidRPr="008D4A86" w14:paraId="3D85EBC4" w14:textId="77777777" w:rsidTr="00A27DF1">
        <w:tc>
          <w:tcPr>
            <w:tcW w:w="3227" w:type="dxa"/>
            <w:shd w:val="clear" w:color="auto" w:fill="D9D9D9" w:themeFill="background1" w:themeFillShade="D9"/>
          </w:tcPr>
          <w:p w14:paraId="799C3945" w14:textId="758DFF88"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94E0B24" w14:textId="77777777" w:rsidR="0002421B" w:rsidRPr="0078310A" w:rsidRDefault="0002421B" w:rsidP="007E2F4C">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E882C4C" w14:textId="77777777" w:rsidR="0002421B" w:rsidRDefault="0002421B" w:rsidP="007E2F4C">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p w14:paraId="4A6D7280" w14:textId="72708F36" w:rsidR="0064557B" w:rsidRDefault="0064557B" w:rsidP="007E2F4C">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Bei einem Einkauf auf </w:t>
            </w:r>
            <w:r w:rsidR="00184D0A">
              <w:rPr>
                <w:rFonts w:eastAsiaTheme="minorEastAsia" w:cs="Arial"/>
                <w:sz w:val="20"/>
                <w:szCs w:val="20"/>
                <w:lang w:val="de-CH" w:eastAsia="en-US"/>
              </w:rPr>
              <w:t xml:space="preserve">Bewerten </w:t>
            </w:r>
            <w:r w:rsidR="004E5318">
              <w:rPr>
                <w:rFonts w:eastAsiaTheme="minorEastAsia" w:cs="Arial"/>
                <w:sz w:val="20"/>
                <w:szCs w:val="20"/>
                <w:lang w:val="de-CH" w:eastAsia="en-US"/>
              </w:rPr>
              <w:t>drücken</w:t>
            </w:r>
          </w:p>
          <w:p w14:paraId="7C3B1204" w14:textId="134D82F9" w:rsidR="0064557B" w:rsidRDefault="009C4E1E" w:rsidP="007E2F4C">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Im Popup-Fenster den entsprechende Stern klicken </w:t>
            </w:r>
            <w:r w:rsidR="004E5318">
              <w:rPr>
                <w:rFonts w:eastAsiaTheme="minorEastAsia" w:cs="Arial"/>
                <w:sz w:val="20"/>
                <w:szCs w:val="20"/>
                <w:lang w:val="de-CH" w:eastAsia="en-US"/>
              </w:rPr>
              <w:t>(z.B für die Sterne-Bewertung 4:</w:t>
            </w:r>
            <w:r>
              <w:rPr>
                <w:rFonts w:eastAsiaTheme="minorEastAsia" w:cs="Arial"/>
                <w:sz w:val="20"/>
                <w:szCs w:val="20"/>
                <w:lang w:val="de-CH" w:eastAsia="en-US"/>
              </w:rPr>
              <w:t xml:space="preserve"> den 4.Stern drücken)</w:t>
            </w:r>
          </w:p>
          <w:p w14:paraId="74F25EDB" w14:textId="77777777" w:rsidR="009C4E1E" w:rsidRDefault="009C4E1E" w:rsidP="007E2F4C">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420E66AE" w14:textId="3B3BC978" w:rsidR="009C4E1E" w:rsidRPr="005524A9" w:rsidRDefault="00184D0A" w:rsidP="007E2F4C">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2421B" w:rsidRPr="008D4A86" w14:paraId="1CD4617E" w14:textId="77777777" w:rsidTr="00A27DF1">
        <w:tc>
          <w:tcPr>
            <w:tcW w:w="3227" w:type="dxa"/>
            <w:shd w:val="clear" w:color="auto" w:fill="D9D9D9" w:themeFill="background1" w:themeFillShade="D9"/>
          </w:tcPr>
          <w:p w14:paraId="55B28DC7" w14:textId="112E00AE"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DF5E163" w14:textId="6514F19C" w:rsidR="0002421B" w:rsidRPr="00E15FE9" w:rsidRDefault="00184D0A" w:rsidP="00184D0A">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Einkauf nicht mehr ersichtlich. Stattdessen wird dort jetzt die Sterne-Bewertung angezeigt.</w:t>
            </w:r>
          </w:p>
        </w:tc>
      </w:tr>
    </w:tbl>
    <w:p w14:paraId="254EB217" w14:textId="0B26B58F" w:rsidR="00C02B93" w:rsidRPr="0064557B" w:rsidRDefault="0002421B" w:rsidP="0064557B">
      <w:pPr>
        <w:pStyle w:val="Caption"/>
        <w:jc w:val="center"/>
        <w:rPr>
          <w:rFonts w:ascii="Arial" w:hAnsi="Arial" w:cs="Arial"/>
        </w:rPr>
      </w:pPr>
      <w:bookmarkStart w:id="108" w:name="_Toc50058915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42</w:t>
      </w:r>
      <w:r w:rsidRPr="00825838">
        <w:rPr>
          <w:rFonts w:ascii="Arial" w:hAnsi="Arial" w:cs="Arial"/>
        </w:rPr>
        <w:fldChar w:fldCharType="end"/>
      </w:r>
      <w:r w:rsidRPr="00825838">
        <w:rPr>
          <w:rFonts w:ascii="Arial" w:hAnsi="Arial" w:cs="Arial"/>
        </w:rPr>
        <w:t xml:space="preserve"> Testfall - </w:t>
      </w:r>
      <w:r w:rsidRPr="0064557B">
        <w:rPr>
          <w:rFonts w:ascii="Arial" w:hAnsi="Arial" w:cs="Arial"/>
        </w:rPr>
        <w:t>Einkauf bewerten</w:t>
      </w:r>
      <w:bookmarkEnd w:id="108"/>
    </w:p>
    <w:p w14:paraId="71AB219A" w14:textId="77777777" w:rsidR="00D51888" w:rsidRPr="008B6214" w:rsidRDefault="00D51888" w:rsidP="00D5188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51888" w:rsidRPr="008D4A86" w14:paraId="0E7E41E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350DB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75B7681" w14:textId="77777777" w:rsidR="00D51888" w:rsidRPr="00E15FE9" w:rsidRDefault="00D51888"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DDEA9C" w14:textId="60251AED" w:rsidR="00D51888" w:rsidRPr="00E15FE9" w:rsidRDefault="00D51888" w:rsidP="00A27DF1">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D51888" w:rsidRPr="008D4A86" w14:paraId="2F5A50C2" w14:textId="77777777" w:rsidTr="00A27DF1">
        <w:tc>
          <w:tcPr>
            <w:tcW w:w="3227" w:type="dxa"/>
            <w:tcBorders>
              <w:top w:val="single" w:sz="4" w:space="0" w:color="auto"/>
            </w:tcBorders>
            <w:shd w:val="clear" w:color="auto" w:fill="D9D9D9" w:themeFill="background1" w:themeFillShade="D9"/>
          </w:tcPr>
          <w:p w14:paraId="1CB335F4"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2298EDC" w14:textId="073FC1A5" w:rsidR="00D51888" w:rsidRPr="00E15FE9" w:rsidRDefault="00D51888" w:rsidP="00D5188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Angebote an</w:t>
            </w:r>
          </w:p>
        </w:tc>
      </w:tr>
      <w:tr w:rsidR="00D51888" w:rsidRPr="008D4A86" w14:paraId="19366C2A" w14:textId="77777777" w:rsidTr="00A27DF1">
        <w:tc>
          <w:tcPr>
            <w:tcW w:w="3227" w:type="dxa"/>
            <w:tcBorders>
              <w:top w:val="single" w:sz="4" w:space="0" w:color="auto"/>
            </w:tcBorders>
            <w:shd w:val="clear" w:color="auto" w:fill="D9D9D9" w:themeFill="background1" w:themeFillShade="D9"/>
          </w:tcPr>
          <w:p w14:paraId="36D8FD37"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D76FF8C" w14:textId="33F47BF5" w:rsidR="00D51888" w:rsidRPr="00E15FE9" w:rsidRDefault="00D51888" w:rsidP="00A27DF1">
            <w:pPr>
              <w:pStyle w:val="TextCDB"/>
              <w:spacing w:after="0"/>
              <w:rPr>
                <w:rFonts w:eastAsiaTheme="minorEastAsia" w:cs="Arial"/>
                <w:sz w:val="20"/>
                <w:szCs w:val="20"/>
                <w:lang w:val="de-CH" w:eastAsia="en-US"/>
              </w:rPr>
            </w:pPr>
          </w:p>
        </w:tc>
      </w:tr>
      <w:tr w:rsidR="00D51888" w:rsidRPr="008D4A86" w14:paraId="3B137E03" w14:textId="77777777" w:rsidTr="00A27DF1">
        <w:tc>
          <w:tcPr>
            <w:tcW w:w="3227" w:type="dxa"/>
            <w:shd w:val="clear" w:color="auto" w:fill="D9D9D9" w:themeFill="background1" w:themeFillShade="D9"/>
          </w:tcPr>
          <w:p w14:paraId="57E0339D"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F28FC41" w14:textId="77777777" w:rsidR="00D51888" w:rsidRPr="0078310A" w:rsidRDefault="00D51888" w:rsidP="007E2F4C">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72622ADE" w14:textId="37083D1F" w:rsidR="00D51888" w:rsidRPr="005524A9" w:rsidRDefault="00D51888" w:rsidP="007E2F4C">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tc>
      </w:tr>
      <w:tr w:rsidR="00D51888" w:rsidRPr="008D4A86" w14:paraId="05B09FD3" w14:textId="77777777" w:rsidTr="00A27DF1">
        <w:tc>
          <w:tcPr>
            <w:tcW w:w="3227" w:type="dxa"/>
            <w:shd w:val="clear" w:color="auto" w:fill="D9D9D9" w:themeFill="background1" w:themeFillShade="D9"/>
          </w:tcPr>
          <w:p w14:paraId="75D5FA3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CEC70D0" w14:textId="622B89D1" w:rsidR="00D51888" w:rsidRPr="00E15FE9" w:rsidRDefault="00D51888" w:rsidP="00D5188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Angeboten des angemeldeten Benutzers wird angezeigt. Bei allen Angeboten, welche verkauft und noch nicht bewertet wurden, ist der Bewerten-Button ersichtlich. Bei Angebote, welche noch nicht gekauft wurden, ist der Button Bearbeiten und Löschen ersichtlich.</w:t>
            </w:r>
          </w:p>
        </w:tc>
      </w:tr>
    </w:tbl>
    <w:p w14:paraId="760C882C" w14:textId="0FC5BE89" w:rsidR="000F082A" w:rsidRPr="0039471B" w:rsidRDefault="00D51888" w:rsidP="0039471B">
      <w:pPr>
        <w:pStyle w:val="Caption"/>
        <w:jc w:val="center"/>
        <w:rPr>
          <w:rFonts w:ascii="Arial" w:hAnsi="Arial" w:cs="Arial"/>
        </w:rPr>
      </w:pPr>
      <w:bookmarkStart w:id="109" w:name="_Toc50058915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43</w:t>
      </w:r>
      <w:r w:rsidRPr="00825838">
        <w:rPr>
          <w:rFonts w:ascii="Arial" w:hAnsi="Arial" w:cs="Arial"/>
        </w:rPr>
        <w:fldChar w:fldCharType="end"/>
      </w:r>
      <w:r w:rsidRPr="00825838">
        <w:rPr>
          <w:rFonts w:ascii="Arial" w:hAnsi="Arial" w:cs="Arial"/>
        </w:rPr>
        <w:t xml:space="preserve"> Testfall - </w:t>
      </w:r>
      <w:r w:rsidRPr="00D51888">
        <w:rPr>
          <w:rFonts w:ascii="Arial" w:hAnsi="Arial" w:cs="Arial"/>
        </w:rPr>
        <w:t>Angebotsübersicht anschauen</w:t>
      </w:r>
      <w:bookmarkEnd w:id="109"/>
    </w:p>
    <w:p w14:paraId="50FFFCCB" w14:textId="77777777" w:rsidR="000F082A" w:rsidRPr="008B6214" w:rsidRDefault="000F082A" w:rsidP="000F082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F082A" w:rsidRPr="008D4A86" w14:paraId="0245013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1CAC5"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F1CA4EE" w14:textId="77777777" w:rsidR="000F082A" w:rsidRPr="00E15FE9" w:rsidRDefault="000F082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8F0359A" w14:textId="35E9F93E" w:rsidR="000F082A" w:rsidRPr="000F082A" w:rsidRDefault="000F082A" w:rsidP="000F082A">
            <w:pPr>
              <w:rPr>
                <w:rFonts w:asciiTheme="minorHAnsi" w:eastAsiaTheme="minorEastAsia" w:hAnsiTheme="minorHAnsi" w:cstheme="minorBidi"/>
                <w:sz w:val="21"/>
                <w:szCs w:val="21"/>
                <w:lang w:eastAsia="en-US"/>
              </w:rPr>
            </w:pPr>
            <w:r w:rsidRPr="000F082A">
              <w:rPr>
                <w:rFonts w:eastAsiaTheme="minorEastAsia" w:cs="Arial"/>
                <w:lang w:eastAsia="en-US"/>
              </w:rPr>
              <w:t>Angebot ändern</w:t>
            </w:r>
          </w:p>
        </w:tc>
      </w:tr>
      <w:tr w:rsidR="000F082A" w:rsidRPr="008D4A86" w14:paraId="1480C940" w14:textId="77777777" w:rsidTr="00A27DF1">
        <w:tc>
          <w:tcPr>
            <w:tcW w:w="3227" w:type="dxa"/>
            <w:tcBorders>
              <w:top w:val="single" w:sz="4" w:space="0" w:color="auto"/>
            </w:tcBorders>
            <w:shd w:val="clear" w:color="auto" w:fill="D9D9D9" w:themeFill="background1" w:themeFillShade="D9"/>
          </w:tcPr>
          <w:p w14:paraId="2C4CF553"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1F6C302C" w14:textId="2DB887C0" w:rsidR="000F082A" w:rsidRPr="00E15FE9" w:rsidRDefault="000F082A" w:rsidP="009E548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9E5480">
              <w:rPr>
                <w:rFonts w:eastAsiaTheme="minorEastAsia" w:cs="Arial"/>
                <w:sz w:val="20"/>
                <w:szCs w:val="20"/>
                <w:lang w:val="de-CH" w:eastAsia="en-US"/>
              </w:rPr>
              <w:t xml:space="preserve">ändert eines seiner </w:t>
            </w:r>
            <w:r>
              <w:rPr>
                <w:rFonts w:eastAsiaTheme="minorEastAsia" w:cs="Arial"/>
                <w:sz w:val="20"/>
                <w:szCs w:val="20"/>
                <w:lang w:val="de-CH" w:eastAsia="en-US"/>
              </w:rPr>
              <w:t>Angebote</w:t>
            </w:r>
          </w:p>
        </w:tc>
      </w:tr>
      <w:tr w:rsidR="000F082A" w:rsidRPr="008D4A86" w14:paraId="3840BA37" w14:textId="77777777" w:rsidTr="00A27DF1">
        <w:tc>
          <w:tcPr>
            <w:tcW w:w="3227" w:type="dxa"/>
            <w:tcBorders>
              <w:top w:val="single" w:sz="4" w:space="0" w:color="auto"/>
            </w:tcBorders>
            <w:shd w:val="clear" w:color="auto" w:fill="D9D9D9" w:themeFill="background1" w:themeFillShade="D9"/>
          </w:tcPr>
          <w:p w14:paraId="2BB557BF"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6F3F667" w14:textId="1AF115DA" w:rsidR="000F082A" w:rsidRPr="00E15FE9" w:rsidRDefault="00A27DF1"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Mindest</w:t>
            </w:r>
            <w:r w:rsidR="00F43B91">
              <w:rPr>
                <w:rFonts w:eastAsiaTheme="minorEastAsia" w:cs="Arial"/>
                <w:sz w:val="20"/>
                <w:szCs w:val="20"/>
                <w:lang w:val="de-CH" w:eastAsia="en-US"/>
              </w:rPr>
              <w:t>ens</w:t>
            </w:r>
            <w:r>
              <w:rPr>
                <w:rFonts w:eastAsiaTheme="minorEastAsia" w:cs="Arial"/>
                <w:sz w:val="20"/>
                <w:szCs w:val="20"/>
                <w:lang w:val="de-CH" w:eastAsia="en-US"/>
              </w:rPr>
              <w:t xml:space="preserve"> ein</w:t>
            </w:r>
            <w:r w:rsidR="0045600B">
              <w:rPr>
                <w:rFonts w:eastAsiaTheme="minorEastAsia" w:cs="Arial"/>
                <w:sz w:val="20"/>
                <w:szCs w:val="20"/>
                <w:lang w:val="de-CH" w:eastAsia="en-US"/>
              </w:rPr>
              <w:t xml:space="preserve"> noch nicht verkauftes</w:t>
            </w:r>
            <w:r>
              <w:rPr>
                <w:rFonts w:eastAsiaTheme="minorEastAsia" w:cs="Arial"/>
                <w:sz w:val="20"/>
                <w:szCs w:val="20"/>
                <w:lang w:val="de-CH" w:eastAsia="en-US"/>
              </w:rPr>
              <w:t xml:space="preserve"> Angebot </w:t>
            </w:r>
            <w:r w:rsidR="004E5318">
              <w:rPr>
                <w:rFonts w:eastAsiaTheme="minorEastAsia" w:cs="Arial"/>
                <w:sz w:val="20"/>
                <w:szCs w:val="20"/>
                <w:lang w:val="de-CH" w:eastAsia="en-US"/>
              </w:rPr>
              <w:t xml:space="preserve">ist </w:t>
            </w:r>
            <w:r>
              <w:rPr>
                <w:rFonts w:eastAsiaTheme="minorEastAsia" w:cs="Arial"/>
                <w:sz w:val="20"/>
                <w:szCs w:val="20"/>
                <w:lang w:val="de-CH" w:eastAsia="en-US"/>
              </w:rPr>
              <w:t>vorhanden</w:t>
            </w:r>
          </w:p>
        </w:tc>
      </w:tr>
      <w:tr w:rsidR="000F082A" w:rsidRPr="008D4A86" w14:paraId="569D41EF" w14:textId="77777777" w:rsidTr="00A27DF1">
        <w:tc>
          <w:tcPr>
            <w:tcW w:w="3227" w:type="dxa"/>
            <w:shd w:val="clear" w:color="auto" w:fill="D9D9D9" w:themeFill="background1" w:themeFillShade="D9"/>
          </w:tcPr>
          <w:p w14:paraId="26349FEE"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E84008" w14:textId="77777777" w:rsidR="000F082A" w:rsidRPr="0078310A" w:rsidRDefault="000F082A" w:rsidP="007E2F4C">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B3C9E01" w14:textId="77777777" w:rsidR="000F082A" w:rsidRDefault="000F082A" w:rsidP="007E2F4C">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3253DEDB" w14:textId="77777777" w:rsidR="009E5480" w:rsidRDefault="009E5480" w:rsidP="007E2F4C">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Bearbeiten-Button des entsprechenden Angebots drücken</w:t>
            </w:r>
          </w:p>
          <w:p w14:paraId="56994868" w14:textId="77777777" w:rsidR="009E5480" w:rsidRDefault="009E5480" w:rsidP="007E2F4C">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Werte ändern</w:t>
            </w:r>
          </w:p>
          <w:p w14:paraId="27ED5331" w14:textId="0D662115" w:rsidR="009E5480" w:rsidRPr="005524A9" w:rsidRDefault="009E5480" w:rsidP="007E2F4C">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lastRenderedPageBreak/>
              <w:t>Speichern drücken</w:t>
            </w:r>
          </w:p>
        </w:tc>
      </w:tr>
      <w:tr w:rsidR="000F082A" w:rsidRPr="008D4A86" w14:paraId="4C59295D" w14:textId="77777777" w:rsidTr="00A27DF1">
        <w:tc>
          <w:tcPr>
            <w:tcW w:w="3227" w:type="dxa"/>
            <w:shd w:val="clear" w:color="auto" w:fill="D9D9D9" w:themeFill="background1" w:themeFillShade="D9"/>
          </w:tcPr>
          <w:p w14:paraId="69F7646F" w14:textId="517B973F"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52D4E4C5" w14:textId="4847C716" w:rsidR="000F082A" w:rsidRPr="00E15FE9" w:rsidRDefault="009E5480"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entsprechende Zeile geht zuerst in den Edit-Modus und nach dem Speichern wieder in den Lese-Modus. Nach dem Speichern sind die aktualisierten Daten ersichtlich. </w:t>
            </w:r>
          </w:p>
        </w:tc>
      </w:tr>
    </w:tbl>
    <w:p w14:paraId="7AFF38EC" w14:textId="2F43AF4C" w:rsidR="004E5318" w:rsidRPr="007405C4" w:rsidRDefault="000F082A" w:rsidP="007405C4">
      <w:pPr>
        <w:pStyle w:val="Caption"/>
        <w:jc w:val="center"/>
        <w:rPr>
          <w:rFonts w:ascii="Arial" w:hAnsi="Arial" w:cs="Arial"/>
        </w:rPr>
      </w:pPr>
      <w:bookmarkStart w:id="110" w:name="_Toc500589155"/>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44</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Angebot ändern</w:t>
      </w:r>
      <w:bookmarkEnd w:id="110"/>
    </w:p>
    <w:p w14:paraId="01E201C9" w14:textId="77777777" w:rsidR="004E5318" w:rsidRPr="008B6214" w:rsidRDefault="004E5318" w:rsidP="004E531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4E5318" w:rsidRPr="008D4A86" w14:paraId="6F1CC2AA"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271A"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C7FB4B" w14:textId="77777777" w:rsidR="004E5318" w:rsidRPr="00E15FE9" w:rsidRDefault="004E5318"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005DD5" w14:textId="03DD97EA" w:rsidR="004E5318" w:rsidRPr="000F082A" w:rsidRDefault="004E5318" w:rsidP="009E79E9">
            <w:pPr>
              <w:rPr>
                <w:rFonts w:asciiTheme="minorHAnsi" w:eastAsiaTheme="minorEastAsia" w:hAnsiTheme="minorHAnsi" w:cstheme="minorBidi"/>
                <w:sz w:val="21"/>
                <w:szCs w:val="21"/>
                <w:lang w:eastAsia="en-US"/>
              </w:rPr>
            </w:pPr>
            <w:r w:rsidRPr="004E5318">
              <w:rPr>
                <w:rFonts w:eastAsiaTheme="minorEastAsia" w:cs="Arial"/>
                <w:lang w:eastAsia="en-US"/>
              </w:rPr>
              <w:t>Verkauf bewerten</w:t>
            </w:r>
          </w:p>
        </w:tc>
      </w:tr>
      <w:tr w:rsidR="004E5318" w:rsidRPr="008D4A86" w14:paraId="1BF45A65" w14:textId="77777777" w:rsidTr="009E79E9">
        <w:tc>
          <w:tcPr>
            <w:tcW w:w="3227" w:type="dxa"/>
            <w:tcBorders>
              <w:top w:val="single" w:sz="4" w:space="0" w:color="auto"/>
            </w:tcBorders>
            <w:shd w:val="clear" w:color="auto" w:fill="D9D9D9" w:themeFill="background1" w:themeFillShade="D9"/>
          </w:tcPr>
          <w:p w14:paraId="3D64F19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493FA40" w14:textId="1B016170" w:rsidR="004E5318" w:rsidRPr="00E15FE9" w:rsidRDefault="004E5318" w:rsidP="004E531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einer seiner Verkäufe</w:t>
            </w:r>
          </w:p>
        </w:tc>
      </w:tr>
      <w:tr w:rsidR="004E5318" w:rsidRPr="008D4A86" w14:paraId="1806F21D" w14:textId="77777777" w:rsidTr="009E79E9">
        <w:tc>
          <w:tcPr>
            <w:tcW w:w="3227" w:type="dxa"/>
            <w:tcBorders>
              <w:top w:val="single" w:sz="4" w:space="0" w:color="auto"/>
            </w:tcBorders>
            <w:shd w:val="clear" w:color="auto" w:fill="D9D9D9" w:themeFill="background1" w:themeFillShade="D9"/>
          </w:tcPr>
          <w:p w14:paraId="083C92D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22A3005" w14:textId="66907855" w:rsidR="004E5318"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Angebot vom Tester verkauft worden.</w:t>
            </w:r>
          </w:p>
          <w:p w14:paraId="16D8D8EE" w14:textId="7808D726" w:rsidR="004E5318" w:rsidRPr="00E15FE9"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Verkauf noch nicht bewertet.</w:t>
            </w:r>
          </w:p>
        </w:tc>
      </w:tr>
      <w:tr w:rsidR="004E5318" w:rsidRPr="008D4A86" w14:paraId="159084ED" w14:textId="77777777" w:rsidTr="009E79E9">
        <w:tc>
          <w:tcPr>
            <w:tcW w:w="3227" w:type="dxa"/>
            <w:shd w:val="clear" w:color="auto" w:fill="D9D9D9" w:themeFill="background1" w:themeFillShade="D9"/>
          </w:tcPr>
          <w:p w14:paraId="5D82F93B"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A03D34" w14:textId="77777777" w:rsidR="004E5318" w:rsidRPr="0078310A" w:rsidRDefault="004E5318" w:rsidP="007E2F4C">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258B588" w14:textId="77777777" w:rsidR="004E5318" w:rsidRDefault="004E5318" w:rsidP="007E2F4C">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038DA60" w14:textId="32BA39A8" w:rsidR="004E5318" w:rsidRPr="004E5318" w:rsidRDefault="004E5318" w:rsidP="007E2F4C">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Bei einem Verkauf auf Bewerten drücken</w:t>
            </w:r>
          </w:p>
          <w:p w14:paraId="31DDB3CE" w14:textId="5F579E2B" w:rsidR="004E5318" w:rsidRDefault="004E5318" w:rsidP="007E2F4C">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Im Popup-Fenster den entsprechende Stern klicken (z.B für die Sterne-Bewertung 3: den 3.Stern drücken)</w:t>
            </w:r>
          </w:p>
          <w:p w14:paraId="2147C11A" w14:textId="77777777" w:rsidR="004E5318" w:rsidRDefault="004E5318" w:rsidP="007E2F4C">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3E7B26E9" w14:textId="58C7BF10" w:rsidR="004E5318" w:rsidRPr="005524A9" w:rsidRDefault="004E5318" w:rsidP="007E2F4C">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4E5318" w:rsidRPr="008D4A86" w14:paraId="6BB04352" w14:textId="77777777" w:rsidTr="009E79E9">
        <w:tc>
          <w:tcPr>
            <w:tcW w:w="3227" w:type="dxa"/>
            <w:shd w:val="clear" w:color="auto" w:fill="D9D9D9" w:themeFill="background1" w:themeFillShade="D9"/>
          </w:tcPr>
          <w:p w14:paraId="6448282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383E06" w14:textId="3EB34B02" w:rsidR="004E5318" w:rsidRPr="00E15FE9" w:rsidRDefault="004E5318" w:rsidP="004E531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Verkauf nicht mehr ersichtlich. Stattdessen wird dort jetzt die Sterne-Bewertung angezeigt.</w:t>
            </w:r>
          </w:p>
        </w:tc>
      </w:tr>
    </w:tbl>
    <w:p w14:paraId="7B7991F9" w14:textId="152AD3F7" w:rsidR="004E5318" w:rsidRDefault="004E5318" w:rsidP="004E5318">
      <w:pPr>
        <w:pStyle w:val="Caption"/>
        <w:jc w:val="center"/>
        <w:rPr>
          <w:rFonts w:ascii="Arial" w:hAnsi="Arial" w:cs="Arial"/>
        </w:rPr>
      </w:pPr>
      <w:bookmarkStart w:id="111" w:name="_Toc500589156"/>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45</w:t>
      </w:r>
      <w:r w:rsidRPr="00825838">
        <w:rPr>
          <w:rFonts w:ascii="Arial" w:hAnsi="Arial" w:cs="Arial"/>
        </w:rPr>
        <w:fldChar w:fldCharType="end"/>
      </w:r>
      <w:r w:rsidRPr="00825838">
        <w:rPr>
          <w:rFonts w:ascii="Arial" w:hAnsi="Arial" w:cs="Arial"/>
        </w:rPr>
        <w:t xml:space="preserve"> Testfall - </w:t>
      </w:r>
      <w:r w:rsidRPr="004E5318">
        <w:rPr>
          <w:rFonts w:ascii="Arial" w:hAnsi="Arial" w:cs="Arial"/>
        </w:rPr>
        <w:t>Verkauf bewerten</w:t>
      </w:r>
      <w:bookmarkEnd w:id="111"/>
    </w:p>
    <w:p w14:paraId="7504AB07" w14:textId="77777777" w:rsidR="00F73325" w:rsidRPr="008B6214" w:rsidRDefault="00F73325" w:rsidP="00F7332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73325" w:rsidRPr="008D4A86" w14:paraId="63E46423"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22163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9BC152C" w14:textId="77777777" w:rsidR="00F73325" w:rsidRPr="00E15FE9" w:rsidRDefault="00F73325"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F853237" w14:textId="76324BC6" w:rsidR="00F73325" w:rsidRPr="000F082A" w:rsidRDefault="00F73325" w:rsidP="009E79E9">
            <w:pPr>
              <w:rPr>
                <w:rFonts w:asciiTheme="minorHAnsi" w:eastAsiaTheme="minorEastAsia" w:hAnsiTheme="minorHAnsi" w:cstheme="minorBidi"/>
                <w:sz w:val="21"/>
                <w:szCs w:val="21"/>
                <w:lang w:eastAsia="en-US"/>
              </w:rPr>
            </w:pPr>
            <w:r w:rsidRPr="00F73325">
              <w:rPr>
                <w:rFonts w:eastAsiaTheme="minorEastAsia" w:cs="Arial"/>
                <w:lang w:eastAsia="en-US"/>
              </w:rPr>
              <w:t>Angebot löschen</w:t>
            </w:r>
          </w:p>
        </w:tc>
      </w:tr>
      <w:tr w:rsidR="00F73325" w:rsidRPr="008D4A86" w14:paraId="09F27B77" w14:textId="77777777" w:rsidTr="009E79E9">
        <w:tc>
          <w:tcPr>
            <w:tcW w:w="3227" w:type="dxa"/>
            <w:tcBorders>
              <w:top w:val="single" w:sz="4" w:space="0" w:color="auto"/>
            </w:tcBorders>
            <w:shd w:val="clear" w:color="auto" w:fill="D9D9D9" w:themeFill="background1" w:themeFillShade="D9"/>
          </w:tcPr>
          <w:p w14:paraId="4BE26BC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84E968D" w14:textId="71932B30" w:rsidR="00F73325" w:rsidRPr="00E15FE9" w:rsidRDefault="00F73325" w:rsidP="00F7332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eines seiner Angebote</w:t>
            </w:r>
          </w:p>
        </w:tc>
      </w:tr>
      <w:tr w:rsidR="00F73325" w:rsidRPr="008D4A86" w14:paraId="68381F66" w14:textId="77777777" w:rsidTr="009E79E9">
        <w:tc>
          <w:tcPr>
            <w:tcW w:w="3227" w:type="dxa"/>
            <w:tcBorders>
              <w:top w:val="single" w:sz="4" w:space="0" w:color="auto"/>
            </w:tcBorders>
            <w:shd w:val="clear" w:color="auto" w:fill="D9D9D9" w:themeFill="background1" w:themeFillShade="D9"/>
          </w:tcPr>
          <w:p w14:paraId="36772859"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453A6F1" w14:textId="2D1853D4" w:rsidR="00F73325" w:rsidRPr="00E15FE9" w:rsidRDefault="00F73325" w:rsidP="00F73325">
            <w:pPr>
              <w:pStyle w:val="TextCDB"/>
              <w:spacing w:after="0"/>
              <w:rPr>
                <w:rFonts w:eastAsiaTheme="minorEastAsia" w:cs="Arial"/>
                <w:sz w:val="20"/>
                <w:szCs w:val="20"/>
                <w:lang w:val="de-CH" w:eastAsia="en-US"/>
              </w:rPr>
            </w:pPr>
            <w:r>
              <w:rPr>
                <w:rFonts w:eastAsiaTheme="minorEastAsia" w:cs="Arial"/>
                <w:sz w:val="20"/>
                <w:szCs w:val="20"/>
                <w:lang w:val="de-CH" w:eastAsia="en-US"/>
              </w:rPr>
              <w:t>Das Angebot darf noch nicht verkauft sein</w:t>
            </w:r>
          </w:p>
        </w:tc>
      </w:tr>
      <w:tr w:rsidR="00F73325" w:rsidRPr="008D4A86" w14:paraId="51EF2277" w14:textId="77777777" w:rsidTr="009E79E9">
        <w:tc>
          <w:tcPr>
            <w:tcW w:w="3227" w:type="dxa"/>
            <w:shd w:val="clear" w:color="auto" w:fill="D9D9D9" w:themeFill="background1" w:themeFillShade="D9"/>
          </w:tcPr>
          <w:p w14:paraId="4C198091"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96625D4" w14:textId="77777777" w:rsidR="00F73325" w:rsidRPr="0078310A" w:rsidRDefault="00F73325" w:rsidP="007E2F4C">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EC5DFC1" w14:textId="77777777" w:rsidR="00F73325" w:rsidRDefault="00F73325" w:rsidP="007E2F4C">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825A941" w14:textId="2D20E776" w:rsidR="00F73325" w:rsidRDefault="00F73325" w:rsidP="007E2F4C">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Löschen-Button des entsprechenden Angebots drücken</w:t>
            </w:r>
          </w:p>
          <w:p w14:paraId="0C8E80C8" w14:textId="52F32516" w:rsidR="00F73325" w:rsidRPr="00F73325" w:rsidRDefault="00F73325" w:rsidP="007E2F4C">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73325" w:rsidRPr="008D4A86" w14:paraId="18E53E1C" w14:textId="77777777" w:rsidTr="009E79E9">
        <w:tc>
          <w:tcPr>
            <w:tcW w:w="3227" w:type="dxa"/>
            <w:shd w:val="clear" w:color="auto" w:fill="D9D9D9" w:themeFill="background1" w:themeFillShade="D9"/>
          </w:tcPr>
          <w:p w14:paraId="5E0A16B4"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415F1AC" w14:textId="0A49E247" w:rsidR="00F73325"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w:t>
            </w:r>
            <w:r w:rsidR="00F73325">
              <w:rPr>
                <w:rFonts w:eastAsiaTheme="minorEastAsia" w:cs="Arial"/>
                <w:sz w:val="20"/>
                <w:szCs w:val="20"/>
                <w:lang w:val="de-CH" w:eastAsia="en-US"/>
              </w:rPr>
              <w:t xml:space="preserve"> ist das Angebot gelöscht und in der Liste nicht mehr ersichtlich. Beim Abbrechen der Rückfrage ist das Angebot nicht gelöscht und die Liste unverändert.</w:t>
            </w:r>
          </w:p>
        </w:tc>
      </w:tr>
    </w:tbl>
    <w:p w14:paraId="2D8C7DDB" w14:textId="641A9B34" w:rsidR="00F73325" w:rsidRPr="00825838" w:rsidRDefault="00F73325" w:rsidP="00F73325">
      <w:pPr>
        <w:pStyle w:val="Caption"/>
        <w:jc w:val="center"/>
        <w:rPr>
          <w:rFonts w:ascii="Arial" w:hAnsi="Arial" w:cs="Arial"/>
        </w:rPr>
      </w:pPr>
      <w:bookmarkStart w:id="112" w:name="_Toc500589157"/>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46</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 xml:space="preserve">Angebot </w:t>
      </w:r>
      <w:r w:rsidRPr="00F73325">
        <w:rPr>
          <w:rFonts w:ascii="Arial" w:hAnsi="Arial" w:cs="Arial"/>
        </w:rPr>
        <w:t>löschen</w:t>
      </w:r>
      <w:bookmarkEnd w:id="112"/>
    </w:p>
    <w:p w14:paraId="6EC9EFC5" w14:textId="77777777" w:rsidR="007405C4" w:rsidRPr="008B6214" w:rsidRDefault="007405C4" w:rsidP="007405C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405C4" w:rsidRPr="008D4A86" w14:paraId="6628B471"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0042F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915D4E0" w14:textId="77777777" w:rsidR="007405C4" w:rsidRPr="00E15FE9" w:rsidRDefault="007405C4"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594525E" w14:textId="519CC0EA" w:rsidR="007405C4" w:rsidRPr="000F082A" w:rsidRDefault="00C6082C" w:rsidP="009E79E9">
            <w:pPr>
              <w:rPr>
                <w:rFonts w:asciiTheme="minorHAnsi" w:eastAsiaTheme="minorEastAsia" w:hAnsiTheme="minorHAnsi" w:cstheme="minorBidi"/>
                <w:sz w:val="21"/>
                <w:szCs w:val="21"/>
                <w:lang w:eastAsia="en-US"/>
              </w:rPr>
            </w:pPr>
            <w:r w:rsidRPr="00C6082C">
              <w:rPr>
                <w:rFonts w:eastAsiaTheme="minorEastAsia" w:cs="Arial"/>
                <w:lang w:eastAsia="en-US"/>
              </w:rPr>
              <w:t>Kategorie hinzufügen</w:t>
            </w:r>
          </w:p>
        </w:tc>
      </w:tr>
      <w:tr w:rsidR="007405C4" w:rsidRPr="008D4A86" w14:paraId="59BE5689" w14:textId="77777777" w:rsidTr="009E79E9">
        <w:tc>
          <w:tcPr>
            <w:tcW w:w="3227" w:type="dxa"/>
            <w:tcBorders>
              <w:top w:val="single" w:sz="4" w:space="0" w:color="auto"/>
            </w:tcBorders>
            <w:shd w:val="clear" w:color="auto" w:fill="D9D9D9" w:themeFill="background1" w:themeFillShade="D9"/>
          </w:tcPr>
          <w:p w14:paraId="429F3A2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186C19B" w14:textId="58E55184" w:rsidR="007405C4" w:rsidRPr="00E15FE9" w:rsidRDefault="007405C4"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C6082C">
              <w:rPr>
                <w:rFonts w:eastAsiaTheme="minorEastAsia" w:cs="Arial"/>
                <w:sz w:val="20"/>
                <w:szCs w:val="20"/>
                <w:lang w:val="de-CH" w:eastAsia="en-US"/>
              </w:rPr>
              <w:t>erstellt eine neue Kategorie</w:t>
            </w:r>
          </w:p>
        </w:tc>
      </w:tr>
      <w:tr w:rsidR="007405C4" w:rsidRPr="008D4A86" w14:paraId="41E90A74" w14:textId="77777777" w:rsidTr="009E79E9">
        <w:tc>
          <w:tcPr>
            <w:tcW w:w="3227" w:type="dxa"/>
            <w:tcBorders>
              <w:top w:val="single" w:sz="4" w:space="0" w:color="auto"/>
            </w:tcBorders>
            <w:shd w:val="clear" w:color="auto" w:fill="D9D9D9" w:themeFill="background1" w:themeFillShade="D9"/>
          </w:tcPr>
          <w:p w14:paraId="760AB01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31258E5" w14:textId="573542DD" w:rsidR="007405C4"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7405C4" w:rsidRPr="008D4A86" w14:paraId="53C9F649" w14:textId="77777777" w:rsidTr="009E79E9">
        <w:tc>
          <w:tcPr>
            <w:tcW w:w="3227" w:type="dxa"/>
            <w:shd w:val="clear" w:color="auto" w:fill="D9D9D9" w:themeFill="background1" w:themeFillShade="D9"/>
          </w:tcPr>
          <w:p w14:paraId="2442E600"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57E4A05" w14:textId="77777777" w:rsidR="007405C4" w:rsidRPr="0078310A" w:rsidRDefault="007405C4"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8EA6840" w14:textId="7CB19270" w:rsidR="007405C4" w:rsidRDefault="007405C4"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w:t>
            </w:r>
            <w:r w:rsidR="00C6082C">
              <w:rPr>
                <w:rFonts w:eastAsiaTheme="minorEastAsia" w:cs="Arial"/>
                <w:sz w:val="20"/>
                <w:szCs w:val="20"/>
                <w:lang w:val="de-CH" w:eastAsia="en-US"/>
              </w:rPr>
              <w:t>Verwaltung Kategorien</w:t>
            </w:r>
            <w:r>
              <w:rPr>
                <w:rFonts w:eastAsiaTheme="minorEastAsia" w:cs="Arial"/>
                <w:sz w:val="20"/>
                <w:szCs w:val="20"/>
                <w:lang w:val="de-CH" w:eastAsia="en-US"/>
              </w:rPr>
              <w:t>“ wählen</w:t>
            </w:r>
          </w:p>
          <w:p w14:paraId="434BCF5E" w14:textId="4E5F2C94" w:rsidR="00C6082C" w:rsidRDefault="00C6082C"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Bezeichnung der neuen Kategorie eingeben</w:t>
            </w:r>
          </w:p>
          <w:p w14:paraId="689FC15D" w14:textId="72988B25" w:rsidR="007405C4" w:rsidRPr="00C6082C" w:rsidRDefault="00C6082C"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7405C4" w:rsidRPr="008D4A86" w14:paraId="7C79371A" w14:textId="77777777" w:rsidTr="009E79E9">
        <w:tc>
          <w:tcPr>
            <w:tcW w:w="3227" w:type="dxa"/>
            <w:shd w:val="clear" w:color="auto" w:fill="D9D9D9" w:themeFill="background1" w:themeFillShade="D9"/>
          </w:tcPr>
          <w:p w14:paraId="05FA1EC6"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77B33A5" w14:textId="7DB61AC4" w:rsidR="007405C4" w:rsidRPr="00E15FE9" w:rsidRDefault="00C6082C"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neue Kategorie ist in der Liste ersichtlich. Das Feld für die Eingabe ist wieder leer.</w:t>
            </w:r>
          </w:p>
        </w:tc>
      </w:tr>
    </w:tbl>
    <w:p w14:paraId="77E803A5" w14:textId="7DF85985" w:rsidR="00F73325" w:rsidRPr="00C6082C" w:rsidRDefault="007405C4" w:rsidP="00C6082C">
      <w:pPr>
        <w:pStyle w:val="Caption"/>
        <w:jc w:val="center"/>
        <w:rPr>
          <w:rFonts w:ascii="Arial" w:hAnsi="Arial" w:cs="Arial"/>
        </w:rPr>
      </w:pPr>
      <w:bookmarkStart w:id="113" w:name="_Toc500589158"/>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47</w:t>
      </w:r>
      <w:r w:rsidRPr="00825838">
        <w:rPr>
          <w:rFonts w:ascii="Arial" w:hAnsi="Arial" w:cs="Arial"/>
        </w:rPr>
        <w:fldChar w:fldCharType="end"/>
      </w:r>
      <w:r w:rsidRPr="00825838">
        <w:rPr>
          <w:rFonts w:ascii="Arial" w:hAnsi="Arial" w:cs="Arial"/>
        </w:rPr>
        <w:t xml:space="preserve"> Testfall - </w:t>
      </w:r>
      <w:r w:rsidR="00C6082C" w:rsidRPr="00C6082C">
        <w:rPr>
          <w:rFonts w:ascii="Arial" w:hAnsi="Arial" w:cs="Arial"/>
        </w:rPr>
        <w:t>Kategorie hinzufügen</w:t>
      </w:r>
      <w:bookmarkEnd w:id="113"/>
    </w:p>
    <w:p w14:paraId="6EF9654A" w14:textId="77777777" w:rsidR="00C6082C" w:rsidRDefault="00C6082C" w:rsidP="00F73325">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0CA9F68D"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36CA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86CB7C1" w14:textId="7777777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DD26CEF" w14:textId="6D63F597"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ändern</w:t>
            </w:r>
          </w:p>
        </w:tc>
      </w:tr>
      <w:tr w:rsidR="00C6082C" w:rsidRPr="008D4A86" w14:paraId="114A61F3" w14:textId="77777777" w:rsidTr="009E79E9">
        <w:tc>
          <w:tcPr>
            <w:tcW w:w="3227" w:type="dxa"/>
            <w:tcBorders>
              <w:top w:val="single" w:sz="4" w:space="0" w:color="auto"/>
            </w:tcBorders>
            <w:shd w:val="clear" w:color="auto" w:fill="D9D9D9" w:themeFill="background1" w:themeFillShade="D9"/>
          </w:tcPr>
          <w:p w14:paraId="6F643E16"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3AEBB0A" w14:textId="536629C6"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 bestehende Kategorie</w:t>
            </w:r>
          </w:p>
        </w:tc>
      </w:tr>
      <w:tr w:rsidR="00C6082C" w:rsidRPr="008D4A86" w14:paraId="6C9B1CF1" w14:textId="77777777" w:rsidTr="009E79E9">
        <w:tc>
          <w:tcPr>
            <w:tcW w:w="3227" w:type="dxa"/>
            <w:tcBorders>
              <w:top w:val="single" w:sz="4" w:space="0" w:color="auto"/>
            </w:tcBorders>
            <w:shd w:val="clear" w:color="auto" w:fill="D9D9D9" w:themeFill="background1" w:themeFillShade="D9"/>
          </w:tcPr>
          <w:p w14:paraId="6D9C6FBB"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5774B93"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3B9F0A06" w14:textId="77777777" w:rsidTr="009E79E9">
        <w:tc>
          <w:tcPr>
            <w:tcW w:w="3227" w:type="dxa"/>
            <w:shd w:val="clear" w:color="auto" w:fill="D9D9D9" w:themeFill="background1" w:themeFillShade="D9"/>
          </w:tcPr>
          <w:p w14:paraId="15B241E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2967083" w14:textId="77777777" w:rsidR="00C6082C" w:rsidRPr="0078310A" w:rsidRDefault="00C6082C"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06743A2" w14:textId="77777777" w:rsidR="00C6082C" w:rsidRDefault="00C6082C"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649A6302" w14:textId="115D738A" w:rsidR="00C6082C" w:rsidRDefault="00C6082C"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49262A1B" w14:textId="66A9E12B" w:rsidR="00C6082C" w:rsidRDefault="00C6082C"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11D536AB" w14:textId="38E30D70" w:rsidR="00C6082C" w:rsidRPr="00C6082C" w:rsidRDefault="00C6082C"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C6082C" w:rsidRPr="008D4A86" w14:paraId="2D509DB1" w14:textId="77777777" w:rsidTr="009E79E9">
        <w:tc>
          <w:tcPr>
            <w:tcW w:w="3227" w:type="dxa"/>
            <w:shd w:val="clear" w:color="auto" w:fill="D9D9D9" w:themeFill="background1" w:themeFillShade="D9"/>
          </w:tcPr>
          <w:p w14:paraId="5F506218" w14:textId="582A37C2"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9D00B5C" w14:textId="39032C3F"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70AFC41C" w14:textId="0AA0A674" w:rsidR="00C6082C" w:rsidRPr="00F96280" w:rsidRDefault="00C6082C" w:rsidP="00F96280">
      <w:pPr>
        <w:pStyle w:val="Caption"/>
        <w:jc w:val="center"/>
        <w:rPr>
          <w:rFonts w:ascii="Arial" w:hAnsi="Arial" w:cs="Arial"/>
        </w:rPr>
      </w:pPr>
      <w:bookmarkStart w:id="114" w:name="_Toc50058915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48</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Kategorie ändern</w:t>
      </w:r>
      <w:bookmarkEnd w:id="114"/>
    </w:p>
    <w:p w14:paraId="6F3B5D4E" w14:textId="77777777" w:rsidR="00C6082C" w:rsidRDefault="00C6082C" w:rsidP="00C6082C">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211B724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7760D0"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5C9DF8F" w14:textId="7777777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923C2D" w14:textId="20149348"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löschen</w:t>
            </w:r>
          </w:p>
        </w:tc>
      </w:tr>
      <w:tr w:rsidR="00C6082C" w:rsidRPr="008D4A86" w14:paraId="219696A9" w14:textId="77777777" w:rsidTr="009E79E9">
        <w:tc>
          <w:tcPr>
            <w:tcW w:w="3227" w:type="dxa"/>
            <w:tcBorders>
              <w:top w:val="single" w:sz="4" w:space="0" w:color="auto"/>
            </w:tcBorders>
            <w:shd w:val="clear" w:color="auto" w:fill="D9D9D9" w:themeFill="background1" w:themeFillShade="D9"/>
          </w:tcPr>
          <w:p w14:paraId="34FBBEC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8D36A02" w14:textId="7D9F045F"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 bestehende Kategorie</w:t>
            </w:r>
          </w:p>
        </w:tc>
      </w:tr>
      <w:tr w:rsidR="00C6082C" w:rsidRPr="008D4A86" w14:paraId="5913EDF8" w14:textId="77777777" w:rsidTr="009E79E9">
        <w:tc>
          <w:tcPr>
            <w:tcW w:w="3227" w:type="dxa"/>
            <w:tcBorders>
              <w:top w:val="single" w:sz="4" w:space="0" w:color="auto"/>
            </w:tcBorders>
            <w:shd w:val="clear" w:color="auto" w:fill="D9D9D9" w:themeFill="background1" w:themeFillShade="D9"/>
          </w:tcPr>
          <w:p w14:paraId="291E934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50417DB"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5038D036" w14:textId="77777777" w:rsidTr="009E79E9">
        <w:tc>
          <w:tcPr>
            <w:tcW w:w="3227" w:type="dxa"/>
            <w:shd w:val="clear" w:color="auto" w:fill="D9D9D9" w:themeFill="background1" w:themeFillShade="D9"/>
          </w:tcPr>
          <w:p w14:paraId="6C9D32E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5B6089A" w14:textId="77777777" w:rsidR="00C6082C" w:rsidRPr="0078310A" w:rsidRDefault="00C6082C" w:rsidP="007E2F4C">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374E992" w14:textId="77777777" w:rsidR="00C6082C" w:rsidRDefault="00C6082C" w:rsidP="007E2F4C">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0653CB93" w14:textId="574E3EE9" w:rsidR="00C6082C" w:rsidRDefault="00C6082C" w:rsidP="007E2F4C">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 xml:space="preserve">Löschen-Button der entsprechenden </w:t>
            </w:r>
            <w:r w:rsidRPr="00C6082C">
              <w:rPr>
                <w:rFonts w:eastAsiaTheme="minorEastAsia" w:cs="Arial"/>
                <w:lang w:val="de-CH" w:eastAsia="en-US"/>
              </w:rPr>
              <w:t xml:space="preserve">Kategorie </w:t>
            </w:r>
            <w:r>
              <w:rPr>
                <w:rFonts w:eastAsiaTheme="minorEastAsia" w:cs="Arial"/>
                <w:sz w:val="20"/>
                <w:szCs w:val="20"/>
                <w:lang w:val="de-CH" w:eastAsia="en-US"/>
              </w:rPr>
              <w:t>drücken</w:t>
            </w:r>
          </w:p>
          <w:p w14:paraId="05D8260F" w14:textId="0895F425" w:rsidR="00C6082C" w:rsidRPr="00C6082C" w:rsidRDefault="00C6082C" w:rsidP="007E2F4C">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C6082C" w:rsidRPr="008D4A86" w14:paraId="7E291197" w14:textId="77777777" w:rsidTr="009E79E9">
        <w:tc>
          <w:tcPr>
            <w:tcW w:w="3227" w:type="dxa"/>
            <w:shd w:val="clear" w:color="auto" w:fill="D9D9D9" w:themeFill="background1" w:themeFillShade="D9"/>
          </w:tcPr>
          <w:p w14:paraId="2E987B6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AC261A7" w14:textId="4F7A6F78"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 ist die Kategorie gelöscht und in der Liste nicht mehr ersichtlich. Beim Abbrechen der Rückfrage ist die Kategorie nicht gelöscht und die Liste unverändert.</w:t>
            </w:r>
          </w:p>
        </w:tc>
      </w:tr>
    </w:tbl>
    <w:p w14:paraId="16337CBD" w14:textId="418070F5" w:rsidR="00F96280" w:rsidRPr="00A6486A" w:rsidRDefault="00C6082C" w:rsidP="00A6486A">
      <w:pPr>
        <w:pStyle w:val="Caption"/>
        <w:jc w:val="center"/>
        <w:rPr>
          <w:rFonts w:ascii="Arial" w:hAnsi="Arial" w:cs="Arial"/>
        </w:rPr>
      </w:pPr>
      <w:bookmarkStart w:id="115" w:name="_Toc500589160"/>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49</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 xml:space="preserve">Kategorie </w:t>
      </w:r>
      <w:r>
        <w:rPr>
          <w:rFonts w:ascii="Arial" w:hAnsi="Arial" w:cs="Arial"/>
        </w:rPr>
        <w:t>löschen</w:t>
      </w:r>
      <w:bookmarkEnd w:id="115"/>
    </w:p>
    <w:p w14:paraId="3D6016EF" w14:textId="77777777" w:rsidR="00F96280" w:rsidRPr="008B6214" w:rsidRDefault="00F96280" w:rsidP="00F9628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75A07675"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C96C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105257"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633A07C" w14:textId="2554117C" w:rsidR="00F96280" w:rsidRPr="001D62B1" w:rsidRDefault="00F96280" w:rsidP="009E79E9">
            <w:pPr>
              <w:rPr>
                <w:rFonts w:eastAsiaTheme="minorEastAsia" w:cs="Arial"/>
                <w:lang w:eastAsia="en-US"/>
              </w:rPr>
            </w:pPr>
            <w:r w:rsidRPr="001D62B1">
              <w:rPr>
                <w:rFonts w:eastAsiaTheme="minorEastAsia" w:cs="Arial"/>
                <w:lang w:eastAsia="en-US"/>
              </w:rPr>
              <w:t xml:space="preserve">Zustand </w:t>
            </w:r>
            <w:r w:rsidRPr="00C6082C">
              <w:rPr>
                <w:rFonts w:eastAsiaTheme="minorEastAsia" w:cs="Arial"/>
                <w:lang w:eastAsia="en-US"/>
              </w:rPr>
              <w:t>hinzufügen</w:t>
            </w:r>
          </w:p>
        </w:tc>
      </w:tr>
      <w:tr w:rsidR="00F96280" w:rsidRPr="008D4A86" w14:paraId="47DC3BEF" w14:textId="77777777" w:rsidTr="009E79E9">
        <w:tc>
          <w:tcPr>
            <w:tcW w:w="3227" w:type="dxa"/>
            <w:tcBorders>
              <w:top w:val="single" w:sz="4" w:space="0" w:color="auto"/>
            </w:tcBorders>
            <w:shd w:val="clear" w:color="auto" w:fill="D9D9D9" w:themeFill="background1" w:themeFillShade="D9"/>
          </w:tcPr>
          <w:p w14:paraId="27ED564C"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7147BBF" w14:textId="41A3C40B" w:rsidR="00F96280" w:rsidRPr="00F96280"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 xml:space="preserve">erstellt einen neuen </w:t>
            </w:r>
            <w:r w:rsidRPr="001D62B1">
              <w:rPr>
                <w:rFonts w:eastAsiaTheme="minorEastAsia" w:cs="Arial"/>
                <w:sz w:val="20"/>
                <w:szCs w:val="20"/>
                <w:lang w:val="de-CH" w:eastAsia="en-US"/>
              </w:rPr>
              <w:t>Zustand</w:t>
            </w:r>
          </w:p>
        </w:tc>
      </w:tr>
      <w:tr w:rsidR="00F96280" w:rsidRPr="008D4A86" w14:paraId="001BBA11" w14:textId="77777777" w:rsidTr="009E79E9">
        <w:tc>
          <w:tcPr>
            <w:tcW w:w="3227" w:type="dxa"/>
            <w:tcBorders>
              <w:top w:val="single" w:sz="4" w:space="0" w:color="auto"/>
            </w:tcBorders>
            <w:shd w:val="clear" w:color="auto" w:fill="D9D9D9" w:themeFill="background1" w:themeFillShade="D9"/>
          </w:tcPr>
          <w:p w14:paraId="66F408B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AFFBDA8"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1C89A0F6" w14:textId="77777777" w:rsidTr="009E79E9">
        <w:tc>
          <w:tcPr>
            <w:tcW w:w="3227" w:type="dxa"/>
            <w:shd w:val="clear" w:color="auto" w:fill="D9D9D9" w:themeFill="background1" w:themeFillShade="D9"/>
          </w:tcPr>
          <w:p w14:paraId="42BDBE18"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328719" w14:textId="77777777" w:rsidR="00F96280" w:rsidRPr="0078310A" w:rsidRDefault="00F96280"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1758CEC" w14:textId="42B0D4A2" w:rsidR="00F96280" w:rsidRDefault="00F96280"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“Verwaltung Zustand“ wählen</w:t>
            </w:r>
          </w:p>
          <w:p w14:paraId="35ABEE1C" w14:textId="5E54AAE6" w:rsidR="00F96280" w:rsidRDefault="00F96280"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 xml:space="preserve">Bezeichnung des neuen </w:t>
            </w:r>
            <w:r w:rsidR="001D62B1">
              <w:rPr>
                <w:rFonts w:eastAsiaTheme="minorEastAsia" w:cs="Arial"/>
                <w:sz w:val="20"/>
                <w:szCs w:val="20"/>
                <w:lang w:val="de-CH" w:eastAsia="en-US"/>
              </w:rPr>
              <w:t>Zustand</w:t>
            </w:r>
            <w:r w:rsidRPr="001D62B1">
              <w:rPr>
                <w:rFonts w:eastAsiaTheme="minorEastAsia" w:cs="Arial"/>
                <w:sz w:val="20"/>
                <w:szCs w:val="20"/>
                <w:lang w:val="de-CH" w:eastAsia="en-US"/>
              </w:rPr>
              <w:t>s</w:t>
            </w:r>
            <w:r w:rsidR="001D62B1">
              <w:rPr>
                <w:rFonts w:eastAsiaTheme="minorEastAsia" w:cs="Arial"/>
                <w:sz w:val="20"/>
                <w:szCs w:val="20"/>
                <w:lang w:val="de-CH" w:eastAsia="en-US"/>
              </w:rPr>
              <w:t xml:space="preserve"> </w:t>
            </w:r>
            <w:r>
              <w:rPr>
                <w:rFonts w:eastAsiaTheme="minorEastAsia" w:cs="Arial"/>
                <w:sz w:val="20"/>
                <w:szCs w:val="20"/>
                <w:lang w:val="de-CH" w:eastAsia="en-US"/>
              </w:rPr>
              <w:t>eingeben</w:t>
            </w:r>
          </w:p>
          <w:p w14:paraId="1FDA80BD" w14:textId="77777777" w:rsidR="00F96280" w:rsidRPr="00C6082C" w:rsidRDefault="00F96280" w:rsidP="007E2F4C">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F96280" w:rsidRPr="008D4A86" w14:paraId="25395AE0" w14:textId="77777777" w:rsidTr="009E79E9">
        <w:tc>
          <w:tcPr>
            <w:tcW w:w="3227" w:type="dxa"/>
            <w:shd w:val="clear" w:color="auto" w:fill="D9D9D9" w:themeFill="background1" w:themeFillShade="D9"/>
          </w:tcPr>
          <w:p w14:paraId="66F0D016"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6BCA36" w14:textId="1F632205" w:rsidR="00F96280" w:rsidRPr="00E15FE9" w:rsidRDefault="00F96280" w:rsidP="00F9628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Der neue </w:t>
            </w:r>
            <w:r w:rsidRPr="001D62B1">
              <w:rPr>
                <w:rFonts w:eastAsiaTheme="minorEastAsia" w:cs="Arial"/>
                <w:sz w:val="20"/>
                <w:szCs w:val="20"/>
                <w:lang w:val="de-CH" w:eastAsia="en-US"/>
              </w:rPr>
              <w:t xml:space="preserve">Zustand </w:t>
            </w:r>
            <w:r>
              <w:rPr>
                <w:rFonts w:eastAsiaTheme="minorEastAsia" w:cs="Arial"/>
                <w:sz w:val="20"/>
                <w:szCs w:val="20"/>
                <w:lang w:val="de-CH" w:eastAsia="en-US"/>
              </w:rPr>
              <w:t>ist in der Liste ersichtlich. Das Feld für die Eingabe ist wieder leer.</w:t>
            </w:r>
          </w:p>
        </w:tc>
      </w:tr>
    </w:tbl>
    <w:p w14:paraId="24601460" w14:textId="20B4AB27" w:rsidR="00F96280" w:rsidRPr="00C6082C" w:rsidRDefault="00F96280" w:rsidP="00F96280">
      <w:pPr>
        <w:pStyle w:val="Caption"/>
        <w:jc w:val="center"/>
        <w:rPr>
          <w:rFonts w:ascii="Arial" w:hAnsi="Arial" w:cs="Arial"/>
        </w:rPr>
      </w:pPr>
      <w:bookmarkStart w:id="116" w:name="_Toc50058916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50</w:t>
      </w:r>
      <w:r w:rsidRPr="00825838">
        <w:rPr>
          <w:rFonts w:ascii="Arial" w:hAnsi="Arial" w:cs="Arial"/>
        </w:rPr>
        <w:fldChar w:fldCharType="end"/>
      </w:r>
      <w:r w:rsidRPr="00825838">
        <w:rPr>
          <w:rFonts w:ascii="Arial" w:hAnsi="Arial" w:cs="Arial"/>
        </w:rPr>
        <w:t xml:space="preserve"> Testfall - </w:t>
      </w:r>
      <w:r w:rsidRPr="001D62B1">
        <w:rPr>
          <w:rFonts w:ascii="Arial" w:hAnsi="Arial" w:cs="Arial"/>
        </w:rPr>
        <w:t xml:space="preserve">Zustand </w:t>
      </w:r>
      <w:r w:rsidRPr="00C6082C">
        <w:rPr>
          <w:rFonts w:ascii="Arial" w:hAnsi="Arial" w:cs="Arial"/>
        </w:rPr>
        <w:t>hinzufügen</w:t>
      </w:r>
      <w:bookmarkEnd w:id="116"/>
    </w:p>
    <w:p w14:paraId="14FA67EA"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130A8DF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148F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608CDBF"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CA040F" w14:textId="2993FDA7" w:rsidR="00F96280" w:rsidRPr="000F082A" w:rsidRDefault="00F96280" w:rsidP="009E79E9">
            <w:pPr>
              <w:rPr>
                <w:rFonts w:asciiTheme="minorHAnsi" w:eastAsiaTheme="minorEastAsia" w:hAnsiTheme="minorHAnsi" w:cstheme="minorBidi"/>
                <w:sz w:val="21"/>
                <w:szCs w:val="21"/>
                <w:lang w:eastAsia="en-US"/>
              </w:rPr>
            </w:pPr>
            <w:r w:rsidRPr="00A6486A">
              <w:rPr>
                <w:rFonts w:eastAsiaTheme="minorEastAsia" w:cs="Arial"/>
                <w:lang w:eastAsia="en-US"/>
              </w:rPr>
              <w:t xml:space="preserve">Zustand </w:t>
            </w:r>
            <w:r>
              <w:rPr>
                <w:rFonts w:eastAsiaTheme="minorEastAsia" w:cs="Arial"/>
                <w:lang w:eastAsia="en-US"/>
              </w:rPr>
              <w:t>ändern</w:t>
            </w:r>
          </w:p>
        </w:tc>
      </w:tr>
      <w:tr w:rsidR="00F96280" w:rsidRPr="008D4A86" w14:paraId="7D709FDE" w14:textId="77777777" w:rsidTr="009E79E9">
        <w:tc>
          <w:tcPr>
            <w:tcW w:w="3227" w:type="dxa"/>
            <w:tcBorders>
              <w:top w:val="single" w:sz="4" w:space="0" w:color="auto"/>
            </w:tcBorders>
            <w:shd w:val="clear" w:color="auto" w:fill="D9D9D9" w:themeFill="background1" w:themeFillShade="D9"/>
          </w:tcPr>
          <w:p w14:paraId="16F5006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01CD6FE" w14:textId="0BFA9952" w:rsidR="00F96280" w:rsidRPr="00A6486A"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w:t>
            </w:r>
            <w:r w:rsidR="00A6486A">
              <w:rPr>
                <w:rFonts w:eastAsiaTheme="minorEastAsia" w:cs="Arial"/>
                <w:sz w:val="20"/>
                <w:szCs w:val="20"/>
                <w:lang w:val="de-CH" w:eastAsia="en-US"/>
              </w:rPr>
              <w:t>n</w:t>
            </w:r>
            <w:r>
              <w:rPr>
                <w:rFonts w:eastAsiaTheme="minorEastAsia" w:cs="Arial"/>
                <w:sz w:val="20"/>
                <w:szCs w:val="20"/>
                <w:lang w:val="de-CH" w:eastAsia="en-US"/>
              </w:rPr>
              <w:t xml:space="preserve"> bestehende</w:t>
            </w:r>
            <w:r w:rsidR="00A6486A">
              <w:rPr>
                <w:rFonts w:eastAsiaTheme="minorEastAsia" w:cs="Arial"/>
                <w:sz w:val="20"/>
                <w:szCs w:val="20"/>
                <w:lang w:val="de-CH" w:eastAsia="en-US"/>
              </w:rPr>
              <w:t>n</w:t>
            </w:r>
            <w:r>
              <w:rPr>
                <w:rFonts w:eastAsiaTheme="minorEastAsia" w:cs="Arial"/>
                <w:sz w:val="20"/>
                <w:szCs w:val="20"/>
                <w:lang w:val="de-CH" w:eastAsia="en-US"/>
              </w:rPr>
              <w:t xml:space="preserve"> </w:t>
            </w:r>
            <w:r w:rsidR="00A6486A" w:rsidRPr="00A6486A">
              <w:rPr>
                <w:rFonts w:eastAsiaTheme="minorEastAsia" w:cs="Arial"/>
                <w:sz w:val="20"/>
                <w:szCs w:val="20"/>
                <w:lang w:val="de-CH" w:eastAsia="en-US"/>
              </w:rPr>
              <w:t>Zustand</w:t>
            </w:r>
          </w:p>
        </w:tc>
      </w:tr>
      <w:tr w:rsidR="00F96280" w:rsidRPr="008D4A86" w14:paraId="4DD3B5DD" w14:textId="77777777" w:rsidTr="009E79E9">
        <w:tc>
          <w:tcPr>
            <w:tcW w:w="3227" w:type="dxa"/>
            <w:tcBorders>
              <w:top w:val="single" w:sz="4" w:space="0" w:color="auto"/>
            </w:tcBorders>
            <w:shd w:val="clear" w:color="auto" w:fill="D9D9D9" w:themeFill="background1" w:themeFillShade="D9"/>
          </w:tcPr>
          <w:p w14:paraId="64B2006E"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BC774AC"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7393870D" w14:textId="77777777" w:rsidTr="009E79E9">
        <w:tc>
          <w:tcPr>
            <w:tcW w:w="3227" w:type="dxa"/>
            <w:shd w:val="clear" w:color="auto" w:fill="D9D9D9" w:themeFill="background1" w:themeFillShade="D9"/>
          </w:tcPr>
          <w:p w14:paraId="4DF4AEC9"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EE22425" w14:textId="77777777" w:rsidR="00F96280" w:rsidRPr="0078310A" w:rsidRDefault="00F96280"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4917217" w14:textId="1CF65821" w:rsidR="00F96280" w:rsidRDefault="00F96280"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sidR="00A6486A">
              <w:rPr>
                <w:rFonts w:eastAsiaTheme="minorEastAsia" w:cs="Arial"/>
                <w:sz w:val="20"/>
                <w:szCs w:val="20"/>
                <w:lang w:val="de-CH" w:eastAsia="en-US"/>
              </w:rPr>
              <w:t>Zustand</w:t>
            </w:r>
            <w:r>
              <w:rPr>
                <w:rFonts w:eastAsiaTheme="minorEastAsia" w:cs="Arial"/>
                <w:sz w:val="20"/>
                <w:szCs w:val="20"/>
                <w:lang w:val="de-CH" w:eastAsia="en-US"/>
              </w:rPr>
              <w:t>“ wählen</w:t>
            </w:r>
          </w:p>
          <w:p w14:paraId="5AD29D3E" w14:textId="77777777" w:rsidR="00F96280" w:rsidRDefault="00F96280"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5CE738E6" w14:textId="77777777" w:rsidR="00F96280" w:rsidRDefault="00F96280"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2D7EC68B" w14:textId="77777777" w:rsidR="00F96280" w:rsidRPr="00C6082C" w:rsidRDefault="00F96280" w:rsidP="007E2F4C">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F96280" w:rsidRPr="008D4A86" w14:paraId="24713F83" w14:textId="77777777" w:rsidTr="009E79E9">
        <w:tc>
          <w:tcPr>
            <w:tcW w:w="3227" w:type="dxa"/>
            <w:shd w:val="clear" w:color="auto" w:fill="D9D9D9" w:themeFill="background1" w:themeFillShade="D9"/>
          </w:tcPr>
          <w:p w14:paraId="7DB105A4"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B32519A" w14:textId="77777777" w:rsidR="00F96280" w:rsidRPr="00E15FE9" w:rsidRDefault="00F96280"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22297ECD" w14:textId="798FDB0F" w:rsidR="00F96280" w:rsidRPr="003F4662" w:rsidRDefault="00F96280" w:rsidP="003F4662">
      <w:pPr>
        <w:pStyle w:val="Caption"/>
        <w:jc w:val="center"/>
        <w:rPr>
          <w:rFonts w:ascii="Arial" w:hAnsi="Arial" w:cs="Arial"/>
        </w:rPr>
      </w:pPr>
      <w:bookmarkStart w:id="117" w:name="_Toc500589162"/>
      <w:r w:rsidRPr="00825838">
        <w:rPr>
          <w:rFonts w:ascii="Arial" w:hAnsi="Arial" w:cs="Arial"/>
        </w:rPr>
        <w:lastRenderedPageBreak/>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51</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Zustand</w:t>
      </w:r>
      <w:r w:rsidR="00737AF6" w:rsidRPr="00C6082C">
        <w:rPr>
          <w:rFonts w:ascii="Arial" w:hAnsi="Arial" w:cs="Arial"/>
        </w:rPr>
        <w:t xml:space="preserve"> </w:t>
      </w:r>
      <w:r w:rsidRPr="00C6082C">
        <w:rPr>
          <w:rFonts w:ascii="Arial" w:hAnsi="Arial" w:cs="Arial"/>
        </w:rPr>
        <w:t>ändern</w:t>
      </w:r>
      <w:bookmarkEnd w:id="117"/>
    </w:p>
    <w:p w14:paraId="2CF24C06"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69575D10"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47EF00"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9A89755"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C28AE5" w14:textId="5A63AC10" w:rsidR="00F96280" w:rsidRPr="00737AF6" w:rsidRDefault="00F96280" w:rsidP="009E79E9">
            <w:pPr>
              <w:rPr>
                <w:rFonts w:eastAsiaTheme="minorEastAsia" w:cs="Arial"/>
                <w:lang w:eastAsia="en-US"/>
              </w:rPr>
            </w:pPr>
            <w:r w:rsidRPr="00737AF6">
              <w:rPr>
                <w:rFonts w:eastAsiaTheme="minorEastAsia" w:cs="Arial"/>
                <w:lang w:eastAsia="en-US"/>
              </w:rPr>
              <w:t xml:space="preserve">Zustand </w:t>
            </w:r>
            <w:r>
              <w:rPr>
                <w:rFonts w:eastAsiaTheme="minorEastAsia" w:cs="Arial"/>
                <w:lang w:eastAsia="en-US"/>
              </w:rPr>
              <w:t>löschen</w:t>
            </w:r>
          </w:p>
        </w:tc>
      </w:tr>
      <w:tr w:rsidR="00F96280" w:rsidRPr="008D4A86" w14:paraId="38730826" w14:textId="77777777" w:rsidTr="009E79E9">
        <w:tc>
          <w:tcPr>
            <w:tcW w:w="3227" w:type="dxa"/>
            <w:tcBorders>
              <w:top w:val="single" w:sz="4" w:space="0" w:color="auto"/>
            </w:tcBorders>
            <w:shd w:val="clear" w:color="auto" w:fill="D9D9D9" w:themeFill="background1" w:themeFillShade="D9"/>
          </w:tcPr>
          <w:p w14:paraId="579A21E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F1374C2" w14:textId="44F4835C" w:rsidR="00F96280" w:rsidRPr="00737AF6"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w:t>
            </w:r>
            <w:r w:rsidR="00737AF6">
              <w:rPr>
                <w:rFonts w:eastAsiaTheme="minorEastAsia" w:cs="Arial"/>
                <w:sz w:val="20"/>
                <w:szCs w:val="20"/>
                <w:lang w:val="de-CH" w:eastAsia="en-US"/>
              </w:rPr>
              <w:t>n</w:t>
            </w:r>
            <w:r>
              <w:rPr>
                <w:rFonts w:eastAsiaTheme="minorEastAsia" w:cs="Arial"/>
                <w:sz w:val="20"/>
                <w:szCs w:val="20"/>
                <w:lang w:val="de-CH" w:eastAsia="en-US"/>
              </w:rPr>
              <w:t xml:space="preserve"> bestehende</w:t>
            </w:r>
            <w:r w:rsidR="00737AF6">
              <w:rPr>
                <w:rFonts w:eastAsiaTheme="minorEastAsia" w:cs="Arial"/>
                <w:sz w:val="20"/>
                <w:szCs w:val="20"/>
                <w:lang w:val="de-CH" w:eastAsia="en-US"/>
              </w:rPr>
              <w:t>n</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Zustand</w:t>
            </w:r>
          </w:p>
        </w:tc>
      </w:tr>
      <w:tr w:rsidR="00F96280" w:rsidRPr="008D4A86" w14:paraId="2C70AF15" w14:textId="77777777" w:rsidTr="009E79E9">
        <w:tc>
          <w:tcPr>
            <w:tcW w:w="3227" w:type="dxa"/>
            <w:tcBorders>
              <w:top w:val="single" w:sz="4" w:space="0" w:color="auto"/>
            </w:tcBorders>
            <w:shd w:val="clear" w:color="auto" w:fill="D9D9D9" w:themeFill="background1" w:themeFillShade="D9"/>
          </w:tcPr>
          <w:p w14:paraId="300C733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8AC1363"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36350E80" w14:textId="77777777" w:rsidTr="009E79E9">
        <w:tc>
          <w:tcPr>
            <w:tcW w:w="3227" w:type="dxa"/>
            <w:shd w:val="clear" w:color="auto" w:fill="D9D9D9" w:themeFill="background1" w:themeFillShade="D9"/>
          </w:tcPr>
          <w:p w14:paraId="79F9849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4610F30" w14:textId="77777777" w:rsidR="00F96280" w:rsidRPr="0078310A" w:rsidRDefault="00F96280" w:rsidP="007E2F4C">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909F65" w14:textId="5536629F" w:rsidR="00F96280" w:rsidRDefault="00F96280" w:rsidP="007E2F4C">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Menü “</w:t>
            </w:r>
            <w:r w:rsidRPr="00737AF6">
              <w:rPr>
                <w:rFonts w:eastAsiaTheme="minorEastAsia" w:cs="Arial"/>
                <w:sz w:val="20"/>
                <w:szCs w:val="20"/>
                <w:lang w:val="de-CH" w:eastAsia="en-US"/>
              </w:rPr>
              <w:t xml:space="preserve">Verwaltung </w:t>
            </w:r>
            <w:r w:rsidR="00737AF6" w:rsidRPr="00737AF6">
              <w:rPr>
                <w:rFonts w:eastAsiaTheme="minorEastAsia" w:cs="Arial"/>
                <w:sz w:val="20"/>
                <w:szCs w:val="20"/>
                <w:lang w:val="de-CH" w:eastAsia="en-US"/>
              </w:rPr>
              <w:t>Zustand</w:t>
            </w:r>
            <w:r w:rsidRPr="00737AF6">
              <w:rPr>
                <w:rFonts w:eastAsiaTheme="minorEastAsia" w:cs="Arial"/>
                <w:sz w:val="20"/>
                <w:szCs w:val="20"/>
                <w:lang w:val="de-CH" w:eastAsia="en-US"/>
              </w:rPr>
              <w:t>“ wählen</w:t>
            </w:r>
          </w:p>
          <w:p w14:paraId="293FC261" w14:textId="1C3D5FC5" w:rsidR="00F96280" w:rsidRDefault="00F96280" w:rsidP="007E2F4C">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Löschen-Button de</w:t>
            </w:r>
            <w:r w:rsidR="003F4662">
              <w:rPr>
                <w:rFonts w:eastAsiaTheme="minorEastAsia" w:cs="Arial"/>
                <w:sz w:val="20"/>
                <w:szCs w:val="20"/>
                <w:lang w:val="de-CH" w:eastAsia="en-US"/>
              </w:rPr>
              <w:t xml:space="preserve">s </w:t>
            </w:r>
            <w:r>
              <w:rPr>
                <w:rFonts w:eastAsiaTheme="minorEastAsia" w:cs="Arial"/>
                <w:sz w:val="20"/>
                <w:szCs w:val="20"/>
                <w:lang w:val="de-CH" w:eastAsia="en-US"/>
              </w:rPr>
              <w:t xml:space="preserve">entsprechenden </w:t>
            </w:r>
            <w:r w:rsidR="00737AF6" w:rsidRPr="00737AF6">
              <w:rPr>
                <w:rFonts w:eastAsiaTheme="minorEastAsia" w:cs="Arial"/>
                <w:sz w:val="20"/>
                <w:szCs w:val="20"/>
                <w:lang w:val="de-CH" w:eastAsia="en-US"/>
              </w:rPr>
              <w:t>Zustand</w:t>
            </w:r>
            <w:r w:rsidR="00737AF6">
              <w:rPr>
                <w:rFonts w:eastAsiaTheme="minorEastAsia" w:cs="Arial"/>
                <w:sz w:val="20"/>
                <w:szCs w:val="20"/>
                <w:lang w:val="de-CH" w:eastAsia="en-US"/>
              </w:rPr>
              <w:t xml:space="preserve">s </w:t>
            </w:r>
            <w:r>
              <w:rPr>
                <w:rFonts w:eastAsiaTheme="minorEastAsia" w:cs="Arial"/>
                <w:sz w:val="20"/>
                <w:szCs w:val="20"/>
                <w:lang w:val="de-CH" w:eastAsia="en-US"/>
              </w:rPr>
              <w:t>drücken</w:t>
            </w:r>
          </w:p>
          <w:p w14:paraId="0E10D12B" w14:textId="77777777" w:rsidR="00F96280" w:rsidRPr="00C6082C" w:rsidRDefault="00F96280" w:rsidP="007E2F4C">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96280" w:rsidRPr="008D4A86" w14:paraId="53A6145B" w14:textId="77777777" w:rsidTr="009E79E9">
        <w:tc>
          <w:tcPr>
            <w:tcW w:w="3227" w:type="dxa"/>
            <w:shd w:val="clear" w:color="auto" w:fill="D9D9D9" w:themeFill="background1" w:themeFillShade="D9"/>
          </w:tcPr>
          <w:p w14:paraId="2C7A20F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44F5CC0" w14:textId="3F58CCE2" w:rsidR="00F96280" w:rsidRPr="00E15FE9" w:rsidRDefault="00F96280" w:rsidP="00737AF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Bestätigen der Rückfrage ist </w:t>
            </w:r>
            <w:r w:rsidR="00737AF6">
              <w:rPr>
                <w:rFonts w:eastAsiaTheme="minorEastAsia" w:cs="Arial"/>
                <w:sz w:val="20"/>
                <w:szCs w:val="20"/>
                <w:lang w:val="de-CH" w:eastAsia="en-US"/>
              </w:rPr>
              <w:t>der</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 xml:space="preserve">gelöscht und in der Liste nicht mehr ersichtlich. Beim </w:t>
            </w:r>
            <w:r w:rsidR="00737AF6">
              <w:rPr>
                <w:rFonts w:eastAsiaTheme="minorEastAsia" w:cs="Arial"/>
                <w:sz w:val="20"/>
                <w:szCs w:val="20"/>
                <w:lang w:val="de-CH" w:eastAsia="en-US"/>
              </w:rPr>
              <w:t xml:space="preserve">Abbrechen der Rückfrage ist der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nicht gelöscht und die Liste unverändert.</w:t>
            </w:r>
          </w:p>
        </w:tc>
      </w:tr>
    </w:tbl>
    <w:p w14:paraId="2DFE6AE4" w14:textId="0BC73C05" w:rsidR="00C6082C" w:rsidRPr="00F639D5" w:rsidRDefault="00F96280" w:rsidP="00F639D5">
      <w:pPr>
        <w:pStyle w:val="Caption"/>
        <w:jc w:val="center"/>
        <w:rPr>
          <w:rFonts w:ascii="Arial" w:hAnsi="Arial" w:cs="Arial"/>
        </w:rPr>
      </w:pPr>
      <w:bookmarkStart w:id="118" w:name="_Toc50058916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52</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 xml:space="preserve">Zustand </w:t>
      </w:r>
      <w:r w:rsidR="00F639D5">
        <w:rPr>
          <w:rFonts w:ascii="Arial" w:hAnsi="Arial" w:cs="Arial"/>
        </w:rPr>
        <w:t>löschen</w:t>
      </w:r>
      <w:bookmarkEnd w:id="118"/>
    </w:p>
    <w:p w14:paraId="0A8E76B8" w14:textId="77777777" w:rsidR="003F4662" w:rsidRDefault="003F4662" w:rsidP="003F4662">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F4662" w:rsidRPr="008D4A86" w14:paraId="6AC6DB19"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D1C28"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2DDDD8E" w14:textId="77777777" w:rsidR="003F4662" w:rsidRPr="00E15FE9" w:rsidRDefault="003F4662"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489852D" w14:textId="38FA84FD" w:rsidR="003F4662" w:rsidRPr="003F4662" w:rsidRDefault="003F4662" w:rsidP="009E79E9">
            <w:pPr>
              <w:rPr>
                <w:rFonts w:asciiTheme="minorHAnsi" w:eastAsiaTheme="minorEastAsia" w:hAnsiTheme="minorHAnsi" w:cstheme="minorBidi"/>
                <w:sz w:val="21"/>
                <w:szCs w:val="21"/>
                <w:lang w:eastAsia="en-US"/>
              </w:rPr>
            </w:pPr>
            <w:r w:rsidRPr="00CC6590">
              <w:rPr>
                <w:rFonts w:asciiTheme="minorHAnsi" w:eastAsiaTheme="minorEastAsia" w:hAnsiTheme="minorHAnsi" w:cstheme="minorBidi"/>
                <w:sz w:val="21"/>
                <w:szCs w:val="21"/>
                <w:lang w:eastAsia="en-US"/>
              </w:rPr>
              <w:t>Abmelden</w:t>
            </w:r>
          </w:p>
        </w:tc>
      </w:tr>
      <w:tr w:rsidR="003F4662" w:rsidRPr="008D4A86" w14:paraId="58C82328" w14:textId="77777777" w:rsidTr="009E79E9">
        <w:tc>
          <w:tcPr>
            <w:tcW w:w="3227" w:type="dxa"/>
            <w:tcBorders>
              <w:top w:val="single" w:sz="4" w:space="0" w:color="auto"/>
            </w:tcBorders>
            <w:shd w:val="clear" w:color="auto" w:fill="D9D9D9" w:themeFill="background1" w:themeFillShade="D9"/>
          </w:tcPr>
          <w:p w14:paraId="69D0406C"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5445043" w14:textId="1C5BBF58" w:rsidR="003F4662" w:rsidRPr="00737AF6" w:rsidRDefault="003F4662" w:rsidP="00391D0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391D01">
              <w:rPr>
                <w:rFonts w:eastAsiaTheme="minorEastAsia" w:cs="Arial"/>
                <w:sz w:val="20"/>
                <w:szCs w:val="20"/>
                <w:lang w:val="de-CH" w:eastAsia="en-US"/>
              </w:rPr>
              <w:t>meldet sich ab</w:t>
            </w:r>
          </w:p>
        </w:tc>
      </w:tr>
      <w:tr w:rsidR="003F4662" w:rsidRPr="008D4A86" w14:paraId="2338336B" w14:textId="77777777" w:rsidTr="009E79E9">
        <w:tc>
          <w:tcPr>
            <w:tcW w:w="3227" w:type="dxa"/>
            <w:tcBorders>
              <w:top w:val="single" w:sz="4" w:space="0" w:color="auto"/>
            </w:tcBorders>
            <w:shd w:val="clear" w:color="auto" w:fill="D9D9D9" w:themeFill="background1" w:themeFillShade="D9"/>
          </w:tcPr>
          <w:p w14:paraId="10F9A973"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4E6542D" w14:textId="4D8B0658" w:rsidR="003F4662" w:rsidRPr="00E15FE9" w:rsidRDefault="003F4662" w:rsidP="00391D0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muss </w:t>
            </w:r>
            <w:r w:rsidR="00391D01">
              <w:rPr>
                <w:rFonts w:eastAsiaTheme="minorEastAsia" w:cs="Arial"/>
                <w:sz w:val="20"/>
                <w:szCs w:val="20"/>
                <w:lang w:val="de-CH" w:eastAsia="en-US"/>
              </w:rPr>
              <w:t>angemeldet sein</w:t>
            </w:r>
          </w:p>
        </w:tc>
      </w:tr>
      <w:tr w:rsidR="003F4662" w:rsidRPr="008D4A86" w14:paraId="7FD24C98" w14:textId="77777777" w:rsidTr="009E79E9">
        <w:tc>
          <w:tcPr>
            <w:tcW w:w="3227" w:type="dxa"/>
            <w:shd w:val="clear" w:color="auto" w:fill="D9D9D9" w:themeFill="background1" w:themeFillShade="D9"/>
          </w:tcPr>
          <w:p w14:paraId="3E194705"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AC658AA" w14:textId="77777777" w:rsidR="003F4662" w:rsidRPr="0078310A" w:rsidRDefault="003F4662" w:rsidP="007E2F4C">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317C122E" w14:textId="0634084C" w:rsidR="003F4662" w:rsidRPr="00391D01" w:rsidRDefault="003F4662" w:rsidP="007E2F4C">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Menü “</w:t>
            </w:r>
            <w:r w:rsidR="00391D01">
              <w:rPr>
                <w:rFonts w:eastAsiaTheme="minorEastAsia" w:cs="Arial"/>
                <w:sz w:val="20"/>
                <w:szCs w:val="20"/>
                <w:lang w:val="de-CH" w:eastAsia="en-US"/>
              </w:rPr>
              <w:t>Abmelden</w:t>
            </w:r>
            <w:r w:rsidRPr="00737AF6">
              <w:rPr>
                <w:rFonts w:eastAsiaTheme="minorEastAsia" w:cs="Arial"/>
                <w:sz w:val="20"/>
                <w:szCs w:val="20"/>
                <w:lang w:val="de-CH" w:eastAsia="en-US"/>
              </w:rPr>
              <w:t>“ wählen</w:t>
            </w:r>
          </w:p>
        </w:tc>
      </w:tr>
      <w:tr w:rsidR="003F4662" w:rsidRPr="008D4A86" w14:paraId="3846B94E" w14:textId="77777777" w:rsidTr="009E79E9">
        <w:tc>
          <w:tcPr>
            <w:tcW w:w="3227" w:type="dxa"/>
            <w:shd w:val="clear" w:color="auto" w:fill="D9D9D9" w:themeFill="background1" w:themeFillShade="D9"/>
          </w:tcPr>
          <w:p w14:paraId="41D153E9"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8CF2AE" w14:textId="219894A3" w:rsidR="003F4662" w:rsidRPr="00E15FE9" w:rsidRDefault="00F639D5" w:rsidP="00F639D5">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Abmelden ist nicht mehr ersichtlich, dafür erscheint der Button Einloggen.</w:t>
            </w:r>
          </w:p>
        </w:tc>
      </w:tr>
    </w:tbl>
    <w:p w14:paraId="641F75AF" w14:textId="1228D1CD" w:rsidR="007405C4" w:rsidRPr="00F639D5" w:rsidRDefault="003F4662" w:rsidP="00F639D5">
      <w:pPr>
        <w:pStyle w:val="Caption"/>
        <w:jc w:val="center"/>
        <w:rPr>
          <w:rFonts w:ascii="Arial" w:hAnsi="Arial" w:cs="Arial"/>
        </w:rPr>
      </w:pPr>
      <w:bookmarkStart w:id="119" w:name="_Toc50058916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53</w:t>
      </w:r>
      <w:r w:rsidRPr="00825838">
        <w:rPr>
          <w:rFonts w:ascii="Arial" w:hAnsi="Arial" w:cs="Arial"/>
        </w:rPr>
        <w:fldChar w:fldCharType="end"/>
      </w:r>
      <w:r w:rsidRPr="00825838">
        <w:rPr>
          <w:rFonts w:ascii="Arial" w:hAnsi="Arial" w:cs="Arial"/>
        </w:rPr>
        <w:t xml:space="preserve"> Testfall - </w:t>
      </w:r>
      <w:r w:rsidRPr="003F4662">
        <w:rPr>
          <w:rFonts w:ascii="Arial" w:hAnsi="Arial" w:cs="Arial"/>
        </w:rPr>
        <w:t>Abmelden</w:t>
      </w:r>
      <w:bookmarkEnd w:id="119"/>
    </w:p>
    <w:p w14:paraId="52831F9D" w14:textId="77777777" w:rsidR="003B5039" w:rsidRDefault="003B5039" w:rsidP="003B5039">
      <w:pPr>
        <w:pStyle w:val="Heading1"/>
      </w:pPr>
      <w:bookmarkStart w:id="120" w:name="_Toc500268428"/>
      <w:bookmarkStart w:id="121" w:name="_Toc500589080"/>
      <w:r>
        <w:t>4</w:t>
      </w:r>
      <w:r w:rsidRPr="00E413CF">
        <w:t xml:space="preserve"> Implementation</w:t>
      </w:r>
      <w:bookmarkEnd w:id="120"/>
      <w:bookmarkEnd w:id="121"/>
    </w:p>
    <w:p w14:paraId="0B60A740" w14:textId="77777777" w:rsidR="003B5039" w:rsidRDefault="003B5039" w:rsidP="003B5039"/>
    <w:p w14:paraId="00789886" w14:textId="77777777" w:rsidR="00BC001F" w:rsidRDefault="00BC001F" w:rsidP="00BC001F">
      <w:pPr>
        <w:pStyle w:val="Heading1"/>
      </w:pPr>
      <w:bookmarkStart w:id="122" w:name="_Toc500589081"/>
      <w:r w:rsidRPr="005D4B8C">
        <w:t>Technische Infrastruktur</w:t>
      </w:r>
      <w:bookmarkEnd w:id="122"/>
    </w:p>
    <w:p w14:paraId="2D80009B" w14:textId="77777777" w:rsidR="00BC001F" w:rsidRDefault="00BC001F" w:rsidP="00BC001F">
      <w:r w:rsidRPr="005D4B8C">
        <w:t xml:space="preserve"> Für die Semesterarbeit wurden folgende Komponenten genutzt: </w:t>
      </w:r>
    </w:p>
    <w:p w14:paraId="22A40F6E" w14:textId="77777777" w:rsidR="00BC001F" w:rsidRPr="005D4B8C" w:rsidRDefault="00BC001F" w:rsidP="007E2F4C">
      <w:pPr>
        <w:pStyle w:val="ListParagraph"/>
        <w:numPr>
          <w:ilvl w:val="0"/>
          <w:numId w:val="15"/>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r w:rsidRPr="005D4B8C">
        <w:rPr>
          <w:rFonts w:ascii="Arial" w:hAnsi="Arial" w:cs="Arial"/>
          <w:sz w:val="20"/>
          <w:szCs w:val="20"/>
          <w:lang w:val="en-US"/>
        </w:rPr>
        <w:t xml:space="preserve">sh Open Source Edition v.4.1.1 (Web App Container) </w:t>
      </w:r>
    </w:p>
    <w:p w14:paraId="3EB13E63" w14:textId="77777777" w:rsidR="00BC001F" w:rsidRDefault="00BC001F" w:rsidP="007E2F4C">
      <w:pPr>
        <w:pStyle w:val="ListParagraph"/>
        <w:numPr>
          <w:ilvl w:val="0"/>
          <w:numId w:val="15"/>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07EEDE0" w14:textId="30B31FB4" w:rsidR="00BC001F" w:rsidRPr="00BC001F" w:rsidRDefault="00BC001F" w:rsidP="007E2F4C">
      <w:pPr>
        <w:pStyle w:val="ListParagraph"/>
        <w:numPr>
          <w:ilvl w:val="0"/>
          <w:numId w:val="15"/>
        </w:numPr>
        <w:rPr>
          <w:rFonts w:ascii="Arial" w:hAnsi="Arial" w:cs="Arial"/>
          <w:sz w:val="20"/>
          <w:szCs w:val="20"/>
          <w:lang w:val="en-US"/>
        </w:rPr>
      </w:pPr>
      <w:r w:rsidRPr="00BC001F">
        <w:rPr>
          <w:rFonts w:ascii="Arial" w:hAnsi="Arial" w:cs="Arial"/>
          <w:sz w:val="20"/>
          <w:szCs w:val="20"/>
          <w:lang w:val="en-US"/>
        </w:rPr>
        <w:t>Java Enterprise Edition 1.8 (JDK)</w:t>
      </w:r>
    </w:p>
    <w:p w14:paraId="65E211C8" w14:textId="77777777" w:rsidR="00BC001F" w:rsidRDefault="00BC001F" w:rsidP="00BC001F"/>
    <w:p w14:paraId="136ED013" w14:textId="77777777" w:rsidR="003B5039" w:rsidRDefault="003B5039" w:rsidP="00BC001F">
      <w:pPr>
        <w:pStyle w:val="Heading1"/>
      </w:pPr>
      <w:bookmarkStart w:id="123" w:name="_Toc500589082"/>
      <w:r>
        <w:t>Konfiguration</w:t>
      </w:r>
      <w:bookmarkEnd w:id="123"/>
    </w:p>
    <w:p w14:paraId="1D312453" w14:textId="77777777" w:rsidR="003B5039" w:rsidRPr="00BC001F" w:rsidRDefault="003B5039" w:rsidP="007E2F4C">
      <w:pPr>
        <w:pStyle w:val="ListParagraph"/>
        <w:numPr>
          <w:ilvl w:val="0"/>
          <w:numId w:val="15"/>
        </w:numPr>
        <w:rPr>
          <w:rFonts w:ascii="Arial" w:hAnsi="Arial" w:cs="Arial"/>
          <w:sz w:val="20"/>
          <w:szCs w:val="20"/>
          <w:lang w:val="en-US"/>
        </w:rPr>
      </w:pPr>
      <w:r w:rsidRPr="00BC001F">
        <w:rPr>
          <w:rFonts w:ascii="Arial" w:hAnsi="Arial" w:cs="Arial"/>
          <w:sz w:val="20"/>
          <w:szCs w:val="20"/>
          <w:lang w:val="en-US"/>
        </w:rPr>
        <w:t>Glassfish wie im Buch</w:t>
      </w:r>
    </w:p>
    <w:p w14:paraId="014B3935" w14:textId="77777777" w:rsidR="003B5039" w:rsidRDefault="003B5039" w:rsidP="007E2F4C">
      <w:pPr>
        <w:pStyle w:val="ListParagraph"/>
        <w:numPr>
          <w:ilvl w:val="0"/>
          <w:numId w:val="15"/>
        </w:numPr>
        <w:rPr>
          <w:rFonts w:ascii="Arial" w:hAnsi="Arial" w:cs="Arial"/>
          <w:sz w:val="20"/>
          <w:szCs w:val="20"/>
          <w:lang w:val="en-US"/>
        </w:rPr>
      </w:pPr>
      <w:r w:rsidRPr="00BC001F">
        <w:rPr>
          <w:rFonts w:ascii="Arial" w:hAnsi="Arial" w:cs="Arial"/>
          <w:sz w:val="20"/>
          <w:szCs w:val="20"/>
          <w:lang w:val="en-US"/>
        </w:rPr>
        <w:t>Oracle wie im Buch</w:t>
      </w:r>
    </w:p>
    <w:p w14:paraId="78331A0E" w14:textId="5B7B9075" w:rsidR="00BC001F" w:rsidRDefault="00BC001F" w:rsidP="007E2F4C">
      <w:pPr>
        <w:pStyle w:val="ListParagraph"/>
        <w:numPr>
          <w:ilvl w:val="0"/>
          <w:numId w:val="15"/>
        </w:numPr>
        <w:rPr>
          <w:rFonts w:ascii="Arial" w:hAnsi="Arial" w:cs="Arial"/>
          <w:sz w:val="20"/>
          <w:szCs w:val="20"/>
          <w:lang w:val="en-US"/>
        </w:rPr>
      </w:pPr>
      <w:r>
        <w:rPr>
          <w:rFonts w:ascii="Arial" w:hAnsi="Arial" w:cs="Arial"/>
          <w:sz w:val="20"/>
          <w:szCs w:val="20"/>
          <w:lang w:val="en-US"/>
        </w:rPr>
        <w:t>Maven Projekt (POM)</w:t>
      </w:r>
    </w:p>
    <w:p w14:paraId="00F7D344" w14:textId="77777777" w:rsidR="00BC001F" w:rsidRDefault="00BC001F" w:rsidP="00BC001F">
      <w:pPr>
        <w:rPr>
          <w:rFonts w:cs="Arial"/>
          <w:lang w:val="en-US"/>
        </w:rPr>
      </w:pPr>
    </w:p>
    <w:p w14:paraId="49F35585" w14:textId="30C8BAFA" w:rsidR="00BC001F" w:rsidRPr="00BC001F" w:rsidRDefault="00BC001F" w:rsidP="00BC001F">
      <w:pPr>
        <w:rPr>
          <w:rFonts w:cs="Arial"/>
          <w:lang w:val="en-US"/>
        </w:rPr>
      </w:pPr>
      <w:r>
        <w:rPr>
          <w:rFonts w:cs="Arial"/>
          <w:lang w:val="en-US"/>
        </w:rPr>
        <w:t>Zusätzliche Frameworks</w:t>
      </w:r>
    </w:p>
    <w:p w14:paraId="3DDE4A72" w14:textId="77777777" w:rsidR="003B5039" w:rsidRPr="00BC001F" w:rsidRDefault="003B5039" w:rsidP="007E2F4C">
      <w:pPr>
        <w:pStyle w:val="ListParagraph"/>
        <w:numPr>
          <w:ilvl w:val="0"/>
          <w:numId w:val="15"/>
        </w:numPr>
        <w:rPr>
          <w:rFonts w:ascii="Arial" w:hAnsi="Arial" w:cs="Arial"/>
          <w:sz w:val="20"/>
          <w:szCs w:val="20"/>
          <w:lang w:val="en-US"/>
        </w:rPr>
      </w:pPr>
      <w:r w:rsidRPr="00BC001F">
        <w:rPr>
          <w:rFonts w:ascii="Arial" w:hAnsi="Arial" w:cs="Arial"/>
          <w:sz w:val="20"/>
          <w:szCs w:val="20"/>
          <w:lang w:val="en-US"/>
        </w:rPr>
        <w:t>Spring Security</w:t>
      </w:r>
    </w:p>
    <w:p w14:paraId="13DAC6FE" w14:textId="77777777" w:rsidR="003B5039" w:rsidRPr="00BC001F" w:rsidRDefault="003B5039" w:rsidP="007E2F4C">
      <w:pPr>
        <w:pStyle w:val="ListParagraph"/>
        <w:numPr>
          <w:ilvl w:val="0"/>
          <w:numId w:val="15"/>
        </w:numPr>
        <w:rPr>
          <w:rFonts w:ascii="Arial" w:hAnsi="Arial" w:cs="Arial"/>
          <w:sz w:val="20"/>
          <w:szCs w:val="20"/>
          <w:lang w:val="en-US"/>
        </w:rPr>
      </w:pPr>
      <w:r w:rsidRPr="00BC001F">
        <w:rPr>
          <w:rFonts w:ascii="Arial" w:hAnsi="Arial" w:cs="Arial"/>
          <w:sz w:val="20"/>
          <w:szCs w:val="20"/>
          <w:lang w:val="en-US"/>
        </w:rPr>
        <w:t>Bootstrap</w:t>
      </w:r>
    </w:p>
    <w:p w14:paraId="4B10B977" w14:textId="77777777" w:rsidR="003B5039" w:rsidRPr="00BC001F" w:rsidRDefault="003B5039" w:rsidP="007E2F4C">
      <w:pPr>
        <w:pStyle w:val="ListParagraph"/>
        <w:numPr>
          <w:ilvl w:val="0"/>
          <w:numId w:val="15"/>
        </w:numPr>
        <w:rPr>
          <w:rFonts w:ascii="Arial" w:hAnsi="Arial" w:cs="Arial"/>
          <w:sz w:val="20"/>
          <w:szCs w:val="20"/>
          <w:lang w:val="en-US"/>
        </w:rPr>
      </w:pPr>
      <w:r w:rsidRPr="00BC001F">
        <w:rPr>
          <w:rFonts w:ascii="Arial" w:hAnsi="Arial" w:cs="Arial"/>
          <w:sz w:val="20"/>
          <w:szCs w:val="20"/>
          <w:lang w:val="en-US"/>
        </w:rPr>
        <w:t>...</w:t>
      </w:r>
    </w:p>
    <w:p w14:paraId="5BA7F71A" w14:textId="77777777" w:rsidR="003B5039" w:rsidRDefault="003B5039" w:rsidP="003B5039"/>
    <w:p w14:paraId="55BF775C" w14:textId="77777777" w:rsidR="003B5039" w:rsidRPr="00E413CF" w:rsidRDefault="003B5039" w:rsidP="003B5039"/>
    <w:p w14:paraId="2D52F93D" w14:textId="77777777" w:rsidR="003B5039" w:rsidRDefault="003B5039" w:rsidP="003B5039">
      <w:pPr>
        <w:pStyle w:val="Heading1"/>
      </w:pPr>
      <w:bookmarkStart w:id="124" w:name="_Toc500268429"/>
      <w:bookmarkStart w:id="125" w:name="_Toc500589083"/>
      <w:r>
        <w:lastRenderedPageBreak/>
        <w:t>5 Test</w:t>
      </w:r>
      <w:bookmarkEnd w:id="124"/>
      <w:bookmarkEnd w:id="125"/>
    </w:p>
    <w:p w14:paraId="63305374" w14:textId="67763D0B" w:rsidR="003B5039" w:rsidRPr="00D636DB" w:rsidRDefault="003B5039" w:rsidP="003B5039"/>
    <w:p w14:paraId="6EF9B3E7" w14:textId="2E9E8843" w:rsidR="003B5039" w:rsidRDefault="003B5039" w:rsidP="003B5039">
      <w:r>
        <w:t>5.1 Testprotokoll</w:t>
      </w:r>
    </w:p>
    <w:p w14:paraId="7B0F38B7" w14:textId="3E10BBDE" w:rsidR="00780A7E" w:rsidRPr="008B6214" w:rsidRDefault="00780A7E" w:rsidP="00780A7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0A7E" w:rsidRPr="008D4A86" w14:paraId="1F884B8C"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FFB567" w14:textId="77777777"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9DED9B5" w14:textId="65FC6320"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T-00</w:t>
            </w:r>
            <w:r>
              <w:rPr>
                <w:rFonts w:asciiTheme="minorHAnsi" w:eastAsiaTheme="minorEastAsia" w:hAnsiTheme="minorHAnsi" w:cstheme="minorBidi"/>
                <w:sz w:val="21"/>
                <w:szCs w:val="21"/>
                <w:lang w:val="de-CH" w:eastAsia="en-US"/>
              </w:rPr>
              <w:t>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552AB74" w14:textId="20B6BDAE"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 xml:space="preserve">Produktdetail anschauen </w:t>
            </w:r>
          </w:p>
        </w:tc>
      </w:tr>
      <w:tr w:rsidR="00780A7E" w:rsidRPr="008D4A86" w14:paraId="146390BC" w14:textId="77777777" w:rsidTr="0081521B">
        <w:tc>
          <w:tcPr>
            <w:tcW w:w="3227" w:type="dxa"/>
            <w:tcBorders>
              <w:top w:val="single" w:sz="4" w:space="0" w:color="auto"/>
            </w:tcBorders>
            <w:shd w:val="clear" w:color="auto" w:fill="D9D9D9" w:themeFill="background1" w:themeFillShade="D9"/>
          </w:tcPr>
          <w:p w14:paraId="4AC6FB7F" w14:textId="29C2895E"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w:t>
            </w:r>
          </w:p>
        </w:tc>
        <w:tc>
          <w:tcPr>
            <w:tcW w:w="6095" w:type="dxa"/>
            <w:gridSpan w:val="2"/>
            <w:tcBorders>
              <w:top w:val="single" w:sz="4" w:space="0" w:color="auto"/>
            </w:tcBorders>
            <w:shd w:val="clear" w:color="auto" w:fill="auto"/>
          </w:tcPr>
          <w:p w14:paraId="4EAB1579" w14:textId="1BA4261B" w:rsidR="00780A7E" w:rsidRPr="008B6214" w:rsidRDefault="000C1FE1" w:rsidP="00780A7E">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Birgit Sturzenegger</w:t>
            </w:r>
          </w:p>
        </w:tc>
      </w:tr>
      <w:tr w:rsidR="00780A7E" w:rsidRPr="008D4A86" w14:paraId="47C43AF0" w14:textId="77777777" w:rsidTr="0081521B">
        <w:tc>
          <w:tcPr>
            <w:tcW w:w="3227" w:type="dxa"/>
            <w:tcBorders>
              <w:top w:val="single" w:sz="4" w:space="0" w:color="auto"/>
            </w:tcBorders>
            <w:shd w:val="clear" w:color="auto" w:fill="D9D9D9" w:themeFill="background1" w:themeFillShade="D9"/>
          </w:tcPr>
          <w:p w14:paraId="4AB4449A" w14:textId="755C9648"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Datum Testdurchführung</w:t>
            </w:r>
          </w:p>
        </w:tc>
        <w:tc>
          <w:tcPr>
            <w:tcW w:w="6095" w:type="dxa"/>
            <w:gridSpan w:val="2"/>
            <w:tcBorders>
              <w:top w:val="single" w:sz="4" w:space="0" w:color="auto"/>
            </w:tcBorders>
            <w:shd w:val="clear" w:color="auto" w:fill="auto"/>
          </w:tcPr>
          <w:p w14:paraId="00B8ACA7" w14:textId="61FF58DA" w:rsidR="00780A7E" w:rsidRPr="008B6214" w:rsidRDefault="000C1FE1" w:rsidP="00780A7E">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12</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0</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7</w:t>
            </w:r>
          </w:p>
        </w:tc>
      </w:tr>
      <w:tr w:rsidR="00780A7E" w:rsidRPr="008D4A86" w14:paraId="2A17EA4C" w14:textId="77777777" w:rsidTr="0081521B">
        <w:tc>
          <w:tcPr>
            <w:tcW w:w="3227" w:type="dxa"/>
            <w:shd w:val="clear" w:color="auto" w:fill="D9D9D9" w:themeFill="background1" w:themeFillShade="D9"/>
          </w:tcPr>
          <w:p w14:paraId="4E15F2D6" w14:textId="5BD925C8" w:rsidR="00780A7E" w:rsidRPr="008B6214" w:rsidRDefault="000C1FE1" w:rsidP="000C1FE1">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Testergebnis</w:t>
            </w:r>
          </w:p>
        </w:tc>
        <w:tc>
          <w:tcPr>
            <w:tcW w:w="6095" w:type="dxa"/>
            <w:gridSpan w:val="2"/>
            <w:shd w:val="clear" w:color="auto" w:fill="auto"/>
          </w:tcPr>
          <w:p w14:paraId="08B886CC" w14:textId="0D4ECEF6" w:rsidR="00780A7E" w:rsidRPr="00780A7E" w:rsidRDefault="000C1FE1" w:rsidP="000C1FE1">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Keine Fehler</w:t>
            </w:r>
          </w:p>
        </w:tc>
      </w:tr>
      <w:tr w:rsidR="00780A7E" w:rsidRPr="008D4A86" w14:paraId="129D5477" w14:textId="77777777" w:rsidTr="0081521B">
        <w:tc>
          <w:tcPr>
            <w:tcW w:w="3227" w:type="dxa"/>
            <w:shd w:val="clear" w:color="auto" w:fill="D9D9D9" w:themeFill="background1" w:themeFillShade="D9"/>
          </w:tcPr>
          <w:p w14:paraId="72842333" w14:textId="5EB205F7"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Fehlerbeschreibung</w:t>
            </w:r>
          </w:p>
        </w:tc>
        <w:tc>
          <w:tcPr>
            <w:tcW w:w="6095" w:type="dxa"/>
            <w:gridSpan w:val="2"/>
            <w:shd w:val="clear" w:color="auto" w:fill="auto"/>
          </w:tcPr>
          <w:p w14:paraId="52474134" w14:textId="23667262" w:rsidR="00780A7E" w:rsidRPr="008B6214" w:rsidRDefault="00780A7E" w:rsidP="000C1FE1">
            <w:pPr>
              <w:pStyle w:val="TextCDB"/>
              <w:keepNext/>
              <w:spacing w:after="0"/>
              <w:rPr>
                <w:rFonts w:asciiTheme="minorHAnsi" w:eastAsiaTheme="minorEastAsia" w:hAnsiTheme="minorHAnsi" w:cstheme="minorBidi"/>
                <w:sz w:val="21"/>
                <w:szCs w:val="21"/>
                <w:lang w:val="de-CH" w:eastAsia="en-US"/>
              </w:rPr>
            </w:pPr>
          </w:p>
        </w:tc>
      </w:tr>
    </w:tbl>
    <w:p w14:paraId="38BE1446" w14:textId="52F8959A" w:rsidR="00780A7E" w:rsidRDefault="000C1FE1" w:rsidP="000C1FE1">
      <w:pPr>
        <w:pStyle w:val="Caption"/>
        <w:jc w:val="center"/>
        <w:rPr>
          <w:rFonts w:eastAsiaTheme="minorEastAsia"/>
          <w:sz w:val="21"/>
          <w:szCs w:val="21"/>
        </w:rPr>
      </w:pPr>
      <w:bookmarkStart w:id="126" w:name="_Toc500589165"/>
      <w:r>
        <w:t xml:space="preserve">Tabelle </w:t>
      </w:r>
      <w:r>
        <w:fldChar w:fldCharType="begin"/>
      </w:r>
      <w:r>
        <w:instrText xml:space="preserve"> SEQ Tabelle \* ARABIC </w:instrText>
      </w:r>
      <w:r>
        <w:fldChar w:fldCharType="separate"/>
      </w:r>
      <w:r w:rsidR="008C52F0">
        <w:rPr>
          <w:noProof/>
        </w:rPr>
        <w:t>54</w:t>
      </w:r>
      <w:r>
        <w:fldChar w:fldCharType="end"/>
      </w:r>
      <w:r>
        <w:t xml:space="preserve"> Testergebnis </w:t>
      </w:r>
      <w:r w:rsidRPr="00646280">
        <w:t>T-001</w:t>
      </w:r>
      <w:bookmarkEnd w:id="126"/>
    </w:p>
    <w:p w14:paraId="7D57B0A1" w14:textId="77777777" w:rsidR="000C1FE1" w:rsidRDefault="000C1FE1" w:rsidP="00780A7E">
      <w:pPr>
        <w:pStyle w:val="TextCDB"/>
        <w:rPr>
          <w:rFonts w:asciiTheme="minorHAnsi" w:eastAsiaTheme="minorEastAsia" w:hAnsiTheme="minorHAnsi" w:cstheme="minorBidi"/>
          <w:sz w:val="21"/>
          <w:szCs w:val="21"/>
          <w:lang w:val="de-CH" w:eastAsia="en-US"/>
        </w:rPr>
      </w:pPr>
    </w:p>
    <w:p w14:paraId="12A5036E" w14:textId="279DA874" w:rsidR="003B5039" w:rsidRDefault="003B5039" w:rsidP="003B5039">
      <w:pPr>
        <w:pStyle w:val="Heading1"/>
      </w:pPr>
      <w:bookmarkStart w:id="127" w:name="_Toc500268430"/>
      <w:bookmarkStart w:id="128" w:name="_Toc500589084"/>
      <w:r>
        <w:t xml:space="preserve">6 </w:t>
      </w:r>
      <w:r w:rsidR="00A964C3">
        <w:t>Implementation</w:t>
      </w:r>
      <w:bookmarkEnd w:id="128"/>
    </w:p>
    <w:p w14:paraId="5F814456" w14:textId="77777777" w:rsidR="003B5039" w:rsidRDefault="003B5039" w:rsidP="003B5039"/>
    <w:p w14:paraId="7D278BFA" w14:textId="77777777" w:rsidR="003B5039" w:rsidRDefault="003B5039" w:rsidP="003B5039">
      <w:r>
        <w:t>6.1 JSF</w:t>
      </w:r>
    </w:p>
    <w:p w14:paraId="45377BE6" w14:textId="77777777" w:rsidR="00863DAC" w:rsidRDefault="00863DAC" w:rsidP="003B5039"/>
    <w:p w14:paraId="7131F5DF" w14:textId="77777777" w:rsidR="003B5039" w:rsidRDefault="003B5039" w:rsidP="003B5039">
      <w:r w:rsidRPr="00863DAC">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77777777" w:rsidR="003B5039" w:rsidRDefault="003B5039" w:rsidP="003B5039">
      <w:r>
        <w:t>In meinem Projekt habe ich JavaServer Faces Version 2.2 verwendet.</w:t>
      </w:r>
    </w:p>
    <w:p w14:paraId="7C98F7EA" w14:textId="77777777" w:rsidR="00863DAC" w:rsidRDefault="00863DAC" w:rsidP="003B5039"/>
    <w:p w14:paraId="56106CA6" w14:textId="08C69464" w:rsidR="00863DAC" w:rsidRDefault="00863DAC" w:rsidP="003B5039">
      <w:r>
        <w:t>Auf diese Schwerpunkt-Thema gehe ich nicht näher ein, da ich mich bei der Implementation bezüglich JSF an das Buch von Alexander Salvanos [SAL] gehalten habe.</w:t>
      </w:r>
    </w:p>
    <w:p w14:paraId="68A131BF" w14:textId="77777777" w:rsidR="003B5039" w:rsidRPr="008D0348" w:rsidRDefault="003B5039" w:rsidP="003B5039"/>
    <w:p w14:paraId="0AFE6314" w14:textId="77777777" w:rsidR="003B5039" w:rsidRDefault="003B5039" w:rsidP="003B5039">
      <w:r>
        <w:t>6.2 Spring Security Framework</w:t>
      </w:r>
      <w:bookmarkEnd w:id="127"/>
    </w:p>
    <w:p w14:paraId="5C2B9EF3" w14:textId="77777777" w:rsidR="003B5039" w:rsidRDefault="003B5039" w:rsidP="003B5039"/>
    <w:p w14:paraId="6AE6169B" w14:textId="4A3370D4" w:rsidR="00A964C3" w:rsidRDefault="00A964C3" w:rsidP="003B5039">
      <w:r>
        <w:t>In diesem Projekt habe ich mir das Ziel gesetzt, meine Webanwendung mit Spring Security abzusichern.</w:t>
      </w:r>
      <w:r w:rsidR="00863DAC">
        <w:t xml:space="preserve"> Ich habe die gesamte</w:t>
      </w:r>
      <w:r w:rsidR="00863DAC">
        <w:t xml:space="preserve"> Zugriffsberechtigung des Onlineshop mittels Spring Security umgesetzt.</w:t>
      </w:r>
    </w:p>
    <w:p w14:paraId="0E3565E9" w14:textId="77777777" w:rsidR="00A964C3" w:rsidRDefault="00A964C3" w:rsidP="003B5039"/>
    <w:p w14:paraId="107DC252" w14:textId="0B4BD569" w:rsidR="003B5039" w:rsidRDefault="003B5039" w:rsidP="003B5039">
      <w:r>
        <w:t>Mit dem Open-Source-basierten Security Framework existiert eine interessante Alternative zur Container-Managed-Security von Java EE.</w:t>
      </w:r>
      <w:r w:rsidR="00D36524">
        <w:t xml:space="preserve"> Spring Security ist ein grossartiges Framwork für die Absicherung von Webanwendungen. Es ist einfach zu konfigurieren und hält den Klassen frei von Security-Codes (ausser man möchte ausdrücklich mit dem Sicherheitskontext interagieren).</w:t>
      </w:r>
    </w:p>
    <w:p w14:paraId="6D1DB5C2" w14:textId="77777777" w:rsidR="00D36524" w:rsidRDefault="00D36524" w:rsidP="003B5039"/>
    <w:p w14:paraId="439488CC" w14:textId="00703C96" w:rsidR="003B5039" w:rsidRDefault="00D86264" w:rsidP="003B5039">
      <w:r>
        <w:t>Dieser Abschnitt beschreibt, wie die JEE-Anwendung in meinem Projekt mit Spring Security abgesichert wurde.</w:t>
      </w:r>
    </w:p>
    <w:p w14:paraId="3450DF1D" w14:textId="77777777" w:rsidR="003B5039" w:rsidRPr="008F79ED" w:rsidRDefault="003B5039" w:rsidP="003B5039"/>
    <w:p w14:paraId="5DCBA278" w14:textId="073F37AD" w:rsidR="008F79ED" w:rsidRDefault="008F79ED" w:rsidP="003B5039">
      <w:r>
        <w:t>Für den ersten Schritt</w:t>
      </w:r>
      <w:r w:rsidRPr="008F79ED">
        <w:t xml:space="preserve"> werden Abhängigkeiten und grundlegende Konfigurationen hinzugefügt, um die Spring-</w:t>
      </w:r>
      <w:r w:rsidRPr="008F79ED">
        <w:t xml:space="preserve"> </w:t>
      </w:r>
      <w:r>
        <w:t>Security</w:t>
      </w:r>
      <w:r w:rsidRPr="008F79ED">
        <w:t xml:space="preserve"> </w:t>
      </w:r>
      <w:r w:rsidRPr="008F79ED">
        <w:t>in die Webanwendung zu integrieren.</w:t>
      </w:r>
      <w:r>
        <w:t xml:space="preserve"> Da meine Applikation ein Maven-Projekt ist, fügte ich die Abhänigkeiten in die pom.xml Datei ein.</w:t>
      </w:r>
    </w:p>
    <w:p w14:paraId="12F1D223" w14:textId="77777777" w:rsidR="008C52F0" w:rsidRDefault="008C52F0" w:rsidP="003B5039"/>
    <w:p w14:paraId="000322FD" w14:textId="77777777" w:rsidR="00AB1E3E" w:rsidRDefault="008C52F0" w:rsidP="00AB1E3E">
      <w:pPr>
        <w:keepNext/>
        <w:jc w:val="center"/>
      </w:pPr>
      <w:r>
        <w:rPr>
          <w:noProof/>
        </w:rPr>
        <w:lastRenderedPageBreak/>
        <w:drawing>
          <wp:inline distT="0" distB="0" distL="0" distR="0" wp14:anchorId="64306CCC" wp14:editId="5413A123">
            <wp:extent cx="4032250" cy="3098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250" cy="3098800"/>
                    </a:xfrm>
                    <a:prstGeom prst="rect">
                      <a:avLst/>
                    </a:prstGeom>
                    <a:noFill/>
                    <a:ln>
                      <a:noFill/>
                    </a:ln>
                  </pic:spPr>
                </pic:pic>
              </a:graphicData>
            </a:graphic>
          </wp:inline>
        </w:drawing>
      </w:r>
    </w:p>
    <w:p w14:paraId="6E347CEB" w14:textId="321991E6" w:rsidR="008C52F0" w:rsidRDefault="00AB1E3E" w:rsidP="00AB1E3E">
      <w:pPr>
        <w:pStyle w:val="Caption"/>
        <w:jc w:val="center"/>
        <w:rPr>
          <w:rFonts w:ascii="Arial" w:hAnsi="Arial" w:cs="Arial"/>
        </w:rPr>
      </w:pPr>
      <w:bookmarkStart w:id="129" w:name="_Toc500589111"/>
      <w:r w:rsidRPr="00AB1E3E">
        <w:rPr>
          <w:rFonts w:ascii="Arial" w:hAnsi="Arial" w:cs="Arial"/>
        </w:rPr>
        <w:t xml:space="preserve">Abbildung </w:t>
      </w:r>
      <w:r w:rsidRPr="00AB1E3E">
        <w:rPr>
          <w:rFonts w:ascii="Arial" w:hAnsi="Arial" w:cs="Arial"/>
        </w:rPr>
        <w:fldChar w:fldCharType="begin"/>
      </w:r>
      <w:r w:rsidRPr="00AB1E3E">
        <w:rPr>
          <w:rFonts w:ascii="Arial" w:hAnsi="Arial" w:cs="Arial"/>
        </w:rPr>
        <w:instrText xml:space="preserve"> SEQ Abbildung \* ARABIC </w:instrText>
      </w:r>
      <w:r w:rsidRPr="00AB1E3E">
        <w:rPr>
          <w:rFonts w:ascii="Arial" w:hAnsi="Arial" w:cs="Arial"/>
        </w:rPr>
        <w:fldChar w:fldCharType="separate"/>
      </w:r>
      <w:r w:rsidRPr="00AB1E3E">
        <w:rPr>
          <w:rFonts w:ascii="Arial" w:hAnsi="Arial" w:cs="Arial"/>
          <w:noProof/>
        </w:rPr>
        <w:t>24</w:t>
      </w:r>
      <w:r w:rsidRPr="00AB1E3E">
        <w:rPr>
          <w:rFonts w:ascii="Arial" w:hAnsi="Arial" w:cs="Arial"/>
        </w:rPr>
        <w:fldChar w:fldCharType="end"/>
      </w:r>
      <w:r w:rsidRPr="00AB1E3E">
        <w:rPr>
          <w:rFonts w:ascii="Arial" w:hAnsi="Arial" w:cs="Arial"/>
        </w:rPr>
        <w:t xml:space="preserve"> Spring Security Abhängigkeiten in pom.xml</w:t>
      </w:r>
      <w:bookmarkEnd w:id="129"/>
    </w:p>
    <w:p w14:paraId="1F47AD9C" w14:textId="7FA8A65C" w:rsidR="00A13703" w:rsidRPr="00A13703" w:rsidRDefault="00A13703" w:rsidP="00A13703">
      <w:pPr>
        <w:rPr>
          <w:lang w:eastAsia="en-US"/>
        </w:rPr>
      </w:pPr>
      <w:r>
        <w:rPr>
          <w:lang w:eastAsia="en-US"/>
        </w:rPr>
        <w:t xml:space="preserve">Mein Projekt verwendet die Spring-Security-Version </w:t>
      </w:r>
      <w:r w:rsidRPr="00A13703">
        <w:rPr>
          <w:lang w:eastAsia="en-US"/>
        </w:rPr>
        <w:t>4.2.3.RELEASE</w:t>
      </w:r>
      <w:r>
        <w:rPr>
          <w:lang w:eastAsia="en-US"/>
        </w:rPr>
        <w:t>.</w:t>
      </w:r>
    </w:p>
    <w:p w14:paraId="4DB6A97D" w14:textId="77777777" w:rsidR="008F79ED" w:rsidRDefault="008F79ED" w:rsidP="003B5039"/>
    <w:p w14:paraId="615D57DA" w14:textId="13C9ABD6" w:rsidR="008F79ED" w:rsidRDefault="008F79ED" w:rsidP="003B5039">
      <w:pPr>
        <w:rPr>
          <w:rStyle w:val="notranslate"/>
          <w:rFonts w:ascii="Helvetica" w:hAnsi="Helvetica" w:cs="Helvetica"/>
          <w:color w:val="404040"/>
          <w:bdr w:val="none" w:sz="0" w:space="0" w:color="auto" w:frame="1"/>
          <w:shd w:val="clear" w:color="auto" w:fill="FFFFFF"/>
        </w:rPr>
      </w:pPr>
      <w:r>
        <w:t xml:space="preserve">Anschliessen wurde die web.xml Konfiguration </w:t>
      </w:r>
      <w:r w:rsidR="00A47646">
        <w:t>angepasst</w:t>
      </w:r>
      <w:r>
        <w:t xml:space="preserve">. </w:t>
      </w:r>
      <w:r>
        <w:rPr>
          <w:rStyle w:val="notranslate"/>
          <w:rFonts w:ascii="Helvetica" w:hAnsi="Helvetica" w:cs="Helvetica"/>
          <w:color w:val="404040"/>
          <w:bdr w:val="none" w:sz="0" w:space="0" w:color="auto" w:frame="1"/>
          <w:shd w:val="clear" w:color="auto" w:fill="FFFFFF"/>
        </w:rPr>
        <w:t xml:space="preserve">Der Code </w:t>
      </w:r>
      <w:r>
        <w:rPr>
          <w:rStyle w:val="notranslate"/>
          <w:rFonts w:ascii="Helvetica" w:hAnsi="Helvetica" w:cs="Helvetica"/>
          <w:color w:val="404040"/>
          <w:bdr w:val="none" w:sz="0" w:space="0" w:color="auto" w:frame="1"/>
          <w:shd w:val="clear" w:color="auto" w:fill="FFFFFF"/>
        </w:rPr>
        <w:t>sollte direkt nach dem / context-param end-tag eingefügt werden.</w:t>
      </w:r>
    </w:p>
    <w:p w14:paraId="163162ED" w14:textId="77777777" w:rsidR="0031086E" w:rsidRDefault="0031086E" w:rsidP="003B5039">
      <w:pPr>
        <w:rPr>
          <w:rStyle w:val="notranslate"/>
          <w:rFonts w:ascii="Helvetica" w:hAnsi="Helvetica" w:cs="Helvetica"/>
          <w:color w:val="404040"/>
          <w:bdr w:val="none" w:sz="0" w:space="0" w:color="auto" w:frame="1"/>
          <w:shd w:val="clear" w:color="auto" w:fill="FFFFFF"/>
        </w:rPr>
      </w:pPr>
    </w:p>
    <w:p w14:paraId="3AD1F54D" w14:textId="77777777" w:rsidR="00A47646" w:rsidRPr="008F79ED" w:rsidRDefault="00A47646" w:rsidP="003B5039">
      <w:bookmarkStart w:id="130" w:name="_GoBack"/>
      <w:bookmarkEnd w:id="130"/>
    </w:p>
    <w:p w14:paraId="1C9DF951" w14:textId="77777777" w:rsidR="008F79ED" w:rsidRDefault="008F79ED" w:rsidP="003B5039">
      <w:pPr>
        <w:rPr>
          <w:rFonts w:ascii="Helvetica" w:hAnsi="Helvetica" w:cs="Helvetica"/>
          <w:color w:val="404040"/>
          <w:shd w:val="clear" w:color="auto" w:fill="E6ECF9"/>
        </w:rPr>
      </w:pPr>
    </w:p>
    <w:p w14:paraId="25FBC8D3" w14:textId="77777777" w:rsidR="00D86264" w:rsidRDefault="00D86264" w:rsidP="003B5039">
      <w:pPr>
        <w:rPr>
          <w:rFonts w:ascii="Helvetica" w:hAnsi="Helvetica" w:cs="Helvetica"/>
          <w:color w:val="404040"/>
          <w:shd w:val="clear" w:color="auto" w:fill="E6ECF9"/>
        </w:rPr>
      </w:pPr>
    </w:p>
    <w:p w14:paraId="47540478" w14:textId="77777777" w:rsidR="00D86264" w:rsidRDefault="00D86264" w:rsidP="003B5039"/>
    <w:p w14:paraId="1D8C2FAF" w14:textId="77777777" w:rsidR="003B5039" w:rsidRDefault="003B5039" w:rsidP="003B5039">
      <w:r>
        <w:t>Libraries</w:t>
      </w:r>
    </w:p>
    <w:p w14:paraId="260DFF61" w14:textId="77777777" w:rsidR="003B5039" w:rsidRDefault="003B5039" w:rsidP="003B5039"/>
    <w:p w14:paraId="020AE590" w14:textId="77777777" w:rsidR="003B5039" w:rsidRDefault="003B5039" w:rsidP="003B5039">
      <w:pPr>
        <w:rPr>
          <w:rFonts w:ascii="Georgia" w:hAnsi="Georgia"/>
          <w:color w:val="333333"/>
          <w:sz w:val="21"/>
          <w:szCs w:val="21"/>
          <w:shd w:val="clear" w:color="auto" w:fill="EEEEEE"/>
        </w:rPr>
      </w:pPr>
      <w:r>
        <w:rPr>
          <w:rFonts w:ascii="Georgia" w:hAnsi="Georgia"/>
          <w:color w:val="333333"/>
          <w:sz w:val="21"/>
          <w:szCs w:val="21"/>
          <w:shd w:val="clear" w:color="auto" w:fill="EEEEEE"/>
        </w:rPr>
        <w:t>Was macht diese Konfiguration?</w:t>
      </w:r>
    </w:p>
    <w:p w14:paraId="77157710" w14:textId="77777777" w:rsidR="003B5039" w:rsidRDefault="003B5039" w:rsidP="003B5039"/>
    <w:p w14:paraId="0D859209" w14:textId="77777777" w:rsidR="003B5039" w:rsidRDefault="003B5039" w:rsidP="003B5039"/>
    <w:p w14:paraId="584018FE" w14:textId="77777777" w:rsidR="003B5039" w:rsidRDefault="003B5039" w:rsidP="003B5039">
      <w:pPr>
        <w:rPr>
          <w:rFonts w:cs="Arial"/>
          <w:color w:val="404040"/>
          <w:sz w:val="18"/>
          <w:szCs w:val="18"/>
          <w:shd w:val="clear" w:color="auto" w:fill="F0F0F0"/>
        </w:rPr>
      </w:pPr>
      <w:r>
        <w:rPr>
          <w:rFonts w:cs="Arial"/>
          <w:color w:val="404040"/>
          <w:sz w:val="18"/>
          <w:szCs w:val="18"/>
          <w:shd w:val="clear" w:color="auto" w:fill="F0F0F0"/>
        </w:rPr>
        <w:t>Spring Security stellt Funktionen zur Autorisierung aller Systemschichten (Tiers) und zur Integration einer Authentifizierung mit dutzenden Anbietern bereit. Spring Security lässt sich gut in Kombination mit anderen Spring Technologien wie Spring MVC, Spring Integration und Spring Web Services nutzen. Anwendungsfälle wie ein Audit von internen Systemnachrichten, das Aussperren von unerwünschten Zugriffen auf Webanwendungen oder das Verhindern von unerlaubten Aufrufen von Service-Methode lassen sich mit Spring Security realisieren.</w:t>
      </w:r>
    </w:p>
    <w:p w14:paraId="2E0BAB2E" w14:textId="77777777" w:rsidR="003B5039" w:rsidRDefault="003B5039" w:rsidP="003B5039">
      <w:pPr>
        <w:rPr>
          <w:rFonts w:cs="Arial"/>
          <w:color w:val="404040"/>
          <w:sz w:val="18"/>
          <w:szCs w:val="18"/>
          <w:shd w:val="clear" w:color="auto" w:fill="F0F0F0"/>
        </w:rPr>
      </w:pPr>
    </w:p>
    <w:p w14:paraId="10B2D490" w14:textId="77777777" w:rsidR="003B5039" w:rsidRDefault="003B5039" w:rsidP="003B5039">
      <w:pPr>
        <w:rPr>
          <w:rFonts w:cs="Arial"/>
          <w:color w:val="404040"/>
          <w:sz w:val="18"/>
          <w:szCs w:val="18"/>
          <w:shd w:val="clear" w:color="auto" w:fill="F0F0F0"/>
        </w:rPr>
      </w:pPr>
      <w:r>
        <w:rPr>
          <w:rFonts w:ascii="Helvetica" w:hAnsi="Helvetica" w:cs="Helvetica"/>
          <w:b/>
          <w:bCs/>
          <w:color w:val="23294F"/>
          <w:sz w:val="32"/>
          <w:szCs w:val="32"/>
          <w:shd w:val="clear" w:color="auto" w:fill="FFFFFF"/>
        </w:rPr>
        <w:t>Spring Security</w:t>
      </w:r>
    </w:p>
    <w:p w14:paraId="37914B6A" w14:textId="77777777" w:rsidR="003B5039" w:rsidRPr="0087705F" w:rsidRDefault="003B5039" w:rsidP="003B5039"/>
    <w:p w14:paraId="5C06F6B3" w14:textId="77777777" w:rsidR="003B5039" w:rsidRDefault="003B5039" w:rsidP="003B5039">
      <w:pPr>
        <w:pStyle w:val="Heading1"/>
      </w:pPr>
      <w:bookmarkStart w:id="131" w:name="_Toc500268431"/>
      <w:bookmarkStart w:id="132" w:name="_Toc500589085"/>
      <w:r>
        <w:t>7 AJAX Technologie</w:t>
      </w:r>
      <w:bookmarkEnd w:id="131"/>
      <w:bookmarkEnd w:id="132"/>
    </w:p>
    <w:p w14:paraId="12331F06" w14:textId="77777777" w:rsidR="003B5039" w:rsidRPr="0087705F" w:rsidRDefault="003B5039" w:rsidP="003B5039"/>
    <w:p w14:paraId="4E39F588" w14:textId="77777777" w:rsidR="003B5039" w:rsidRDefault="003B5039" w:rsidP="003B5039">
      <w:pPr>
        <w:pStyle w:val="Heading1"/>
      </w:pPr>
      <w:bookmarkStart w:id="133" w:name="_Toc500268432"/>
      <w:bookmarkStart w:id="134" w:name="_Toc500589086"/>
      <w:r>
        <w:lastRenderedPageBreak/>
        <w:t>6 Evaluierungsbericht</w:t>
      </w:r>
      <w:bookmarkEnd w:id="133"/>
      <w:bookmarkEnd w:id="134"/>
    </w:p>
    <w:p w14:paraId="208D3FC5" w14:textId="77777777" w:rsidR="003B5039" w:rsidRPr="00E413CF" w:rsidRDefault="003B5039" w:rsidP="003B5039"/>
    <w:p w14:paraId="65D4287A" w14:textId="77777777" w:rsidR="003B5039" w:rsidRDefault="003B5039" w:rsidP="003B5039">
      <w:r>
        <w:t>8.1 Zusammenfassung</w:t>
      </w:r>
    </w:p>
    <w:p w14:paraId="1721CE34" w14:textId="77777777" w:rsidR="003B5039" w:rsidRDefault="003B5039" w:rsidP="003B5039">
      <w:r w:rsidRPr="00E413CF">
        <w:t>8.2 Schwierigkeiten</w:t>
      </w:r>
      <w:r>
        <w:t xml:space="preserve"> </w:t>
      </w:r>
      <w:r>
        <w:tab/>
        <w:t xml:space="preserve"> </w:t>
      </w:r>
      <w:r>
        <w:tab/>
      </w:r>
      <w:r>
        <w:tab/>
      </w:r>
    </w:p>
    <w:p w14:paraId="06F05A5D" w14:textId="77777777" w:rsidR="003B5039" w:rsidRDefault="003B5039" w:rsidP="003B5039">
      <w:r w:rsidRPr="00E413CF">
        <w:t>8.3 Fazit</w:t>
      </w:r>
    </w:p>
    <w:p w14:paraId="23AAE4B4" w14:textId="6E149FF6" w:rsidR="005C07D5" w:rsidRDefault="005C07D5">
      <w:r>
        <w:br w:type="page"/>
      </w:r>
    </w:p>
    <w:p w14:paraId="17794181" w14:textId="77777777" w:rsidR="005C07D5" w:rsidRDefault="005C07D5" w:rsidP="00E74A76">
      <w:pPr>
        <w:pStyle w:val="Heading1"/>
      </w:pPr>
      <w:bookmarkStart w:id="135" w:name="_Toc500589087"/>
      <w:r>
        <w:lastRenderedPageBreak/>
        <w:t>Literaturverzeichnis</w:t>
      </w:r>
      <w:bookmarkEnd w:id="135"/>
    </w:p>
    <w:p w14:paraId="0A75BC0A" w14:textId="70B4CA97" w:rsidR="005C07D5" w:rsidRDefault="005C07D5" w:rsidP="005C07D5"/>
    <w:p w14:paraId="62CD0707" w14:textId="180EF633" w:rsidR="005C07D5" w:rsidRDefault="005C07D5" w:rsidP="005C07D5">
      <w:r>
        <w:t>[OB</w:t>
      </w:r>
      <w:r w:rsidR="00BB3CCA">
        <w:t>] Bernd Oestereich und Alex Scheithauer</w:t>
      </w:r>
      <w:r>
        <w:t>. Analyse und Design mit der UML 2.5: Objektorientierte Softwareentwicklung. Oldenbourg Wissenschaftsverlag, 201</w:t>
      </w:r>
      <w:r w:rsidR="00BB3CCA">
        <w:t>3</w:t>
      </w:r>
      <w:r>
        <w:t xml:space="preserve">. </w:t>
      </w:r>
    </w:p>
    <w:p w14:paraId="2BD2F2DC" w14:textId="77777777" w:rsidR="005C07D5" w:rsidRDefault="005C07D5" w:rsidP="005C07D5"/>
    <w:p w14:paraId="284980A7" w14:textId="4FE5E0B5" w:rsidR="005C07D5" w:rsidRPr="00F86526" w:rsidRDefault="005C07D5" w:rsidP="005C07D5">
      <w:r>
        <w:t>[Sal] Alexander Salvanos. Professionell entwickeln mit Java EE 7 - Das umfassende Handbuch. Rheinwerk Verlag GmbH, Bonn, 2016.</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667499">
      <w:headerReference w:type="default" r:id="rId37"/>
      <w:footerReference w:type="default" r:id="rId38"/>
      <w:headerReference w:type="first" r:id="rId39"/>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CC115" w14:textId="77777777" w:rsidR="007E2F4C" w:rsidRDefault="007E2F4C">
      <w:r>
        <w:separator/>
      </w:r>
    </w:p>
  </w:endnote>
  <w:endnote w:type="continuationSeparator" w:id="0">
    <w:p w14:paraId="7C6B2CFE" w14:textId="77777777" w:rsidR="007E2F4C" w:rsidRDefault="007E2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9E79E9" w:rsidRPr="00AF5D36" w:rsidRDefault="009E79E9" w:rsidP="00AF5D36">
    <w:pPr>
      <w:pStyle w:val="Footer"/>
    </w:pPr>
    <w:fldSimple w:instr=" DATE   \* MERGEFORMAT ">
      <w:r>
        <w:rPr>
          <w:noProof/>
        </w:rPr>
        <w:t>05.12.2017</w:t>
      </w:r>
    </w:fldSimple>
    <w:r w:rsidRPr="00AF5D36">
      <w:tab/>
    </w:r>
    <w:r w:rsidRPr="00AF5D36">
      <w:tab/>
    </w:r>
    <w:r w:rsidRPr="00AF5D36">
      <w:fldChar w:fldCharType="begin"/>
    </w:r>
    <w:r w:rsidRPr="00AF5D36">
      <w:instrText xml:space="preserve"> PAGE </w:instrText>
    </w:r>
    <w:r w:rsidRPr="00AF5D36">
      <w:fldChar w:fldCharType="separate"/>
    </w:r>
    <w:r w:rsidR="00B6281C">
      <w:rPr>
        <w:noProof/>
      </w:rPr>
      <w:t>37</w:t>
    </w:r>
    <w:r w:rsidRPr="00AF5D36">
      <w:fldChar w:fldCharType="end"/>
    </w:r>
    <w:r w:rsidRPr="00AF5D36">
      <w:t xml:space="preserve"> | </w:t>
    </w:r>
    <w:r w:rsidRPr="00AF5D36">
      <w:fldChar w:fldCharType="begin"/>
    </w:r>
    <w:r w:rsidRPr="00AF5D36">
      <w:instrText xml:space="preserve"> NUMPAGES </w:instrText>
    </w:r>
    <w:r w:rsidRPr="00AF5D36">
      <w:fldChar w:fldCharType="separate"/>
    </w:r>
    <w:r w:rsidR="00B6281C">
      <w:rPr>
        <w:noProof/>
      </w:rPr>
      <w:t>51</w:t>
    </w:r>
    <w:r w:rsidRPr="00AF5D36">
      <w:fldChar w:fldCharType="end"/>
    </w:r>
    <w:bookmarkStart w:id="136" w:name="_Toc448901518"/>
    <w:bookmarkStart w:id="137" w:name="_Toc38176381"/>
    <w:bookmarkEnd w:id="136"/>
    <w:bookmarkEnd w:id="13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8022A" w14:textId="77777777" w:rsidR="007E2F4C" w:rsidRDefault="007E2F4C">
      <w:r>
        <w:separator/>
      </w:r>
    </w:p>
  </w:footnote>
  <w:footnote w:type="continuationSeparator" w:id="0">
    <w:p w14:paraId="596D26E5" w14:textId="77777777" w:rsidR="007E2F4C" w:rsidRDefault="007E2F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9E79E9" w:rsidRDefault="009E79E9"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158"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9E79E9" w:rsidRDefault="009E79E9"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9E79E9" w:rsidRDefault="009E79E9" w:rsidP="007F3D8A">
    <w:pPr>
      <w:pStyle w:val="Header"/>
      <w:tabs>
        <w:tab w:val="clear" w:pos="4536"/>
        <w:tab w:val="center" w:pos="5040"/>
      </w:tabs>
      <w:ind w:left="3168" w:firstLine="3069"/>
      <w:rPr>
        <w:rFonts w:cs="Arial"/>
        <w:noProof/>
      </w:rPr>
    </w:pPr>
  </w:p>
  <w:p w14:paraId="39F11A3C" w14:textId="69D9DA41" w:rsidR="009E79E9" w:rsidRDefault="009E79E9" w:rsidP="007F3D8A">
    <w:pPr>
      <w:pStyle w:val="Header"/>
      <w:tabs>
        <w:tab w:val="clear" w:pos="4536"/>
        <w:tab w:val="center" w:pos="5040"/>
      </w:tabs>
      <w:ind w:left="3168" w:firstLine="3069"/>
      <w:rPr>
        <w:rFonts w:cs="Arial"/>
        <w:noProof/>
      </w:rPr>
    </w:pPr>
    <w:r>
      <w:rPr>
        <w:rFonts w:cs="Arial"/>
        <w:noProof/>
      </w:rPr>
      <w:t>Autor</w:t>
    </w:r>
  </w:p>
  <w:p w14:paraId="38F3C714" w14:textId="7B1CA41B" w:rsidR="009E79E9" w:rsidRDefault="009E79E9" w:rsidP="007F3D8A">
    <w:pPr>
      <w:pStyle w:val="Header"/>
      <w:tabs>
        <w:tab w:val="clear" w:pos="4536"/>
        <w:tab w:val="center" w:pos="5040"/>
      </w:tabs>
      <w:ind w:left="3168" w:firstLine="3069"/>
      <w:rPr>
        <w:rFonts w:cs="Arial"/>
        <w:noProof/>
      </w:rPr>
    </w:pPr>
    <w:r>
      <w:rPr>
        <w:rFonts w:cs="Arial"/>
        <w:noProof/>
      </w:rPr>
      <w:t>Aufgabe</w:t>
    </w:r>
  </w:p>
  <w:p w14:paraId="10BACF37" w14:textId="34ADC7B4" w:rsidR="009E79E9" w:rsidRDefault="009E79E9"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39106CE2" w:rsidR="009E79E9" w:rsidRDefault="009E79E9" w:rsidP="00C94BBD">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5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BD">
      <w:rPr>
        <w:rFonts w:cs="Arial"/>
        <w:noProof/>
      </w:rPr>
      <w:t>JEE</w:t>
    </w:r>
    <w:r>
      <w:rPr>
        <w:rFonts w:cs="Arial"/>
        <w:noProof/>
      </w:rPr>
      <w:t xml:space="preserve"> </w:t>
    </w:r>
  </w:p>
  <w:p w14:paraId="54AAE31E" w14:textId="14D70345" w:rsidR="009E79E9" w:rsidRDefault="009E79E9" w:rsidP="00C94BBD">
    <w:pPr>
      <w:pStyle w:val="Header"/>
      <w:tabs>
        <w:tab w:val="clear" w:pos="4536"/>
        <w:tab w:val="center" w:pos="5040"/>
      </w:tabs>
      <w:ind w:left="6237"/>
      <w:rPr>
        <w:rFonts w:cs="Arial"/>
        <w:noProof/>
      </w:rPr>
    </w:pPr>
    <w:sdt>
      <w:sdtPr>
        <w:rPr>
          <w:rFonts w:cs="Arial"/>
          <w:noProof/>
        </w:rPr>
        <w:alias w:val="Title"/>
        <w:tag w:val=""/>
        <w:id w:val="264119619"/>
        <w:dataBinding w:prefixMappings="xmlns:ns0='http://purl.org/dc/elements/1.1/' xmlns:ns1='http://schemas.openxmlformats.org/package/2006/metadata/core-properties' " w:xpath="/ns1:coreProperties[1]/ns0:title[1]" w:storeItemID="{6C3C8BC8-F283-45AE-878A-BAB7291924A1}"/>
        <w:text w:multiLine="1"/>
      </w:sdtPr>
      <w:sdtContent>
        <w:r w:rsidRPr="00C94BBD">
          <w:rPr>
            <w:rFonts w:cs="Arial"/>
            <w:noProof/>
          </w:rPr>
          <w:t>SEMESTERARBEIT</w:t>
        </w:r>
      </w:sdtContent>
    </w:sdt>
  </w:p>
  <w:p w14:paraId="3AD7C732" w14:textId="77777777" w:rsidR="009E79E9" w:rsidRDefault="009E79E9" w:rsidP="00C94BBD">
    <w:pPr>
      <w:pStyle w:val="Header"/>
      <w:tabs>
        <w:tab w:val="clear" w:pos="4536"/>
        <w:tab w:val="center" w:pos="5040"/>
      </w:tabs>
      <w:ind w:left="3168" w:firstLine="3069"/>
      <w:rPr>
        <w:rFonts w:cs="Arial"/>
        <w:noProof/>
      </w:rPr>
    </w:pPr>
  </w:p>
  <w:p w14:paraId="0301A614" w14:textId="64260E97" w:rsidR="009E79E9" w:rsidRDefault="009E79E9"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9E79E9" w:rsidRDefault="009E79E9" w:rsidP="00C94BBD">
    <w:pPr>
      <w:pStyle w:val="Header"/>
      <w:tabs>
        <w:tab w:val="clear" w:pos="4536"/>
        <w:tab w:val="center" w:pos="5040"/>
      </w:tabs>
      <w:rPr>
        <w:rFonts w:cs="Arial"/>
        <w:noProof/>
      </w:rPr>
    </w:pPr>
  </w:p>
  <w:p w14:paraId="337B3B2E" w14:textId="77777777" w:rsidR="009E79E9" w:rsidRDefault="009E79E9" w:rsidP="00C94BBD">
    <w:pPr>
      <w:pStyle w:val="Header"/>
      <w:tabs>
        <w:tab w:val="clear" w:pos="4536"/>
        <w:tab w:val="center" w:pos="5040"/>
      </w:tabs>
      <w:ind w:left="3168" w:firstLine="3069"/>
      <w:rPr>
        <w:rFonts w:cs="Arial"/>
        <w:noProof/>
      </w:rPr>
    </w:pPr>
  </w:p>
  <w:p w14:paraId="343A7E72" w14:textId="77777777" w:rsidR="009E79E9" w:rsidRDefault="009E79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01A5"/>
    <w:multiLevelType w:val="hybridMultilevel"/>
    <w:tmpl w:val="A66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5003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B805F0"/>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7F3D6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6103B44"/>
    <w:multiLevelType w:val="hybridMultilevel"/>
    <w:tmpl w:val="B74A129E"/>
    <w:lvl w:ilvl="0" w:tplc="7728AC5E">
      <w:start w:val="1"/>
      <w:numFmt w:val="decimal"/>
      <w:pStyle w:val="Heading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645E36"/>
    <w:multiLevelType w:val="hybridMultilevel"/>
    <w:tmpl w:val="27C06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0A254F8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0" w15:restartNumberingAfterBreak="0">
    <w:nsid w:val="0DDE2AD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DED666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F212263"/>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0F8750FB"/>
    <w:multiLevelType w:val="multilevel"/>
    <w:tmpl w:val="753A9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0FDA5E10"/>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03D160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8" w15:restartNumberingAfterBreak="0">
    <w:nsid w:val="189954C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B641081"/>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2F823F53"/>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0E032FD"/>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387702B"/>
    <w:multiLevelType w:val="multilevel"/>
    <w:tmpl w:val="866EBF58"/>
    <w:numStyleLink w:val="AufzhlungNummereriung"/>
  </w:abstractNum>
  <w:abstractNum w:abstractNumId="2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5A25035"/>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3ECB441B"/>
    <w:multiLevelType w:val="multilevel"/>
    <w:tmpl w:val="05A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405A024D"/>
    <w:multiLevelType w:val="hybridMultilevel"/>
    <w:tmpl w:val="E5AE087C"/>
    <w:lvl w:ilvl="0" w:tplc="B5645D44">
      <w:start w:val="1"/>
      <w:numFmt w:val="decimal"/>
      <w:pStyle w:val="Heading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52A17E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6BC57CF"/>
    <w:multiLevelType w:val="hybridMultilevel"/>
    <w:tmpl w:val="E0ACA4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A0036D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ABF4C34"/>
    <w:multiLevelType w:val="hybridMultilevel"/>
    <w:tmpl w:val="FB802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4ADD3D33"/>
    <w:multiLevelType w:val="hybridMultilevel"/>
    <w:tmpl w:val="FCF610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C8D08D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4F2749C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15:restartNumberingAfterBreak="0">
    <w:nsid w:val="51770781"/>
    <w:multiLevelType w:val="hybridMultilevel"/>
    <w:tmpl w:val="455A1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5BC022B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5C8053AC"/>
    <w:multiLevelType w:val="hybridMultilevel"/>
    <w:tmpl w:val="758601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4"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71EE78CE"/>
    <w:multiLevelType w:val="hybridMultilevel"/>
    <w:tmpl w:val="8C3AE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49D6DF9"/>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15:restartNumberingAfterBreak="0">
    <w:nsid w:val="751A3F1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5"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53"/>
  </w:num>
  <w:num w:numId="3">
    <w:abstractNumId w:val="29"/>
  </w:num>
  <w:num w:numId="4">
    <w:abstractNumId w:val="4"/>
  </w:num>
  <w:num w:numId="5">
    <w:abstractNumId w:val="34"/>
  </w:num>
  <w:num w:numId="6">
    <w:abstractNumId w:val="9"/>
  </w:num>
  <w:num w:numId="7">
    <w:abstractNumId w:val="11"/>
  </w:num>
  <w:num w:numId="8">
    <w:abstractNumId w:val="17"/>
  </w:num>
  <w:num w:numId="9">
    <w:abstractNumId w:val="28"/>
  </w:num>
  <w:num w:numId="10">
    <w:abstractNumId w:val="14"/>
  </w:num>
  <w:num w:numId="11">
    <w:abstractNumId w:val="49"/>
  </w:num>
  <w:num w:numId="12">
    <w:abstractNumId w:val="21"/>
  </w:num>
  <w:num w:numId="13">
    <w:abstractNumId w:val="47"/>
  </w:num>
  <w:num w:numId="14">
    <w:abstractNumId w:val="22"/>
  </w:num>
  <w:num w:numId="15">
    <w:abstractNumId w:val="60"/>
  </w:num>
  <w:num w:numId="16">
    <w:abstractNumId w:val="59"/>
  </w:num>
  <w:num w:numId="17">
    <w:abstractNumId w:val="62"/>
  </w:num>
  <w:num w:numId="18">
    <w:abstractNumId w:val="23"/>
  </w:num>
  <w:num w:numId="19">
    <w:abstractNumId w:val="37"/>
  </w:num>
  <w:num w:numId="20">
    <w:abstractNumId w:val="58"/>
  </w:num>
  <w:num w:numId="21">
    <w:abstractNumId w:val="8"/>
  </w:num>
  <w:num w:numId="22">
    <w:abstractNumId w:val="55"/>
  </w:num>
  <w:num w:numId="23">
    <w:abstractNumId w:val="35"/>
  </w:num>
  <w:num w:numId="24">
    <w:abstractNumId w:val="61"/>
  </w:num>
  <w:num w:numId="25">
    <w:abstractNumId w:val="7"/>
  </w:num>
  <w:num w:numId="26">
    <w:abstractNumId w:val="24"/>
  </w:num>
  <w:num w:numId="27">
    <w:abstractNumId w:val="57"/>
  </w:num>
  <w:num w:numId="28">
    <w:abstractNumId w:val="20"/>
  </w:num>
  <w:num w:numId="29">
    <w:abstractNumId w:val="48"/>
  </w:num>
  <w:num w:numId="30">
    <w:abstractNumId w:val="44"/>
  </w:num>
  <w:num w:numId="31">
    <w:abstractNumId w:val="31"/>
  </w:num>
  <w:num w:numId="32">
    <w:abstractNumId w:val="50"/>
  </w:num>
  <w:num w:numId="33">
    <w:abstractNumId w:val="54"/>
  </w:num>
  <w:num w:numId="34">
    <w:abstractNumId w:val="38"/>
  </w:num>
  <w:num w:numId="35">
    <w:abstractNumId w:val="33"/>
  </w:num>
  <w:num w:numId="36">
    <w:abstractNumId w:val="56"/>
  </w:num>
  <w:num w:numId="37">
    <w:abstractNumId w:val="45"/>
  </w:num>
  <w:num w:numId="38">
    <w:abstractNumId w:val="65"/>
  </w:num>
  <w:num w:numId="39">
    <w:abstractNumId w:val="52"/>
  </w:num>
  <w:num w:numId="40">
    <w:abstractNumId w:val="32"/>
  </w:num>
  <w:num w:numId="41">
    <w:abstractNumId w:val="0"/>
  </w:num>
  <w:num w:numId="42">
    <w:abstractNumId w:val="26"/>
  </w:num>
  <w:num w:numId="43">
    <w:abstractNumId w:val="19"/>
  </w:num>
  <w:num w:numId="44">
    <w:abstractNumId w:val="36"/>
  </w:num>
  <w:num w:numId="45">
    <w:abstractNumId w:val="30"/>
  </w:num>
  <w:num w:numId="46">
    <w:abstractNumId w:val="15"/>
  </w:num>
  <w:num w:numId="47">
    <w:abstractNumId w:val="5"/>
  </w:num>
  <w:num w:numId="48">
    <w:abstractNumId w:val="10"/>
  </w:num>
  <w:num w:numId="49">
    <w:abstractNumId w:val="16"/>
  </w:num>
  <w:num w:numId="50">
    <w:abstractNumId w:val="42"/>
  </w:num>
  <w:num w:numId="51">
    <w:abstractNumId w:val="39"/>
  </w:num>
  <w:num w:numId="52">
    <w:abstractNumId w:val="12"/>
  </w:num>
  <w:num w:numId="53">
    <w:abstractNumId w:val="41"/>
  </w:num>
  <w:num w:numId="54">
    <w:abstractNumId w:val="40"/>
  </w:num>
  <w:num w:numId="55">
    <w:abstractNumId w:val="3"/>
  </w:num>
  <w:num w:numId="56">
    <w:abstractNumId w:val="63"/>
  </w:num>
  <w:num w:numId="57">
    <w:abstractNumId w:val="64"/>
  </w:num>
  <w:num w:numId="58">
    <w:abstractNumId w:val="13"/>
  </w:num>
  <w:num w:numId="59">
    <w:abstractNumId w:val="43"/>
  </w:num>
  <w:num w:numId="60">
    <w:abstractNumId w:val="51"/>
  </w:num>
  <w:num w:numId="61">
    <w:abstractNumId w:val="1"/>
  </w:num>
  <w:num w:numId="62">
    <w:abstractNumId w:val="27"/>
  </w:num>
  <w:num w:numId="63">
    <w:abstractNumId w:val="6"/>
  </w:num>
  <w:num w:numId="64">
    <w:abstractNumId w:val="46"/>
  </w:num>
  <w:num w:numId="65">
    <w:abstractNumId w:val="18"/>
  </w:num>
  <w:num w:numId="66">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10961"/>
    <w:rsid w:val="000153E5"/>
    <w:rsid w:val="00017261"/>
    <w:rsid w:val="00020347"/>
    <w:rsid w:val="0002421B"/>
    <w:rsid w:val="00034C6E"/>
    <w:rsid w:val="0004216D"/>
    <w:rsid w:val="00043725"/>
    <w:rsid w:val="00047366"/>
    <w:rsid w:val="00051B30"/>
    <w:rsid w:val="00070A72"/>
    <w:rsid w:val="0008022F"/>
    <w:rsid w:val="000938C3"/>
    <w:rsid w:val="000B18F4"/>
    <w:rsid w:val="000B3C3D"/>
    <w:rsid w:val="000B4290"/>
    <w:rsid w:val="000C1FE1"/>
    <w:rsid w:val="000C45A8"/>
    <w:rsid w:val="000C6297"/>
    <w:rsid w:val="000D06D7"/>
    <w:rsid w:val="000D6392"/>
    <w:rsid w:val="000E4D24"/>
    <w:rsid w:val="000F082A"/>
    <w:rsid w:val="001001BC"/>
    <w:rsid w:val="00103D7E"/>
    <w:rsid w:val="00104B8C"/>
    <w:rsid w:val="001228BD"/>
    <w:rsid w:val="001255AA"/>
    <w:rsid w:val="00145563"/>
    <w:rsid w:val="0014584C"/>
    <w:rsid w:val="00146E8F"/>
    <w:rsid w:val="00153F8A"/>
    <w:rsid w:val="00160634"/>
    <w:rsid w:val="00160FCA"/>
    <w:rsid w:val="00161B8E"/>
    <w:rsid w:val="0017081E"/>
    <w:rsid w:val="00171CF7"/>
    <w:rsid w:val="00172570"/>
    <w:rsid w:val="001761EB"/>
    <w:rsid w:val="00184D0A"/>
    <w:rsid w:val="00186A92"/>
    <w:rsid w:val="0019312F"/>
    <w:rsid w:val="001A465C"/>
    <w:rsid w:val="001A7857"/>
    <w:rsid w:val="001A7C0A"/>
    <w:rsid w:val="001C464A"/>
    <w:rsid w:val="001D62B1"/>
    <w:rsid w:val="002063AE"/>
    <w:rsid w:val="00212050"/>
    <w:rsid w:val="00216148"/>
    <w:rsid w:val="002178BE"/>
    <w:rsid w:val="00237C1B"/>
    <w:rsid w:val="00242CBA"/>
    <w:rsid w:val="00255597"/>
    <w:rsid w:val="0026571F"/>
    <w:rsid w:val="00274167"/>
    <w:rsid w:val="00274314"/>
    <w:rsid w:val="00277ACA"/>
    <w:rsid w:val="00282491"/>
    <w:rsid w:val="00285BD4"/>
    <w:rsid w:val="002912AE"/>
    <w:rsid w:val="00292F00"/>
    <w:rsid w:val="002B0FB7"/>
    <w:rsid w:val="002B131B"/>
    <w:rsid w:val="002C0767"/>
    <w:rsid w:val="002D59A1"/>
    <w:rsid w:val="002E3D8C"/>
    <w:rsid w:val="002E62C9"/>
    <w:rsid w:val="002E700C"/>
    <w:rsid w:val="002F6840"/>
    <w:rsid w:val="0031086E"/>
    <w:rsid w:val="00313787"/>
    <w:rsid w:val="003335AE"/>
    <w:rsid w:val="0033364B"/>
    <w:rsid w:val="00334DCB"/>
    <w:rsid w:val="0034341E"/>
    <w:rsid w:val="003457DE"/>
    <w:rsid w:val="00346283"/>
    <w:rsid w:val="0035054D"/>
    <w:rsid w:val="00355CDC"/>
    <w:rsid w:val="00360A17"/>
    <w:rsid w:val="003645DF"/>
    <w:rsid w:val="003778E8"/>
    <w:rsid w:val="003917BB"/>
    <w:rsid w:val="00391D01"/>
    <w:rsid w:val="0039471B"/>
    <w:rsid w:val="003A2FE1"/>
    <w:rsid w:val="003A4A68"/>
    <w:rsid w:val="003B39A6"/>
    <w:rsid w:val="003B5039"/>
    <w:rsid w:val="003B7042"/>
    <w:rsid w:val="003B71AE"/>
    <w:rsid w:val="003D4AED"/>
    <w:rsid w:val="003E5B7E"/>
    <w:rsid w:val="003F3CB6"/>
    <w:rsid w:val="003F4662"/>
    <w:rsid w:val="0040046D"/>
    <w:rsid w:val="00404C97"/>
    <w:rsid w:val="00425B3A"/>
    <w:rsid w:val="00427506"/>
    <w:rsid w:val="00444D48"/>
    <w:rsid w:val="004479A2"/>
    <w:rsid w:val="00454A8B"/>
    <w:rsid w:val="0045600B"/>
    <w:rsid w:val="00464BFF"/>
    <w:rsid w:val="004676ED"/>
    <w:rsid w:val="004774D6"/>
    <w:rsid w:val="00485CB6"/>
    <w:rsid w:val="004934F4"/>
    <w:rsid w:val="004A51C6"/>
    <w:rsid w:val="004B61FD"/>
    <w:rsid w:val="004C4279"/>
    <w:rsid w:val="004C44C6"/>
    <w:rsid w:val="004C492E"/>
    <w:rsid w:val="004C4F1F"/>
    <w:rsid w:val="004D1980"/>
    <w:rsid w:val="004D74D1"/>
    <w:rsid w:val="004D7E9A"/>
    <w:rsid w:val="004E0436"/>
    <w:rsid w:val="004E1E5C"/>
    <w:rsid w:val="004E5318"/>
    <w:rsid w:val="005050DB"/>
    <w:rsid w:val="00507DF2"/>
    <w:rsid w:val="00513AD7"/>
    <w:rsid w:val="005155BD"/>
    <w:rsid w:val="00520C99"/>
    <w:rsid w:val="00533E7A"/>
    <w:rsid w:val="00540D00"/>
    <w:rsid w:val="005524A9"/>
    <w:rsid w:val="00552ABA"/>
    <w:rsid w:val="00553192"/>
    <w:rsid w:val="00557230"/>
    <w:rsid w:val="005671D2"/>
    <w:rsid w:val="005772CE"/>
    <w:rsid w:val="005813EC"/>
    <w:rsid w:val="005834ED"/>
    <w:rsid w:val="00583A73"/>
    <w:rsid w:val="0059575C"/>
    <w:rsid w:val="005A3B60"/>
    <w:rsid w:val="005B511B"/>
    <w:rsid w:val="005B72E1"/>
    <w:rsid w:val="005C07D5"/>
    <w:rsid w:val="005C19C1"/>
    <w:rsid w:val="005D4B8C"/>
    <w:rsid w:val="005E78C5"/>
    <w:rsid w:val="005F35E5"/>
    <w:rsid w:val="005F4909"/>
    <w:rsid w:val="005F6C58"/>
    <w:rsid w:val="006046BB"/>
    <w:rsid w:val="006059BA"/>
    <w:rsid w:val="00635B23"/>
    <w:rsid w:val="0064557B"/>
    <w:rsid w:val="00657513"/>
    <w:rsid w:val="00667499"/>
    <w:rsid w:val="00681E33"/>
    <w:rsid w:val="006975BD"/>
    <w:rsid w:val="006A0142"/>
    <w:rsid w:val="006C0D0D"/>
    <w:rsid w:val="006C1EE0"/>
    <w:rsid w:val="006D3C35"/>
    <w:rsid w:val="006E6276"/>
    <w:rsid w:val="007025BB"/>
    <w:rsid w:val="007265D6"/>
    <w:rsid w:val="00737AF6"/>
    <w:rsid w:val="007405C4"/>
    <w:rsid w:val="00742A64"/>
    <w:rsid w:val="007650AD"/>
    <w:rsid w:val="00780A7E"/>
    <w:rsid w:val="0078310A"/>
    <w:rsid w:val="00786F22"/>
    <w:rsid w:val="0079200C"/>
    <w:rsid w:val="00797441"/>
    <w:rsid w:val="007A2BCF"/>
    <w:rsid w:val="007A7F8E"/>
    <w:rsid w:val="007B638B"/>
    <w:rsid w:val="007C58C3"/>
    <w:rsid w:val="007C59E3"/>
    <w:rsid w:val="007D1188"/>
    <w:rsid w:val="007D28F3"/>
    <w:rsid w:val="007E2F4C"/>
    <w:rsid w:val="007F0882"/>
    <w:rsid w:val="007F3D8A"/>
    <w:rsid w:val="00801268"/>
    <w:rsid w:val="00801C39"/>
    <w:rsid w:val="00803CBF"/>
    <w:rsid w:val="0081521B"/>
    <w:rsid w:val="008228EB"/>
    <w:rsid w:val="00825838"/>
    <w:rsid w:val="008355FF"/>
    <w:rsid w:val="00844ADE"/>
    <w:rsid w:val="008578FB"/>
    <w:rsid w:val="00863DAC"/>
    <w:rsid w:val="00864B2D"/>
    <w:rsid w:val="00872F3A"/>
    <w:rsid w:val="00877070"/>
    <w:rsid w:val="00884F76"/>
    <w:rsid w:val="00886461"/>
    <w:rsid w:val="008870B4"/>
    <w:rsid w:val="00890514"/>
    <w:rsid w:val="008A6087"/>
    <w:rsid w:val="008C325E"/>
    <w:rsid w:val="008C52F0"/>
    <w:rsid w:val="008D04F0"/>
    <w:rsid w:val="008D3726"/>
    <w:rsid w:val="008D6E38"/>
    <w:rsid w:val="008E5D67"/>
    <w:rsid w:val="008F50C7"/>
    <w:rsid w:val="008F79ED"/>
    <w:rsid w:val="00902BD1"/>
    <w:rsid w:val="00912AB1"/>
    <w:rsid w:val="00915729"/>
    <w:rsid w:val="00924D51"/>
    <w:rsid w:val="00925EFB"/>
    <w:rsid w:val="00947B5C"/>
    <w:rsid w:val="00947BB8"/>
    <w:rsid w:val="00960474"/>
    <w:rsid w:val="00961984"/>
    <w:rsid w:val="009648E2"/>
    <w:rsid w:val="00971135"/>
    <w:rsid w:val="00972BFE"/>
    <w:rsid w:val="00972C5E"/>
    <w:rsid w:val="00974BA4"/>
    <w:rsid w:val="009758AD"/>
    <w:rsid w:val="00991BD9"/>
    <w:rsid w:val="009A5912"/>
    <w:rsid w:val="009B450E"/>
    <w:rsid w:val="009B6257"/>
    <w:rsid w:val="009C2A41"/>
    <w:rsid w:val="009C4203"/>
    <w:rsid w:val="009C4E1E"/>
    <w:rsid w:val="009D1CEE"/>
    <w:rsid w:val="009D7D98"/>
    <w:rsid w:val="009E3742"/>
    <w:rsid w:val="009E5480"/>
    <w:rsid w:val="009E55EB"/>
    <w:rsid w:val="009E5A55"/>
    <w:rsid w:val="009E5D69"/>
    <w:rsid w:val="009E79E9"/>
    <w:rsid w:val="009F0A06"/>
    <w:rsid w:val="00A0536A"/>
    <w:rsid w:val="00A07E3C"/>
    <w:rsid w:val="00A13703"/>
    <w:rsid w:val="00A25FA0"/>
    <w:rsid w:val="00A27368"/>
    <w:rsid w:val="00A27DF1"/>
    <w:rsid w:val="00A33137"/>
    <w:rsid w:val="00A47432"/>
    <w:rsid w:val="00A47646"/>
    <w:rsid w:val="00A47819"/>
    <w:rsid w:val="00A5634F"/>
    <w:rsid w:val="00A56407"/>
    <w:rsid w:val="00A5717C"/>
    <w:rsid w:val="00A602AE"/>
    <w:rsid w:val="00A6486A"/>
    <w:rsid w:val="00A74A78"/>
    <w:rsid w:val="00A84B3E"/>
    <w:rsid w:val="00A87061"/>
    <w:rsid w:val="00A964C3"/>
    <w:rsid w:val="00AA201C"/>
    <w:rsid w:val="00AA358B"/>
    <w:rsid w:val="00AA4EA4"/>
    <w:rsid w:val="00AB1E3E"/>
    <w:rsid w:val="00AB3898"/>
    <w:rsid w:val="00AC0376"/>
    <w:rsid w:val="00AC6509"/>
    <w:rsid w:val="00AD343D"/>
    <w:rsid w:val="00AD47D8"/>
    <w:rsid w:val="00AE0A2E"/>
    <w:rsid w:val="00AE53EC"/>
    <w:rsid w:val="00AE6D1E"/>
    <w:rsid w:val="00AE7C19"/>
    <w:rsid w:val="00AF5D36"/>
    <w:rsid w:val="00B1120B"/>
    <w:rsid w:val="00B12831"/>
    <w:rsid w:val="00B13B60"/>
    <w:rsid w:val="00B22729"/>
    <w:rsid w:val="00B27E1B"/>
    <w:rsid w:val="00B331AE"/>
    <w:rsid w:val="00B40E48"/>
    <w:rsid w:val="00B476C1"/>
    <w:rsid w:val="00B565F9"/>
    <w:rsid w:val="00B6281C"/>
    <w:rsid w:val="00B63038"/>
    <w:rsid w:val="00B6384E"/>
    <w:rsid w:val="00B645FC"/>
    <w:rsid w:val="00B750A3"/>
    <w:rsid w:val="00BA4531"/>
    <w:rsid w:val="00BB3CCA"/>
    <w:rsid w:val="00BB5306"/>
    <w:rsid w:val="00BC001F"/>
    <w:rsid w:val="00BC4F0B"/>
    <w:rsid w:val="00BC57C1"/>
    <w:rsid w:val="00BD2FA1"/>
    <w:rsid w:val="00BD57F8"/>
    <w:rsid w:val="00BD6112"/>
    <w:rsid w:val="00BE384F"/>
    <w:rsid w:val="00BF21EF"/>
    <w:rsid w:val="00C02B93"/>
    <w:rsid w:val="00C03E24"/>
    <w:rsid w:val="00C20735"/>
    <w:rsid w:val="00C248CB"/>
    <w:rsid w:val="00C24969"/>
    <w:rsid w:val="00C3098D"/>
    <w:rsid w:val="00C33200"/>
    <w:rsid w:val="00C37777"/>
    <w:rsid w:val="00C37B1C"/>
    <w:rsid w:val="00C570A7"/>
    <w:rsid w:val="00C6082C"/>
    <w:rsid w:val="00C64976"/>
    <w:rsid w:val="00C64C08"/>
    <w:rsid w:val="00C667E9"/>
    <w:rsid w:val="00C84789"/>
    <w:rsid w:val="00C937C4"/>
    <w:rsid w:val="00C94BBD"/>
    <w:rsid w:val="00C95D6F"/>
    <w:rsid w:val="00CA54A2"/>
    <w:rsid w:val="00CA66CB"/>
    <w:rsid w:val="00CB29E1"/>
    <w:rsid w:val="00CC02A1"/>
    <w:rsid w:val="00CC1A6A"/>
    <w:rsid w:val="00CC2A5A"/>
    <w:rsid w:val="00CC6590"/>
    <w:rsid w:val="00CC6EA5"/>
    <w:rsid w:val="00CD42B8"/>
    <w:rsid w:val="00CD6CCD"/>
    <w:rsid w:val="00CE7583"/>
    <w:rsid w:val="00CF0A67"/>
    <w:rsid w:val="00CF26AB"/>
    <w:rsid w:val="00CF3140"/>
    <w:rsid w:val="00CF576B"/>
    <w:rsid w:val="00D06AB3"/>
    <w:rsid w:val="00D14C72"/>
    <w:rsid w:val="00D239D4"/>
    <w:rsid w:val="00D33DB2"/>
    <w:rsid w:val="00D36524"/>
    <w:rsid w:val="00D41288"/>
    <w:rsid w:val="00D4522F"/>
    <w:rsid w:val="00D51888"/>
    <w:rsid w:val="00D771AB"/>
    <w:rsid w:val="00D85C09"/>
    <w:rsid w:val="00D86264"/>
    <w:rsid w:val="00D937CA"/>
    <w:rsid w:val="00D97F7F"/>
    <w:rsid w:val="00DA0650"/>
    <w:rsid w:val="00DA128E"/>
    <w:rsid w:val="00DA1427"/>
    <w:rsid w:val="00DA18C7"/>
    <w:rsid w:val="00DB06C5"/>
    <w:rsid w:val="00DB2E11"/>
    <w:rsid w:val="00DC29A5"/>
    <w:rsid w:val="00DD5DDA"/>
    <w:rsid w:val="00DE0411"/>
    <w:rsid w:val="00DE1843"/>
    <w:rsid w:val="00DE3003"/>
    <w:rsid w:val="00DE37EE"/>
    <w:rsid w:val="00DF06AA"/>
    <w:rsid w:val="00DF52AC"/>
    <w:rsid w:val="00E11F48"/>
    <w:rsid w:val="00E131E1"/>
    <w:rsid w:val="00E144D6"/>
    <w:rsid w:val="00E152C5"/>
    <w:rsid w:val="00E15FE9"/>
    <w:rsid w:val="00E170B7"/>
    <w:rsid w:val="00E62103"/>
    <w:rsid w:val="00E625B8"/>
    <w:rsid w:val="00E70585"/>
    <w:rsid w:val="00E74A76"/>
    <w:rsid w:val="00E74F83"/>
    <w:rsid w:val="00E81665"/>
    <w:rsid w:val="00E82475"/>
    <w:rsid w:val="00E85451"/>
    <w:rsid w:val="00E91B4B"/>
    <w:rsid w:val="00E92E65"/>
    <w:rsid w:val="00E967FB"/>
    <w:rsid w:val="00E96D3E"/>
    <w:rsid w:val="00EB0E2A"/>
    <w:rsid w:val="00EB7610"/>
    <w:rsid w:val="00EC0CEA"/>
    <w:rsid w:val="00EC18C1"/>
    <w:rsid w:val="00EC2CA0"/>
    <w:rsid w:val="00EC4E4B"/>
    <w:rsid w:val="00EC640F"/>
    <w:rsid w:val="00EE449B"/>
    <w:rsid w:val="00EE7DBD"/>
    <w:rsid w:val="00EF2362"/>
    <w:rsid w:val="00EF5297"/>
    <w:rsid w:val="00F02322"/>
    <w:rsid w:val="00F0395A"/>
    <w:rsid w:val="00F06168"/>
    <w:rsid w:val="00F061B4"/>
    <w:rsid w:val="00F063F2"/>
    <w:rsid w:val="00F07D45"/>
    <w:rsid w:val="00F17210"/>
    <w:rsid w:val="00F227A3"/>
    <w:rsid w:val="00F31F29"/>
    <w:rsid w:val="00F408E0"/>
    <w:rsid w:val="00F40901"/>
    <w:rsid w:val="00F42E99"/>
    <w:rsid w:val="00F43B91"/>
    <w:rsid w:val="00F47718"/>
    <w:rsid w:val="00F53A2B"/>
    <w:rsid w:val="00F55D00"/>
    <w:rsid w:val="00F56244"/>
    <w:rsid w:val="00F62917"/>
    <w:rsid w:val="00F63312"/>
    <w:rsid w:val="00F639D5"/>
    <w:rsid w:val="00F66130"/>
    <w:rsid w:val="00F73325"/>
    <w:rsid w:val="00F7758B"/>
    <w:rsid w:val="00F94BCB"/>
    <w:rsid w:val="00F955C8"/>
    <w:rsid w:val="00F96280"/>
    <w:rsid w:val="00FA151B"/>
    <w:rsid w:val="00FC7465"/>
    <w:rsid w:val="00FD6B9F"/>
    <w:rsid w:val="00FE6F7B"/>
    <w:rsid w:val="00FF5A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947BB8"/>
  </w:style>
  <w:style w:type="paragraph" w:styleId="Heading1">
    <w:name w:val="heading 1"/>
    <w:basedOn w:val="Normal"/>
    <w:next w:val="Normal"/>
    <w:link w:val="Heading1Char"/>
    <w:uiPriority w:val="9"/>
    <w:qFormat/>
    <w:locked/>
    <w:rsid w:val="001A465C"/>
    <w:pPr>
      <w:keepNext/>
      <w:tabs>
        <w:tab w:val="left" w:pos="567"/>
      </w:tabs>
      <w:spacing w:before="240" w:after="120"/>
      <w:outlineLvl w:val="0"/>
    </w:pPr>
    <w:rPr>
      <w:b/>
      <w:sz w:val="24"/>
    </w:rPr>
  </w:style>
  <w:style w:type="paragraph" w:styleId="Heading2">
    <w:name w:val="heading 2"/>
    <w:basedOn w:val="Heading1"/>
    <w:next w:val="Normal"/>
    <w:semiHidden/>
    <w:qFormat/>
    <w:locked/>
    <w:rsid w:val="00A602AE"/>
    <w:pPr>
      <w:numPr>
        <w:numId w:val="4"/>
      </w:numPr>
      <w:ind w:left="567" w:hanging="567"/>
      <w:outlineLvl w:val="1"/>
    </w:pPr>
    <w:rPr>
      <w:sz w:val="20"/>
    </w:rPr>
  </w:style>
  <w:style w:type="paragraph" w:styleId="Heading3">
    <w:name w:val="heading 3"/>
    <w:basedOn w:val="Heading2"/>
    <w:next w:val="Normal"/>
    <w:semiHidden/>
    <w:qFormat/>
    <w:locked/>
    <w:rsid w:val="00A602AE"/>
    <w:pPr>
      <w:numPr>
        <w:numId w:val="5"/>
      </w:numPr>
      <w:ind w:left="567" w:hanging="567"/>
      <w:outlineLvl w:val="2"/>
    </w:pPr>
  </w:style>
  <w:style w:type="paragraph" w:styleId="Heading4">
    <w:name w:val="heading 4"/>
    <w:basedOn w:val="Heading1"/>
    <w:next w:val="Normal"/>
    <w:semiHidden/>
    <w:qFormat/>
    <w:locked/>
    <w:rsid w:val="008D3726"/>
    <w:pPr>
      <w:spacing w:after="60"/>
      <w:outlineLvl w:val="3"/>
    </w:pPr>
  </w:style>
  <w:style w:type="paragraph" w:styleId="Heading5">
    <w:name w:val="heading 5"/>
    <w:basedOn w:val="Normal"/>
    <w:next w:val="Normal"/>
    <w:semiHidden/>
    <w:qFormat/>
    <w:locked/>
    <w:rsid w:val="008E5BC8"/>
    <w:pPr>
      <w:keepNext/>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tabs>
        <w:tab w:val="left" w:pos="567"/>
        <w:tab w:val="right" w:leader="dot" w:pos="9072"/>
      </w:tabs>
    </w:pPr>
    <w:rPr>
      <w:rFonts w:cs="Arial"/>
      <w:noProof/>
      <w:szCs w:val="28"/>
      <w:lang w:eastAsia="de-DE"/>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3"/>
      </w:numPr>
      <w:tabs>
        <w:tab w:val="left" w:pos="425"/>
      </w:tabs>
      <w:ind w:left="425" w:hanging="425"/>
    </w:pPr>
  </w:style>
  <w:style w:type="paragraph" w:styleId="TOC4">
    <w:name w:val="toc 4"/>
    <w:basedOn w:val="Normal"/>
    <w:next w:val="Normal"/>
    <w:autoRedefine/>
    <w:uiPriority w:val="23"/>
    <w:semiHidden/>
    <w:locked/>
    <w:rsid w:val="00513AD7"/>
    <w:pPr>
      <w:tabs>
        <w:tab w:val="left" w:pos="1134"/>
        <w:tab w:val="right" w:leader="dot" w:pos="9072"/>
      </w:tabs>
      <w:ind w:left="284"/>
    </w:p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6"/>
      </w:numPr>
    </w:pPr>
  </w:style>
  <w:style w:type="paragraph" w:styleId="TOC5">
    <w:name w:val="toc 5"/>
    <w:basedOn w:val="Normal"/>
    <w:next w:val="Normal"/>
    <w:autoRedefine/>
    <w:uiPriority w:val="24"/>
    <w:semiHidden/>
    <w:locked/>
    <w:rsid w:val="00513AD7"/>
    <w:pPr>
      <w:tabs>
        <w:tab w:val="left" w:pos="567"/>
        <w:tab w:val="right" w:leader="dot" w:pos="9072"/>
      </w:tabs>
    </w:pPr>
  </w:style>
  <w:style w:type="paragraph" w:styleId="TOC2">
    <w:name w:val="toc 2"/>
    <w:basedOn w:val="Normal"/>
    <w:next w:val="Normal"/>
    <w:autoRedefine/>
    <w:uiPriority w:val="21"/>
    <w:semiHidden/>
    <w:unhideWhenUsed/>
    <w:locked/>
    <w:rsid w:val="0059575C"/>
    <w:pPr>
      <w:tabs>
        <w:tab w:val="left" w:pos="567"/>
        <w:tab w:val="right" w:leader="dot" w:pos="9072"/>
      </w:tabs>
    </w:pPr>
  </w:style>
  <w:style w:type="paragraph" w:styleId="TOC3">
    <w:name w:val="toc 3"/>
    <w:basedOn w:val="Normal"/>
    <w:next w:val="Normal"/>
    <w:autoRedefine/>
    <w:uiPriority w:val="39"/>
    <w:unhideWhenUsed/>
    <w:locked/>
    <w:rsid w:val="00E152C5"/>
    <w:pPr>
      <w:tabs>
        <w:tab w:val="left" w:pos="1134"/>
        <w:tab w:val="right" w:leader="dot" w:pos="9072"/>
      </w:tabs>
    </w:p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Normal"/>
    <w:uiPriority w:val="4"/>
    <w:qFormat/>
    <w:rsid w:val="00742A64"/>
    <w:pPr>
      <w:numPr>
        <w:numId w:val="9"/>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974BA4"/>
    <w:pPr>
      <w:ind w:left="400" w:hanging="400"/>
    </w:pPr>
    <w:rPr>
      <w:rFonts w:asciiTheme="minorHAnsi" w:hAnsiTheme="minorHAnsi"/>
      <w:smallCaps/>
    </w:rPr>
  </w:style>
  <w:style w:type="character" w:customStyle="1" w:styleId="Heading1Char">
    <w:name w:val="Heading 1 Char"/>
    <w:basedOn w:val="DefaultParagraphFont"/>
    <w:link w:val="Heading1"/>
    <w:uiPriority w:val="9"/>
    <w:rsid w:val="003B5039"/>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semiHidden/>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 w:type="table" w:styleId="PlainTable5">
    <w:name w:val="Plain Table 5"/>
    <w:basedOn w:val="TableNormal"/>
    <w:uiPriority w:val="45"/>
    <w:rsid w:val="00CF26A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FF5A5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CDB">
    <w:name w:val="Text_CDB"/>
    <w:basedOn w:val="Normal"/>
    <w:qFormat/>
    <w:rsid w:val="00780A7E"/>
    <w:pPr>
      <w:spacing w:after="120" w:line="264" w:lineRule="auto"/>
    </w:pPr>
    <w:rPr>
      <w:sz w:val="22"/>
      <w:szCs w:val="22"/>
      <w:lang w:val="en-US" w:eastAsia="de-DE"/>
    </w:rPr>
  </w:style>
  <w:style w:type="character" w:customStyle="1" w:styleId="bg-success">
    <w:name w:val="bg-success"/>
    <w:basedOn w:val="DefaultParagraphFont"/>
    <w:rsid w:val="007C5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 w:id="642975113">
      <w:bodyDiv w:val="1"/>
      <w:marLeft w:val="0"/>
      <w:marRight w:val="0"/>
      <w:marTop w:val="0"/>
      <w:marBottom w:val="0"/>
      <w:divBdr>
        <w:top w:val="none" w:sz="0" w:space="0" w:color="auto"/>
        <w:left w:val="none" w:sz="0" w:space="0" w:color="auto"/>
        <w:bottom w:val="none" w:sz="0" w:space="0" w:color="auto"/>
        <w:right w:val="none" w:sz="0" w:space="0" w:color="auto"/>
      </w:divBdr>
    </w:div>
    <w:div w:id="1052391797">
      <w:bodyDiv w:val="1"/>
      <w:marLeft w:val="0"/>
      <w:marRight w:val="0"/>
      <w:marTop w:val="0"/>
      <w:marBottom w:val="0"/>
      <w:divBdr>
        <w:top w:val="none" w:sz="0" w:space="0" w:color="auto"/>
        <w:left w:val="none" w:sz="0" w:space="0" w:color="auto"/>
        <w:bottom w:val="none" w:sz="0" w:space="0" w:color="auto"/>
        <w:right w:val="none" w:sz="0" w:space="0" w:color="auto"/>
      </w:divBdr>
    </w:div>
    <w:div w:id="149810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lsamiq.com/download/"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file:///C:\%23FFHS\7.%20Semester\JEE_Semesterarbeit.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dieSemesterarbeit zum Fach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6CB88-77D8-4BD8-A7FB-36DE27772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52</Pages>
  <Words>8140</Words>
  <Characters>51285</Characters>
  <Application>Microsoft Office Word</Application>
  <DocSecurity>0</DocSecurity>
  <Lines>427</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vt:lpstr>
      <vt:lpstr/>
    </vt:vector>
  </TitlesOfParts>
  <LinksUpToDate>false</LinksUpToDate>
  <CharactersWithSpaces>59307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dc:title>
  <dc:subject>Onlineshop mit JSF, Spring Security und AJAX</dc:subject>
  <dc:creator/>
  <cp:lastModifiedBy/>
  <cp:revision>1</cp:revision>
  <dcterms:created xsi:type="dcterms:W3CDTF">2015-12-07T11:28:00Z</dcterms:created>
  <dcterms:modified xsi:type="dcterms:W3CDTF">2017-12-09T12:22:00Z</dcterms:modified>
</cp:coreProperties>
</file>